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57566" w14:textId="77777777" w:rsidR="00473FCB" w:rsidRDefault="00473FCB" w:rsidP="00473FCB">
      <w:pPr>
        <w:spacing w:after="240" w:line="240" w:lineRule="auto"/>
        <w:jc w:val="left"/>
      </w:pPr>
      <w:r>
        <w:br/>
      </w:r>
    </w:p>
    <w:p w14:paraId="5025B3ED" w14:textId="77777777" w:rsidR="00473FCB" w:rsidRDefault="00473FCB" w:rsidP="00473FCB">
      <w:pPr>
        <w:pStyle w:val="NormalWeb"/>
        <w:spacing w:before="0" w:beforeAutospacing="0" w:after="0" w:afterAutospacing="0"/>
        <w:jc w:val="center"/>
      </w:pPr>
      <w:r>
        <w:rPr>
          <w:b/>
          <w:bCs/>
          <w:sz w:val="28"/>
          <w:szCs w:val="28"/>
        </w:rPr>
        <w:t>UNIVERSIDADE FEDERAL DE SANTA MARIA</w:t>
      </w:r>
    </w:p>
    <w:p w14:paraId="51747E30" w14:textId="77777777" w:rsidR="00473FCB" w:rsidRDefault="00473FCB" w:rsidP="00473FCB">
      <w:pPr>
        <w:pStyle w:val="NormalWeb"/>
        <w:spacing w:before="0" w:beforeAutospacing="0" w:after="0" w:afterAutospacing="0"/>
        <w:jc w:val="center"/>
      </w:pPr>
      <w:r>
        <w:rPr>
          <w:b/>
          <w:bCs/>
          <w:sz w:val="28"/>
          <w:szCs w:val="28"/>
        </w:rPr>
        <w:t>CENTRO DE TECNOLOGIA</w:t>
      </w:r>
    </w:p>
    <w:p w14:paraId="7D19D146" w14:textId="77777777" w:rsidR="00473FCB" w:rsidRDefault="00473FCB" w:rsidP="00473FCB">
      <w:pPr>
        <w:pStyle w:val="NormalWeb"/>
        <w:spacing w:before="0" w:beforeAutospacing="0" w:after="0" w:afterAutospacing="0"/>
        <w:jc w:val="center"/>
      </w:pPr>
      <w:r>
        <w:rPr>
          <w:b/>
          <w:bCs/>
          <w:sz w:val="28"/>
          <w:szCs w:val="28"/>
        </w:rPr>
        <w:t>CURSO DE ENGENHARIA DE CONTROLE E AUTOMAÇÃO</w:t>
      </w:r>
    </w:p>
    <w:p w14:paraId="627E6277" w14:textId="77777777" w:rsidR="00473FCB" w:rsidRDefault="00473FCB" w:rsidP="00473FCB">
      <w:pPr>
        <w:spacing w:after="240"/>
      </w:pPr>
      <w:r>
        <w:br/>
      </w:r>
      <w:r>
        <w:br/>
      </w:r>
      <w:r>
        <w:br/>
      </w:r>
      <w:r>
        <w:br/>
      </w:r>
      <w:r>
        <w:br/>
      </w:r>
      <w:r>
        <w:br/>
      </w:r>
      <w:r>
        <w:br/>
      </w:r>
    </w:p>
    <w:p w14:paraId="259448C6" w14:textId="54000095" w:rsidR="00473FCB" w:rsidRDefault="00EA0C02" w:rsidP="00473FCB">
      <w:pPr>
        <w:pStyle w:val="NormalWeb"/>
        <w:spacing w:before="0" w:beforeAutospacing="0" w:after="0" w:afterAutospacing="0"/>
        <w:jc w:val="center"/>
      </w:pPr>
      <w:r>
        <w:rPr>
          <w:b/>
          <w:bCs/>
          <w:sz w:val="36"/>
          <w:szCs w:val="36"/>
        </w:rPr>
        <w:t xml:space="preserve">SISTEMA DE MEDIÇÃO </w:t>
      </w:r>
      <w:r w:rsidR="00976710">
        <w:rPr>
          <w:b/>
          <w:bCs/>
          <w:sz w:val="36"/>
          <w:szCs w:val="36"/>
        </w:rPr>
        <w:t xml:space="preserve">E MONITORAMENTO </w:t>
      </w:r>
      <w:r>
        <w:rPr>
          <w:b/>
          <w:bCs/>
          <w:sz w:val="36"/>
          <w:szCs w:val="36"/>
        </w:rPr>
        <w:t>D</w:t>
      </w:r>
      <w:r w:rsidR="00805E1D">
        <w:rPr>
          <w:b/>
          <w:bCs/>
          <w:sz w:val="36"/>
          <w:szCs w:val="36"/>
        </w:rPr>
        <w:t>O</w:t>
      </w:r>
      <w:r>
        <w:rPr>
          <w:b/>
          <w:bCs/>
          <w:sz w:val="36"/>
          <w:szCs w:val="36"/>
        </w:rPr>
        <w:t xml:space="preserve"> CONSUMO</w:t>
      </w:r>
      <w:r w:rsidR="00473FCB">
        <w:rPr>
          <w:b/>
          <w:bCs/>
          <w:sz w:val="36"/>
          <w:szCs w:val="36"/>
        </w:rPr>
        <w:t xml:space="preserve"> </w:t>
      </w:r>
      <w:r w:rsidR="00805E1D">
        <w:rPr>
          <w:b/>
          <w:bCs/>
          <w:sz w:val="36"/>
          <w:szCs w:val="36"/>
        </w:rPr>
        <w:t>DE ÁGUA</w:t>
      </w:r>
      <w:r w:rsidR="00DE014B">
        <w:rPr>
          <w:b/>
          <w:bCs/>
          <w:sz w:val="36"/>
          <w:szCs w:val="36"/>
        </w:rPr>
        <w:t xml:space="preserve"> </w:t>
      </w:r>
      <w:r w:rsidR="00976710">
        <w:rPr>
          <w:b/>
          <w:bCs/>
          <w:sz w:val="36"/>
          <w:szCs w:val="36"/>
        </w:rPr>
        <w:t xml:space="preserve">DURANTE O BANHO COMO FORMA DE </w:t>
      </w:r>
      <w:r w:rsidR="00DE014B">
        <w:rPr>
          <w:b/>
          <w:bCs/>
          <w:sz w:val="36"/>
          <w:szCs w:val="36"/>
        </w:rPr>
        <w:t>CONSCIENTIZAÇÃO</w:t>
      </w:r>
    </w:p>
    <w:p w14:paraId="44B889BA" w14:textId="77777777" w:rsidR="00473FCB" w:rsidRDefault="00473FCB" w:rsidP="00473FCB">
      <w:pPr>
        <w:spacing w:after="240"/>
      </w:pPr>
      <w:r>
        <w:br/>
      </w:r>
      <w:r>
        <w:br/>
      </w:r>
      <w:r>
        <w:br/>
      </w:r>
    </w:p>
    <w:p w14:paraId="76888E71" w14:textId="77777777" w:rsidR="00473FCB" w:rsidRDefault="00473FCB" w:rsidP="00473FCB">
      <w:pPr>
        <w:pStyle w:val="NormalWeb"/>
        <w:spacing w:before="0" w:beforeAutospacing="0" w:after="0" w:afterAutospacing="0"/>
        <w:jc w:val="center"/>
      </w:pPr>
      <w:r>
        <w:rPr>
          <w:b/>
          <w:bCs/>
          <w:sz w:val="28"/>
          <w:szCs w:val="28"/>
        </w:rPr>
        <w:t>RELATÓRIO DA DISCIPLINA DE MICROCONTROLADORES PARA AUTOMAÇÃO</w:t>
      </w:r>
    </w:p>
    <w:p w14:paraId="6FCD7823" w14:textId="77777777" w:rsidR="00473FCB" w:rsidRDefault="00473FCB" w:rsidP="00473FCB">
      <w:pPr>
        <w:pStyle w:val="NormalWeb"/>
        <w:spacing w:before="0" w:beforeAutospacing="0" w:after="0" w:afterAutospacing="0"/>
        <w:jc w:val="center"/>
      </w:pPr>
      <w:r>
        <w:rPr>
          <w:b/>
          <w:bCs/>
          <w:sz w:val="28"/>
          <w:szCs w:val="28"/>
        </w:rPr>
        <w:t>Prof. Robinson Figueiredo de Camargo</w:t>
      </w:r>
    </w:p>
    <w:p w14:paraId="3886D6EB" w14:textId="77777777" w:rsidR="00473FCB" w:rsidRDefault="00473FCB" w:rsidP="00473FCB">
      <w:pPr>
        <w:spacing w:after="240"/>
      </w:pPr>
      <w:r>
        <w:br/>
      </w:r>
      <w:r>
        <w:br/>
      </w:r>
    </w:p>
    <w:p w14:paraId="27EFC71F" w14:textId="77777777" w:rsidR="00473FCB" w:rsidRDefault="00473FCB" w:rsidP="00473FCB">
      <w:pPr>
        <w:pStyle w:val="NormalWeb"/>
        <w:spacing w:before="0" w:beforeAutospacing="0" w:after="0" w:afterAutospacing="0"/>
        <w:jc w:val="center"/>
      </w:pPr>
      <w:r>
        <w:rPr>
          <w:b/>
          <w:bCs/>
          <w:sz w:val="32"/>
          <w:szCs w:val="32"/>
        </w:rPr>
        <w:t>Bruno Gabriel Flores Sampaio</w:t>
      </w:r>
    </w:p>
    <w:p w14:paraId="34B6AA42" w14:textId="77777777" w:rsidR="00EA0C02" w:rsidRDefault="00EA0C02" w:rsidP="00473FCB">
      <w:pPr>
        <w:spacing w:after="240"/>
      </w:pPr>
    </w:p>
    <w:p w14:paraId="5EAE7014" w14:textId="77777777" w:rsidR="00473FCB" w:rsidRDefault="00473FCB" w:rsidP="00473FCB">
      <w:pPr>
        <w:spacing w:after="240"/>
      </w:pPr>
      <w:r>
        <w:br/>
      </w:r>
    </w:p>
    <w:p w14:paraId="650EA1C1" w14:textId="77777777" w:rsidR="00473FCB" w:rsidRDefault="00473FCB" w:rsidP="00473FCB">
      <w:pPr>
        <w:pStyle w:val="NormalWeb"/>
        <w:spacing w:before="0" w:beforeAutospacing="0" w:after="0" w:afterAutospacing="0"/>
        <w:jc w:val="center"/>
      </w:pPr>
      <w:r>
        <w:rPr>
          <w:b/>
          <w:bCs/>
          <w:sz w:val="28"/>
          <w:szCs w:val="28"/>
        </w:rPr>
        <w:t>Santa Maria, RS, Brasil</w:t>
      </w:r>
    </w:p>
    <w:p w14:paraId="7D6057EE" w14:textId="5F020096" w:rsidR="00473FCB" w:rsidRDefault="00473FCB" w:rsidP="00473FCB">
      <w:pPr>
        <w:pStyle w:val="NormalWeb"/>
        <w:spacing w:before="0" w:beforeAutospacing="0" w:after="0" w:afterAutospacing="0"/>
        <w:jc w:val="center"/>
      </w:pPr>
      <w:r>
        <w:rPr>
          <w:b/>
          <w:bCs/>
          <w:sz w:val="28"/>
          <w:szCs w:val="28"/>
        </w:rPr>
        <w:t>20</w:t>
      </w:r>
      <w:r w:rsidR="00545603">
        <w:rPr>
          <w:b/>
          <w:bCs/>
          <w:sz w:val="28"/>
          <w:szCs w:val="28"/>
        </w:rPr>
        <w:t>20</w:t>
      </w:r>
    </w:p>
    <w:p w14:paraId="741A3819" w14:textId="77777777" w:rsidR="00A536CD" w:rsidRDefault="00A536CD" w:rsidP="00695CAB">
      <w:pPr>
        <w:ind w:firstLine="709"/>
      </w:pPr>
    </w:p>
    <w:p w14:paraId="2CE713FD" w14:textId="77777777" w:rsidR="00D94E70" w:rsidRDefault="00A536CD" w:rsidP="00A536CD">
      <w:pPr>
        <w:pStyle w:val="Ttulo"/>
      </w:pPr>
      <w:bookmarkStart w:id="0" w:name="_Toc41080031"/>
      <w:bookmarkStart w:id="1" w:name="_Toc42359844"/>
      <w:bookmarkStart w:id="2" w:name="_Toc42550485"/>
      <w:bookmarkStart w:id="3" w:name="_Toc42629634"/>
      <w:bookmarkStart w:id="4" w:name="_Toc43066895"/>
      <w:bookmarkStart w:id="5" w:name="_Toc43066977"/>
      <w:bookmarkStart w:id="6" w:name="_Toc46411234"/>
      <w:r>
        <w:lastRenderedPageBreak/>
        <w:t>RESUMO</w:t>
      </w:r>
      <w:bookmarkEnd w:id="0"/>
      <w:bookmarkEnd w:id="1"/>
      <w:bookmarkEnd w:id="2"/>
      <w:bookmarkEnd w:id="3"/>
      <w:bookmarkEnd w:id="4"/>
      <w:bookmarkEnd w:id="5"/>
      <w:bookmarkEnd w:id="6"/>
    </w:p>
    <w:p w14:paraId="37F6A2F5" w14:textId="6CEB3969" w:rsidR="00A536CD" w:rsidRDefault="00A536CD" w:rsidP="000760EE">
      <w:pPr>
        <w:ind w:firstLine="709"/>
      </w:pPr>
      <w:r>
        <w:t xml:space="preserve">Com as crescentes </w:t>
      </w:r>
      <w:r w:rsidR="00D05261">
        <w:t>notícias</w:t>
      </w:r>
      <w:r>
        <w:t xml:space="preserve"> </w:t>
      </w:r>
      <w:r w:rsidR="00D05261">
        <w:t>acerca</w:t>
      </w:r>
      <w:r>
        <w:t xml:space="preserve"> do uso </w:t>
      </w:r>
      <w:r w:rsidR="003B4F72">
        <w:t>de forma inadequada</w:t>
      </w:r>
      <w:r>
        <w:t xml:space="preserve"> da água, uma das preocupações de toda comunidade científica e </w:t>
      </w:r>
      <w:r w:rsidR="003B4F72">
        <w:t>industrial</w:t>
      </w:r>
      <w:r>
        <w:t xml:space="preserve"> </w:t>
      </w:r>
      <w:r w:rsidR="000760EE">
        <w:t xml:space="preserve">mais </w:t>
      </w:r>
      <w:r>
        <w:t xml:space="preserve">conscientes, </w:t>
      </w:r>
      <w:r w:rsidR="008A01D7">
        <w:t>está</w:t>
      </w:r>
      <w:r w:rsidR="000760EE">
        <w:t xml:space="preserve"> sobre como</w:t>
      </w:r>
      <w:r>
        <w:t xml:space="preserve"> reduzir o consumo de água através da conscientização</w:t>
      </w:r>
      <w:r w:rsidR="000760EE">
        <w:t xml:space="preserve"> das pessoas e criação de aparelhos que consigam economizar os recursos </w:t>
      </w:r>
      <w:r w:rsidR="003B4F72">
        <w:t>hídricos</w:t>
      </w:r>
      <w:r w:rsidR="000760EE">
        <w:t xml:space="preserve">. Como forma de </w:t>
      </w:r>
      <w:r w:rsidR="008A01D7">
        <w:t>conscientização a Organização das Nações Unidas (ONU) criou n</w:t>
      </w:r>
      <w:r w:rsidR="000760EE" w:rsidRPr="000760EE">
        <w:t>o dia 22 de março de 1992, o Dia Mundial da Água, divulg</w:t>
      </w:r>
      <w:r w:rsidR="008A01D7">
        <w:t>ando</w:t>
      </w:r>
      <w:r w:rsidR="000760EE" w:rsidRPr="000760EE">
        <w:t xml:space="preserve"> a Declaração Universal dos Direitos da Água,</w:t>
      </w:r>
      <w:r w:rsidR="008A01D7">
        <w:t xml:space="preserve"> entretanto, pouca coisa mudou de lá para cá, pois, as pessoas não tem consciência de quantos litros de água elas gastam por dia e de que forma elas gastam esses recursos.</w:t>
      </w:r>
    </w:p>
    <w:p w14:paraId="0BD666E0" w14:textId="77777777" w:rsidR="008A01D7" w:rsidRDefault="008A01D7" w:rsidP="008A01D7">
      <w:pPr>
        <w:ind w:firstLine="709"/>
      </w:pPr>
      <w:r>
        <w:t xml:space="preserve">Como forma de conscientização, </w:t>
      </w:r>
      <w:r w:rsidR="003B4F72">
        <w:t>nesse projeto será proposto</w:t>
      </w:r>
      <w:r>
        <w:t xml:space="preserve"> a criação de um dispositivo que mede o volume de água gasto durante um banho e, que assim, a pessoa que esteja fazendo o uso do chuveiro, possa acompanhar esse consumo durante o processo. </w:t>
      </w:r>
      <w:r w:rsidR="003B4F72">
        <w:t>Acredita-se</w:t>
      </w:r>
      <w:r>
        <w:t xml:space="preserve"> que com a visualização do volume total de água gasto durante um banho, o usuário tome consciência de quantos litros de água ele está desperdiçando, muitas vezes com coisas desnecessárias, e assim, o seu tempo de banho seja reduzido, economizando água consequentemente.</w:t>
      </w:r>
    </w:p>
    <w:p w14:paraId="3B3558FF" w14:textId="5EA0CF17" w:rsidR="00DE014B" w:rsidRDefault="003B4F72" w:rsidP="008A01D7">
      <w:pPr>
        <w:ind w:firstLine="709"/>
      </w:pPr>
      <w:r>
        <w:t>Sabe-se</w:t>
      </w:r>
      <w:r w:rsidR="000A6CA5">
        <w:t xml:space="preserve"> da importância da conscientização a respeito do uso da água e </w:t>
      </w:r>
      <w:r>
        <w:t xml:space="preserve">é necessário ter-se </w:t>
      </w:r>
      <w:r w:rsidR="000A6CA5">
        <w:t xml:space="preserve">os órgãos de apoio ao nosso lado, para que </w:t>
      </w:r>
      <w:r>
        <w:t>se consiga</w:t>
      </w:r>
      <w:r w:rsidR="000A6CA5">
        <w:t xml:space="preserve"> usar a água plenamente e </w:t>
      </w:r>
      <w:r>
        <w:t>assim deixar-se</w:t>
      </w:r>
      <w:r w:rsidR="000A6CA5">
        <w:t xml:space="preserve"> um legado </w:t>
      </w:r>
      <w:r w:rsidR="00D05261">
        <w:t xml:space="preserve">positivo </w:t>
      </w:r>
      <w:r w:rsidR="000A6CA5">
        <w:t>para as futuras gerações</w:t>
      </w:r>
      <w:r w:rsidR="00DE014B">
        <w:t>.</w:t>
      </w:r>
      <w:r w:rsidR="000A6CA5">
        <w:t xml:space="preserve"> Com cada um fazendo a sua parte e economizando, na medida do possível, conseguiremos manter um mundo mais saudável e sem o medo de como será no futuro, tudo graças a tecnologia. A água é um bem de todos e deve ser respeitada. </w:t>
      </w:r>
    </w:p>
    <w:p w14:paraId="08A3FC44" w14:textId="77777777" w:rsidR="008A01D7" w:rsidRDefault="008A01D7" w:rsidP="008A01D7">
      <w:pPr>
        <w:ind w:firstLine="709"/>
      </w:pPr>
    </w:p>
    <w:p w14:paraId="16117713" w14:textId="77777777" w:rsidR="008A01D7" w:rsidRDefault="008A01D7" w:rsidP="008A01D7">
      <w:pPr>
        <w:ind w:firstLine="709"/>
      </w:pPr>
    </w:p>
    <w:p w14:paraId="3711DA7C" w14:textId="77777777" w:rsidR="008A01D7" w:rsidRPr="00A536CD" w:rsidRDefault="008A01D7" w:rsidP="008A01D7">
      <w:pPr>
        <w:ind w:firstLine="709"/>
      </w:pPr>
      <w:r>
        <w:t xml:space="preserve"> </w:t>
      </w:r>
    </w:p>
    <w:p w14:paraId="42F7A4EF" w14:textId="77777777" w:rsidR="00805E1D" w:rsidRDefault="00805E1D" w:rsidP="00473FCB">
      <w:pPr>
        <w:pStyle w:val="NormalWeb"/>
        <w:spacing w:before="0" w:beforeAutospacing="0" w:after="0" w:afterAutospacing="0"/>
        <w:jc w:val="center"/>
        <w:rPr>
          <w:b/>
          <w:bCs/>
          <w:sz w:val="28"/>
          <w:szCs w:val="28"/>
        </w:rPr>
      </w:pPr>
    </w:p>
    <w:p w14:paraId="317F2F28" w14:textId="77777777" w:rsidR="00805E1D" w:rsidRDefault="00805E1D" w:rsidP="00473FCB">
      <w:pPr>
        <w:pStyle w:val="NormalWeb"/>
        <w:spacing w:before="0" w:beforeAutospacing="0" w:after="0" w:afterAutospacing="0"/>
        <w:jc w:val="center"/>
        <w:rPr>
          <w:b/>
          <w:bCs/>
          <w:sz w:val="28"/>
          <w:szCs w:val="28"/>
        </w:rPr>
      </w:pPr>
    </w:p>
    <w:p w14:paraId="7740CC32" w14:textId="77777777" w:rsidR="00805E1D" w:rsidRDefault="00805E1D" w:rsidP="00473FCB">
      <w:pPr>
        <w:pStyle w:val="NormalWeb"/>
        <w:spacing w:before="0" w:beforeAutospacing="0" w:after="0" w:afterAutospacing="0"/>
        <w:jc w:val="center"/>
        <w:rPr>
          <w:b/>
          <w:bCs/>
          <w:sz w:val="28"/>
          <w:szCs w:val="28"/>
        </w:rPr>
      </w:pPr>
    </w:p>
    <w:p w14:paraId="0BE6A2FD" w14:textId="77777777" w:rsidR="00805E1D" w:rsidRDefault="00805E1D" w:rsidP="00473FCB">
      <w:pPr>
        <w:pStyle w:val="NormalWeb"/>
        <w:spacing w:before="0" w:beforeAutospacing="0" w:after="0" w:afterAutospacing="0"/>
        <w:jc w:val="center"/>
        <w:rPr>
          <w:b/>
          <w:bCs/>
          <w:sz w:val="28"/>
          <w:szCs w:val="28"/>
        </w:rPr>
      </w:pPr>
    </w:p>
    <w:p w14:paraId="2A076B19" w14:textId="77777777" w:rsidR="00805E1D" w:rsidRDefault="00805E1D" w:rsidP="00473FCB">
      <w:pPr>
        <w:pStyle w:val="NormalWeb"/>
        <w:spacing w:before="0" w:beforeAutospacing="0" w:after="0" w:afterAutospacing="0"/>
        <w:jc w:val="center"/>
        <w:rPr>
          <w:b/>
          <w:bCs/>
          <w:sz w:val="28"/>
          <w:szCs w:val="28"/>
        </w:rPr>
      </w:pPr>
    </w:p>
    <w:p w14:paraId="79A477D8" w14:textId="77777777" w:rsidR="00805E1D" w:rsidRDefault="00805E1D" w:rsidP="00473FCB">
      <w:pPr>
        <w:pStyle w:val="NormalWeb"/>
        <w:spacing w:before="0" w:beforeAutospacing="0" w:after="0" w:afterAutospacing="0"/>
        <w:jc w:val="center"/>
        <w:rPr>
          <w:b/>
          <w:bCs/>
          <w:sz w:val="28"/>
          <w:szCs w:val="28"/>
        </w:rPr>
      </w:pPr>
    </w:p>
    <w:p w14:paraId="35968A89" w14:textId="77777777" w:rsidR="00805E1D" w:rsidRDefault="00805E1D" w:rsidP="00473FCB">
      <w:pPr>
        <w:pStyle w:val="NormalWeb"/>
        <w:spacing w:before="0" w:beforeAutospacing="0" w:after="0" w:afterAutospacing="0"/>
        <w:jc w:val="center"/>
        <w:rPr>
          <w:b/>
          <w:bCs/>
          <w:sz w:val="28"/>
          <w:szCs w:val="28"/>
        </w:rPr>
      </w:pPr>
    </w:p>
    <w:p w14:paraId="6B4D875A" w14:textId="77777777" w:rsidR="00805E1D" w:rsidRDefault="00805E1D" w:rsidP="00473FCB">
      <w:pPr>
        <w:pStyle w:val="NormalWeb"/>
        <w:spacing w:before="0" w:beforeAutospacing="0" w:after="0" w:afterAutospacing="0"/>
        <w:jc w:val="center"/>
        <w:rPr>
          <w:b/>
          <w:bCs/>
          <w:sz w:val="28"/>
          <w:szCs w:val="28"/>
        </w:rPr>
      </w:pPr>
    </w:p>
    <w:p w14:paraId="184E82E1" w14:textId="77777777" w:rsidR="00DE014B" w:rsidRDefault="00DE014B" w:rsidP="000A6CA5">
      <w:pPr>
        <w:pStyle w:val="NormalWeb"/>
        <w:spacing w:before="0" w:beforeAutospacing="0" w:after="0" w:afterAutospacing="0"/>
        <w:rPr>
          <w:b/>
          <w:bCs/>
          <w:sz w:val="28"/>
          <w:szCs w:val="28"/>
        </w:rPr>
      </w:pPr>
    </w:p>
    <w:p w14:paraId="16FFBCE5" w14:textId="77777777" w:rsidR="000A6CA5" w:rsidRDefault="000A6CA5" w:rsidP="000A6CA5">
      <w:pPr>
        <w:pStyle w:val="NormalWeb"/>
        <w:spacing w:before="0" w:beforeAutospacing="0" w:after="0" w:afterAutospacing="0"/>
        <w:rPr>
          <w:b/>
          <w:bCs/>
          <w:sz w:val="28"/>
          <w:szCs w:val="28"/>
        </w:rPr>
      </w:pPr>
    </w:p>
    <w:p w14:paraId="6BFE57C8" w14:textId="77777777" w:rsidR="00805E1D" w:rsidRDefault="00805E1D" w:rsidP="00473FCB">
      <w:pPr>
        <w:pStyle w:val="NormalWeb"/>
        <w:spacing w:before="0" w:beforeAutospacing="0" w:after="0" w:afterAutospacing="0"/>
        <w:jc w:val="center"/>
        <w:rPr>
          <w:b/>
          <w:bCs/>
          <w:sz w:val="28"/>
          <w:szCs w:val="28"/>
        </w:rPr>
      </w:pPr>
    </w:p>
    <w:p w14:paraId="177A9583" w14:textId="77777777" w:rsidR="00473FCB" w:rsidRPr="00425C49" w:rsidRDefault="00473FCB" w:rsidP="00425C49">
      <w:pPr>
        <w:pStyle w:val="NormalWeb"/>
        <w:spacing w:before="0" w:beforeAutospacing="0" w:after="0" w:afterAutospacing="0"/>
        <w:jc w:val="center"/>
        <w:rPr>
          <w:b/>
          <w:bCs/>
          <w:sz w:val="28"/>
          <w:szCs w:val="28"/>
        </w:rPr>
      </w:pPr>
      <w:r>
        <w:rPr>
          <w:b/>
          <w:bCs/>
          <w:sz w:val="28"/>
          <w:szCs w:val="28"/>
        </w:rPr>
        <w:lastRenderedPageBreak/>
        <w:t>SUMÁRIO</w:t>
      </w:r>
    </w:p>
    <w:p w14:paraId="241E9E18" w14:textId="67E431D6" w:rsidR="007257ED" w:rsidRDefault="00473FCB">
      <w:pPr>
        <w:pStyle w:val="Sum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p>
    <w:p w14:paraId="45A3B976" w14:textId="2468FBBD" w:rsidR="007257ED" w:rsidRDefault="00787610">
      <w:pPr>
        <w:pStyle w:val="Sumrio1"/>
        <w:rPr>
          <w:rFonts w:asciiTheme="minorHAnsi" w:eastAsiaTheme="minorEastAsia" w:hAnsiTheme="minorHAnsi" w:cstheme="minorBidi"/>
          <w:b w:val="0"/>
          <w:bCs w:val="0"/>
          <w:caps w:val="0"/>
        </w:rPr>
      </w:pPr>
      <w:hyperlink w:anchor="_Toc46411235" w:history="1">
        <w:r w:rsidR="007257ED" w:rsidRPr="00551298">
          <w:rPr>
            <w:rStyle w:val="Hyperlink"/>
          </w:rPr>
          <w:t>1.</w:t>
        </w:r>
        <w:r w:rsidR="000B0DDD">
          <w:rPr>
            <w:rStyle w:val="Hyperlink"/>
          </w:rPr>
          <w:t xml:space="preserve"> </w:t>
        </w:r>
        <w:r w:rsidR="007257ED" w:rsidRPr="00551298">
          <w:rPr>
            <w:rStyle w:val="Hyperlink"/>
          </w:rPr>
          <w:t>INTRODUÇÃO</w:t>
        </w:r>
        <w:r w:rsidR="007257ED">
          <w:rPr>
            <w:webHidden/>
          </w:rPr>
          <w:tab/>
        </w:r>
        <w:r w:rsidR="007257ED">
          <w:rPr>
            <w:webHidden/>
          </w:rPr>
          <w:fldChar w:fldCharType="begin"/>
        </w:r>
        <w:r w:rsidR="007257ED">
          <w:rPr>
            <w:webHidden/>
          </w:rPr>
          <w:instrText xml:space="preserve"> PAGEREF _Toc46411235 \h </w:instrText>
        </w:r>
        <w:r w:rsidR="007257ED">
          <w:rPr>
            <w:webHidden/>
          </w:rPr>
        </w:r>
        <w:r w:rsidR="007257ED">
          <w:rPr>
            <w:webHidden/>
          </w:rPr>
          <w:fldChar w:fldCharType="separate"/>
        </w:r>
        <w:r w:rsidR="007638EA">
          <w:rPr>
            <w:webHidden/>
          </w:rPr>
          <w:t>7</w:t>
        </w:r>
        <w:r w:rsidR="007257ED">
          <w:rPr>
            <w:webHidden/>
          </w:rPr>
          <w:fldChar w:fldCharType="end"/>
        </w:r>
      </w:hyperlink>
    </w:p>
    <w:p w14:paraId="350ECD4B" w14:textId="378E7BAC" w:rsidR="007257ED" w:rsidRDefault="00787610">
      <w:pPr>
        <w:pStyle w:val="Sumrio1"/>
        <w:rPr>
          <w:rFonts w:asciiTheme="minorHAnsi" w:eastAsiaTheme="minorEastAsia" w:hAnsiTheme="minorHAnsi" w:cstheme="minorBidi"/>
          <w:b w:val="0"/>
          <w:bCs w:val="0"/>
          <w:caps w:val="0"/>
        </w:rPr>
      </w:pPr>
      <w:hyperlink w:anchor="_Toc46411236" w:history="1">
        <w:r w:rsidR="007257ED" w:rsidRPr="00551298">
          <w:rPr>
            <w:rStyle w:val="Hyperlink"/>
          </w:rPr>
          <w:t>2.</w:t>
        </w:r>
        <w:r w:rsidR="000B0DDD">
          <w:rPr>
            <w:rStyle w:val="Hyperlink"/>
          </w:rPr>
          <w:t xml:space="preserve"> </w:t>
        </w:r>
        <w:r w:rsidR="007257ED" w:rsidRPr="00551298">
          <w:rPr>
            <w:rStyle w:val="Hyperlink"/>
          </w:rPr>
          <w:t>OBJETIVO GERAL</w:t>
        </w:r>
        <w:r w:rsidR="007257ED">
          <w:rPr>
            <w:webHidden/>
          </w:rPr>
          <w:tab/>
        </w:r>
        <w:r w:rsidR="007257ED">
          <w:rPr>
            <w:webHidden/>
          </w:rPr>
          <w:fldChar w:fldCharType="begin"/>
        </w:r>
        <w:r w:rsidR="007257ED">
          <w:rPr>
            <w:webHidden/>
          </w:rPr>
          <w:instrText xml:space="preserve"> PAGEREF _Toc46411236 \h </w:instrText>
        </w:r>
        <w:r w:rsidR="007257ED">
          <w:rPr>
            <w:webHidden/>
          </w:rPr>
        </w:r>
        <w:r w:rsidR="007257ED">
          <w:rPr>
            <w:webHidden/>
          </w:rPr>
          <w:fldChar w:fldCharType="separate"/>
        </w:r>
        <w:r w:rsidR="007638EA">
          <w:rPr>
            <w:webHidden/>
          </w:rPr>
          <w:t>8</w:t>
        </w:r>
        <w:r w:rsidR="007257ED">
          <w:rPr>
            <w:webHidden/>
          </w:rPr>
          <w:fldChar w:fldCharType="end"/>
        </w:r>
      </w:hyperlink>
    </w:p>
    <w:p w14:paraId="13E67F87" w14:textId="474FE32E" w:rsidR="007257ED" w:rsidRDefault="00787610">
      <w:pPr>
        <w:pStyle w:val="Sumrio1"/>
        <w:rPr>
          <w:rFonts w:asciiTheme="minorHAnsi" w:eastAsiaTheme="minorEastAsia" w:hAnsiTheme="minorHAnsi" w:cstheme="minorBidi"/>
          <w:b w:val="0"/>
          <w:bCs w:val="0"/>
          <w:caps w:val="0"/>
        </w:rPr>
      </w:pPr>
      <w:hyperlink w:anchor="_Toc46411237" w:history="1">
        <w:r w:rsidR="007257ED" w:rsidRPr="00551298">
          <w:rPr>
            <w:rStyle w:val="Hyperlink"/>
          </w:rPr>
          <w:t>3.</w:t>
        </w:r>
        <w:r w:rsidR="000B0DDD">
          <w:rPr>
            <w:rStyle w:val="Hyperlink"/>
          </w:rPr>
          <w:t xml:space="preserve"> </w:t>
        </w:r>
        <w:r w:rsidR="007257ED" w:rsidRPr="00551298">
          <w:rPr>
            <w:rStyle w:val="Hyperlink"/>
          </w:rPr>
          <w:t>OBJETIVO ESPECÍFICO</w:t>
        </w:r>
        <w:r w:rsidR="007257ED">
          <w:rPr>
            <w:webHidden/>
          </w:rPr>
          <w:tab/>
        </w:r>
        <w:r w:rsidR="007257ED">
          <w:rPr>
            <w:webHidden/>
          </w:rPr>
          <w:fldChar w:fldCharType="begin"/>
        </w:r>
        <w:r w:rsidR="007257ED">
          <w:rPr>
            <w:webHidden/>
          </w:rPr>
          <w:instrText xml:space="preserve"> PAGEREF _Toc46411237 \h </w:instrText>
        </w:r>
        <w:r w:rsidR="007257ED">
          <w:rPr>
            <w:webHidden/>
          </w:rPr>
        </w:r>
        <w:r w:rsidR="007257ED">
          <w:rPr>
            <w:webHidden/>
          </w:rPr>
          <w:fldChar w:fldCharType="separate"/>
        </w:r>
        <w:r w:rsidR="007638EA">
          <w:rPr>
            <w:webHidden/>
          </w:rPr>
          <w:t>8</w:t>
        </w:r>
        <w:r w:rsidR="007257ED">
          <w:rPr>
            <w:webHidden/>
          </w:rPr>
          <w:fldChar w:fldCharType="end"/>
        </w:r>
      </w:hyperlink>
    </w:p>
    <w:p w14:paraId="0CB72A40" w14:textId="3453B996" w:rsidR="007257ED" w:rsidRDefault="00787610">
      <w:pPr>
        <w:pStyle w:val="Sumrio1"/>
        <w:rPr>
          <w:rFonts w:asciiTheme="minorHAnsi" w:eastAsiaTheme="minorEastAsia" w:hAnsiTheme="minorHAnsi" w:cstheme="minorBidi"/>
          <w:b w:val="0"/>
          <w:bCs w:val="0"/>
          <w:caps w:val="0"/>
        </w:rPr>
      </w:pPr>
      <w:hyperlink w:anchor="_Toc46411238" w:history="1">
        <w:r w:rsidR="007257ED" w:rsidRPr="00551298">
          <w:rPr>
            <w:rStyle w:val="Hyperlink"/>
          </w:rPr>
          <w:t>4.</w:t>
        </w:r>
        <w:r w:rsidR="000B0DDD">
          <w:rPr>
            <w:rStyle w:val="Hyperlink"/>
          </w:rPr>
          <w:t xml:space="preserve"> </w:t>
        </w:r>
        <w:r w:rsidR="007257ED" w:rsidRPr="00551298">
          <w:rPr>
            <w:rStyle w:val="Hyperlink"/>
          </w:rPr>
          <w:t>ESPECIFICAÇÕES</w:t>
        </w:r>
        <w:r w:rsidR="007257ED">
          <w:rPr>
            <w:webHidden/>
          </w:rPr>
          <w:tab/>
        </w:r>
        <w:r w:rsidR="007257ED">
          <w:rPr>
            <w:webHidden/>
          </w:rPr>
          <w:fldChar w:fldCharType="begin"/>
        </w:r>
        <w:r w:rsidR="007257ED">
          <w:rPr>
            <w:webHidden/>
          </w:rPr>
          <w:instrText xml:space="preserve"> PAGEREF _Toc46411238 \h </w:instrText>
        </w:r>
        <w:r w:rsidR="007257ED">
          <w:rPr>
            <w:webHidden/>
          </w:rPr>
        </w:r>
        <w:r w:rsidR="007257ED">
          <w:rPr>
            <w:webHidden/>
          </w:rPr>
          <w:fldChar w:fldCharType="separate"/>
        </w:r>
        <w:r w:rsidR="007638EA">
          <w:rPr>
            <w:webHidden/>
          </w:rPr>
          <w:t>9</w:t>
        </w:r>
        <w:r w:rsidR="007257ED">
          <w:rPr>
            <w:webHidden/>
          </w:rPr>
          <w:fldChar w:fldCharType="end"/>
        </w:r>
      </w:hyperlink>
    </w:p>
    <w:p w14:paraId="69DC824F" w14:textId="2014A66F"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39" w:history="1">
        <w:r w:rsidR="007257ED" w:rsidRPr="00551298">
          <w:rPr>
            <w:rStyle w:val="Hyperlink"/>
            <w:noProof/>
          </w:rPr>
          <w:t>4.1</w:t>
        </w:r>
        <w:r w:rsidR="000B0DDD">
          <w:rPr>
            <w:rStyle w:val="Hyperlink"/>
            <w:noProof/>
          </w:rPr>
          <w:t xml:space="preserve"> </w:t>
        </w:r>
        <w:r w:rsidR="007257ED" w:rsidRPr="00551298">
          <w:rPr>
            <w:rStyle w:val="Hyperlink"/>
            <w:noProof/>
          </w:rPr>
          <w:t>Sensor de fluxo</w:t>
        </w:r>
        <w:r w:rsidR="007257ED">
          <w:rPr>
            <w:noProof/>
            <w:webHidden/>
          </w:rPr>
          <w:tab/>
        </w:r>
        <w:r w:rsidR="007257ED">
          <w:rPr>
            <w:noProof/>
            <w:webHidden/>
          </w:rPr>
          <w:fldChar w:fldCharType="begin"/>
        </w:r>
        <w:r w:rsidR="007257ED">
          <w:rPr>
            <w:noProof/>
            <w:webHidden/>
          </w:rPr>
          <w:instrText xml:space="preserve"> PAGEREF _Toc46411239 \h </w:instrText>
        </w:r>
        <w:r w:rsidR="007257ED">
          <w:rPr>
            <w:noProof/>
            <w:webHidden/>
          </w:rPr>
        </w:r>
        <w:r w:rsidR="007257ED">
          <w:rPr>
            <w:noProof/>
            <w:webHidden/>
          </w:rPr>
          <w:fldChar w:fldCharType="separate"/>
        </w:r>
        <w:r w:rsidR="007638EA">
          <w:rPr>
            <w:noProof/>
            <w:webHidden/>
          </w:rPr>
          <w:t>9</w:t>
        </w:r>
        <w:r w:rsidR="007257ED">
          <w:rPr>
            <w:noProof/>
            <w:webHidden/>
          </w:rPr>
          <w:fldChar w:fldCharType="end"/>
        </w:r>
      </w:hyperlink>
    </w:p>
    <w:p w14:paraId="4B7FFF38" w14:textId="1C1294A9"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40" w:history="1">
        <w:r w:rsidR="007257ED" w:rsidRPr="00551298">
          <w:rPr>
            <w:rStyle w:val="Hyperlink"/>
            <w:noProof/>
          </w:rPr>
          <w:t>4.2</w:t>
        </w:r>
        <w:r w:rsidR="000B0DDD">
          <w:rPr>
            <w:rStyle w:val="Hyperlink"/>
            <w:noProof/>
          </w:rPr>
          <w:t xml:space="preserve"> </w:t>
        </w:r>
        <w:r w:rsidR="007257ED" w:rsidRPr="00551298">
          <w:rPr>
            <w:rStyle w:val="Hyperlink"/>
            <w:noProof/>
          </w:rPr>
          <w:t>Microcontroladores Arduino</w:t>
        </w:r>
        <w:r w:rsidR="007257ED">
          <w:rPr>
            <w:noProof/>
            <w:webHidden/>
          </w:rPr>
          <w:tab/>
        </w:r>
        <w:r w:rsidR="007257ED">
          <w:rPr>
            <w:noProof/>
            <w:webHidden/>
          </w:rPr>
          <w:fldChar w:fldCharType="begin"/>
        </w:r>
        <w:r w:rsidR="007257ED">
          <w:rPr>
            <w:noProof/>
            <w:webHidden/>
          </w:rPr>
          <w:instrText xml:space="preserve"> PAGEREF _Toc46411240 \h </w:instrText>
        </w:r>
        <w:r w:rsidR="007257ED">
          <w:rPr>
            <w:noProof/>
            <w:webHidden/>
          </w:rPr>
        </w:r>
        <w:r w:rsidR="007257ED">
          <w:rPr>
            <w:noProof/>
            <w:webHidden/>
          </w:rPr>
          <w:fldChar w:fldCharType="separate"/>
        </w:r>
        <w:r w:rsidR="007638EA">
          <w:rPr>
            <w:noProof/>
            <w:webHidden/>
          </w:rPr>
          <w:t>10</w:t>
        </w:r>
        <w:r w:rsidR="007257ED">
          <w:rPr>
            <w:noProof/>
            <w:webHidden/>
          </w:rPr>
          <w:fldChar w:fldCharType="end"/>
        </w:r>
      </w:hyperlink>
    </w:p>
    <w:p w14:paraId="086EDE1D" w14:textId="4AF05C5B"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41" w:history="1">
        <w:r w:rsidR="007257ED" w:rsidRPr="00551298">
          <w:rPr>
            <w:rStyle w:val="Hyperlink"/>
            <w:noProof/>
          </w:rPr>
          <w:t>4.3</w:t>
        </w:r>
        <w:r w:rsidR="000B0DDD">
          <w:rPr>
            <w:rStyle w:val="Hyperlink"/>
            <w:noProof/>
          </w:rPr>
          <w:t xml:space="preserve"> </w:t>
        </w:r>
        <w:r w:rsidR="007257ED" w:rsidRPr="00551298">
          <w:rPr>
            <w:rStyle w:val="Hyperlink"/>
            <w:noProof/>
          </w:rPr>
          <w:t>Módulo Transmissor e Receptor RF 433MHz FS1000A / MX-RM-5V</w:t>
        </w:r>
        <w:r w:rsidR="007257ED">
          <w:rPr>
            <w:noProof/>
            <w:webHidden/>
          </w:rPr>
          <w:tab/>
        </w:r>
        <w:r w:rsidR="007257ED">
          <w:rPr>
            <w:noProof/>
            <w:webHidden/>
          </w:rPr>
          <w:fldChar w:fldCharType="begin"/>
        </w:r>
        <w:r w:rsidR="007257ED">
          <w:rPr>
            <w:noProof/>
            <w:webHidden/>
          </w:rPr>
          <w:instrText xml:space="preserve"> PAGEREF _Toc46411241 \h </w:instrText>
        </w:r>
        <w:r w:rsidR="007257ED">
          <w:rPr>
            <w:noProof/>
            <w:webHidden/>
          </w:rPr>
        </w:r>
        <w:r w:rsidR="007257ED">
          <w:rPr>
            <w:noProof/>
            <w:webHidden/>
          </w:rPr>
          <w:fldChar w:fldCharType="separate"/>
        </w:r>
        <w:r w:rsidR="007638EA">
          <w:rPr>
            <w:noProof/>
            <w:webHidden/>
          </w:rPr>
          <w:t>11</w:t>
        </w:r>
        <w:r w:rsidR="007257ED">
          <w:rPr>
            <w:noProof/>
            <w:webHidden/>
          </w:rPr>
          <w:fldChar w:fldCharType="end"/>
        </w:r>
      </w:hyperlink>
    </w:p>
    <w:p w14:paraId="204BBF0D" w14:textId="512B0D9B"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42" w:history="1">
        <w:r w:rsidR="007257ED" w:rsidRPr="00551298">
          <w:rPr>
            <w:rStyle w:val="Hyperlink"/>
            <w:noProof/>
          </w:rPr>
          <w:t>4.4</w:t>
        </w:r>
        <w:r w:rsidR="000B0DDD">
          <w:rPr>
            <w:rStyle w:val="Hyperlink"/>
            <w:noProof/>
          </w:rPr>
          <w:t xml:space="preserve"> </w:t>
        </w:r>
        <w:r w:rsidR="007257ED" w:rsidRPr="00551298">
          <w:rPr>
            <w:rStyle w:val="Hyperlink"/>
            <w:noProof/>
          </w:rPr>
          <w:t>Display LCD 16x2</w:t>
        </w:r>
        <w:r w:rsidR="007257ED">
          <w:rPr>
            <w:noProof/>
            <w:webHidden/>
          </w:rPr>
          <w:tab/>
        </w:r>
        <w:r w:rsidR="007257ED">
          <w:rPr>
            <w:noProof/>
            <w:webHidden/>
          </w:rPr>
          <w:fldChar w:fldCharType="begin"/>
        </w:r>
        <w:r w:rsidR="007257ED">
          <w:rPr>
            <w:noProof/>
            <w:webHidden/>
          </w:rPr>
          <w:instrText xml:space="preserve"> PAGEREF _Toc46411242 \h </w:instrText>
        </w:r>
        <w:r w:rsidR="007257ED">
          <w:rPr>
            <w:noProof/>
            <w:webHidden/>
          </w:rPr>
        </w:r>
        <w:r w:rsidR="007257ED">
          <w:rPr>
            <w:noProof/>
            <w:webHidden/>
          </w:rPr>
          <w:fldChar w:fldCharType="separate"/>
        </w:r>
        <w:r w:rsidR="007638EA">
          <w:rPr>
            <w:noProof/>
            <w:webHidden/>
          </w:rPr>
          <w:t>12</w:t>
        </w:r>
        <w:r w:rsidR="007257ED">
          <w:rPr>
            <w:noProof/>
            <w:webHidden/>
          </w:rPr>
          <w:fldChar w:fldCharType="end"/>
        </w:r>
      </w:hyperlink>
    </w:p>
    <w:p w14:paraId="14ED1843" w14:textId="086F54C7"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43" w:history="1">
        <w:r w:rsidR="007257ED" w:rsidRPr="00551298">
          <w:rPr>
            <w:rStyle w:val="Hyperlink"/>
            <w:noProof/>
          </w:rPr>
          <w:t>4.5</w:t>
        </w:r>
        <w:r w:rsidR="000B0DDD">
          <w:rPr>
            <w:rStyle w:val="Hyperlink"/>
            <w:noProof/>
          </w:rPr>
          <w:t xml:space="preserve"> </w:t>
        </w:r>
        <w:r w:rsidR="007257ED" w:rsidRPr="00551298">
          <w:rPr>
            <w:rStyle w:val="Hyperlink"/>
            <w:noProof/>
          </w:rPr>
          <w:t>Alimentação</w:t>
        </w:r>
        <w:r w:rsidR="007257ED">
          <w:rPr>
            <w:noProof/>
            <w:webHidden/>
          </w:rPr>
          <w:tab/>
        </w:r>
        <w:r w:rsidR="007257ED">
          <w:rPr>
            <w:noProof/>
            <w:webHidden/>
          </w:rPr>
          <w:fldChar w:fldCharType="begin"/>
        </w:r>
        <w:r w:rsidR="007257ED">
          <w:rPr>
            <w:noProof/>
            <w:webHidden/>
          </w:rPr>
          <w:instrText xml:space="preserve"> PAGEREF _Toc46411243 \h </w:instrText>
        </w:r>
        <w:r w:rsidR="007257ED">
          <w:rPr>
            <w:noProof/>
            <w:webHidden/>
          </w:rPr>
        </w:r>
        <w:r w:rsidR="007257ED">
          <w:rPr>
            <w:noProof/>
            <w:webHidden/>
          </w:rPr>
          <w:fldChar w:fldCharType="separate"/>
        </w:r>
        <w:r w:rsidR="007638EA">
          <w:rPr>
            <w:noProof/>
            <w:webHidden/>
          </w:rPr>
          <w:t>13</w:t>
        </w:r>
        <w:r w:rsidR="007257ED">
          <w:rPr>
            <w:noProof/>
            <w:webHidden/>
          </w:rPr>
          <w:fldChar w:fldCharType="end"/>
        </w:r>
      </w:hyperlink>
    </w:p>
    <w:p w14:paraId="66C88134" w14:textId="44CAA79E" w:rsidR="007257ED" w:rsidRDefault="00787610">
      <w:pPr>
        <w:pStyle w:val="Sumrio1"/>
        <w:rPr>
          <w:rFonts w:asciiTheme="minorHAnsi" w:eastAsiaTheme="minorEastAsia" w:hAnsiTheme="minorHAnsi" w:cstheme="minorBidi"/>
          <w:b w:val="0"/>
          <w:bCs w:val="0"/>
          <w:caps w:val="0"/>
        </w:rPr>
      </w:pPr>
      <w:hyperlink w:anchor="_Toc46411244" w:history="1">
        <w:r w:rsidR="007257ED" w:rsidRPr="00551298">
          <w:rPr>
            <w:rStyle w:val="Hyperlink"/>
          </w:rPr>
          <w:t>5.</w:t>
        </w:r>
        <w:r w:rsidR="000B0DDD">
          <w:rPr>
            <w:rStyle w:val="Hyperlink"/>
          </w:rPr>
          <w:t xml:space="preserve"> </w:t>
        </w:r>
        <w:r w:rsidR="007257ED" w:rsidRPr="00551298">
          <w:rPr>
            <w:rStyle w:val="Hyperlink"/>
          </w:rPr>
          <w:t>DESENVOLVIMENTO</w:t>
        </w:r>
        <w:r w:rsidR="007257ED">
          <w:rPr>
            <w:webHidden/>
          </w:rPr>
          <w:tab/>
        </w:r>
        <w:r w:rsidR="007257ED">
          <w:rPr>
            <w:webHidden/>
          </w:rPr>
          <w:fldChar w:fldCharType="begin"/>
        </w:r>
        <w:r w:rsidR="007257ED">
          <w:rPr>
            <w:webHidden/>
          </w:rPr>
          <w:instrText xml:space="preserve"> PAGEREF _Toc46411244 \h </w:instrText>
        </w:r>
        <w:r w:rsidR="007257ED">
          <w:rPr>
            <w:webHidden/>
          </w:rPr>
        </w:r>
        <w:r w:rsidR="007257ED">
          <w:rPr>
            <w:webHidden/>
          </w:rPr>
          <w:fldChar w:fldCharType="separate"/>
        </w:r>
        <w:r w:rsidR="007638EA">
          <w:rPr>
            <w:webHidden/>
          </w:rPr>
          <w:t>14</w:t>
        </w:r>
        <w:r w:rsidR="007257ED">
          <w:rPr>
            <w:webHidden/>
          </w:rPr>
          <w:fldChar w:fldCharType="end"/>
        </w:r>
      </w:hyperlink>
    </w:p>
    <w:p w14:paraId="351190F1" w14:textId="1F56C29B"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45" w:history="1">
        <w:r w:rsidR="007257ED" w:rsidRPr="00551298">
          <w:rPr>
            <w:rStyle w:val="Hyperlink"/>
            <w:noProof/>
          </w:rPr>
          <w:t>5.1</w:t>
        </w:r>
        <w:r w:rsidR="000B0DDD">
          <w:rPr>
            <w:rStyle w:val="Hyperlink"/>
            <w:noProof/>
          </w:rPr>
          <w:t xml:space="preserve"> </w:t>
        </w:r>
        <w:r w:rsidR="007257ED" w:rsidRPr="00551298">
          <w:rPr>
            <w:rStyle w:val="Hyperlink"/>
            <w:noProof/>
          </w:rPr>
          <w:t>HARDWARE</w:t>
        </w:r>
        <w:r w:rsidR="007257ED">
          <w:rPr>
            <w:noProof/>
            <w:webHidden/>
          </w:rPr>
          <w:tab/>
        </w:r>
        <w:r w:rsidR="007257ED">
          <w:rPr>
            <w:noProof/>
            <w:webHidden/>
          </w:rPr>
          <w:fldChar w:fldCharType="begin"/>
        </w:r>
        <w:r w:rsidR="007257ED">
          <w:rPr>
            <w:noProof/>
            <w:webHidden/>
          </w:rPr>
          <w:instrText xml:space="preserve"> PAGEREF _Toc46411245 \h </w:instrText>
        </w:r>
        <w:r w:rsidR="007257ED">
          <w:rPr>
            <w:noProof/>
            <w:webHidden/>
          </w:rPr>
        </w:r>
        <w:r w:rsidR="007257ED">
          <w:rPr>
            <w:noProof/>
            <w:webHidden/>
          </w:rPr>
          <w:fldChar w:fldCharType="separate"/>
        </w:r>
        <w:r w:rsidR="007638EA">
          <w:rPr>
            <w:noProof/>
            <w:webHidden/>
          </w:rPr>
          <w:t>15</w:t>
        </w:r>
        <w:r w:rsidR="007257ED">
          <w:rPr>
            <w:noProof/>
            <w:webHidden/>
          </w:rPr>
          <w:fldChar w:fldCharType="end"/>
        </w:r>
      </w:hyperlink>
    </w:p>
    <w:p w14:paraId="7DF23A59" w14:textId="36D4AC9E"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46" w:history="1">
        <w:r w:rsidR="007257ED" w:rsidRPr="00551298">
          <w:rPr>
            <w:rStyle w:val="Hyperlink"/>
            <w:noProof/>
          </w:rPr>
          <w:t>5.1.1</w:t>
        </w:r>
        <w:r w:rsidR="000B0DDD">
          <w:rPr>
            <w:rStyle w:val="Hyperlink"/>
            <w:noProof/>
          </w:rPr>
          <w:t xml:space="preserve"> </w:t>
        </w:r>
        <w:r w:rsidR="007257ED" w:rsidRPr="00551298">
          <w:rPr>
            <w:rStyle w:val="Hyperlink"/>
            <w:noProof/>
          </w:rPr>
          <w:t>Transmissor</w:t>
        </w:r>
        <w:r w:rsidR="007257ED">
          <w:rPr>
            <w:noProof/>
            <w:webHidden/>
          </w:rPr>
          <w:tab/>
        </w:r>
        <w:r w:rsidR="007257ED">
          <w:rPr>
            <w:noProof/>
            <w:webHidden/>
          </w:rPr>
          <w:fldChar w:fldCharType="begin"/>
        </w:r>
        <w:r w:rsidR="007257ED">
          <w:rPr>
            <w:noProof/>
            <w:webHidden/>
          </w:rPr>
          <w:instrText xml:space="preserve"> PAGEREF _Toc46411246 \h </w:instrText>
        </w:r>
        <w:r w:rsidR="007257ED">
          <w:rPr>
            <w:noProof/>
            <w:webHidden/>
          </w:rPr>
        </w:r>
        <w:r w:rsidR="007257ED">
          <w:rPr>
            <w:noProof/>
            <w:webHidden/>
          </w:rPr>
          <w:fldChar w:fldCharType="separate"/>
        </w:r>
        <w:r w:rsidR="007638EA">
          <w:rPr>
            <w:noProof/>
            <w:webHidden/>
          </w:rPr>
          <w:t>15</w:t>
        </w:r>
        <w:r w:rsidR="007257ED">
          <w:rPr>
            <w:noProof/>
            <w:webHidden/>
          </w:rPr>
          <w:fldChar w:fldCharType="end"/>
        </w:r>
      </w:hyperlink>
    </w:p>
    <w:p w14:paraId="50B56F81" w14:textId="46B55455"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47" w:history="1">
        <w:r w:rsidR="007257ED" w:rsidRPr="00551298">
          <w:rPr>
            <w:rStyle w:val="Hyperlink"/>
            <w:noProof/>
          </w:rPr>
          <w:t>5.1.2</w:t>
        </w:r>
        <w:r w:rsidR="000B0DDD">
          <w:rPr>
            <w:rStyle w:val="Hyperlink"/>
            <w:noProof/>
          </w:rPr>
          <w:t xml:space="preserve"> </w:t>
        </w:r>
        <w:r w:rsidR="007257ED" w:rsidRPr="00551298">
          <w:rPr>
            <w:rStyle w:val="Hyperlink"/>
            <w:noProof/>
          </w:rPr>
          <w:t>Receptor</w:t>
        </w:r>
        <w:r w:rsidR="007257ED">
          <w:rPr>
            <w:noProof/>
            <w:webHidden/>
          </w:rPr>
          <w:tab/>
        </w:r>
        <w:r w:rsidR="007257ED">
          <w:rPr>
            <w:noProof/>
            <w:webHidden/>
          </w:rPr>
          <w:fldChar w:fldCharType="begin"/>
        </w:r>
        <w:r w:rsidR="007257ED">
          <w:rPr>
            <w:noProof/>
            <w:webHidden/>
          </w:rPr>
          <w:instrText xml:space="preserve"> PAGEREF _Toc46411247 \h </w:instrText>
        </w:r>
        <w:r w:rsidR="007257ED">
          <w:rPr>
            <w:noProof/>
            <w:webHidden/>
          </w:rPr>
        </w:r>
        <w:r w:rsidR="007257ED">
          <w:rPr>
            <w:noProof/>
            <w:webHidden/>
          </w:rPr>
          <w:fldChar w:fldCharType="separate"/>
        </w:r>
        <w:r w:rsidR="007638EA">
          <w:rPr>
            <w:noProof/>
            <w:webHidden/>
          </w:rPr>
          <w:t>19</w:t>
        </w:r>
        <w:r w:rsidR="007257ED">
          <w:rPr>
            <w:noProof/>
            <w:webHidden/>
          </w:rPr>
          <w:fldChar w:fldCharType="end"/>
        </w:r>
      </w:hyperlink>
    </w:p>
    <w:p w14:paraId="5B83756A" w14:textId="505CC808"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48" w:history="1">
        <w:r w:rsidR="007257ED" w:rsidRPr="00551298">
          <w:rPr>
            <w:rStyle w:val="Hyperlink"/>
            <w:noProof/>
          </w:rPr>
          <w:t>5.1.3</w:t>
        </w:r>
        <w:r w:rsidR="000B0DDD">
          <w:rPr>
            <w:rStyle w:val="Hyperlink"/>
            <w:noProof/>
          </w:rPr>
          <w:t xml:space="preserve"> </w:t>
        </w:r>
        <w:r w:rsidR="007257ED" w:rsidRPr="00551298">
          <w:rPr>
            <w:rStyle w:val="Hyperlink"/>
            <w:noProof/>
          </w:rPr>
          <w:t>Estimativa de manutenção</w:t>
        </w:r>
        <w:r w:rsidR="007257ED">
          <w:rPr>
            <w:noProof/>
            <w:webHidden/>
          </w:rPr>
          <w:tab/>
        </w:r>
        <w:r w:rsidR="007257ED">
          <w:rPr>
            <w:noProof/>
            <w:webHidden/>
          </w:rPr>
          <w:fldChar w:fldCharType="begin"/>
        </w:r>
        <w:r w:rsidR="007257ED">
          <w:rPr>
            <w:noProof/>
            <w:webHidden/>
          </w:rPr>
          <w:instrText xml:space="preserve"> PAGEREF _Toc46411248 \h </w:instrText>
        </w:r>
        <w:r w:rsidR="007257ED">
          <w:rPr>
            <w:noProof/>
            <w:webHidden/>
          </w:rPr>
        </w:r>
        <w:r w:rsidR="007257ED">
          <w:rPr>
            <w:noProof/>
            <w:webHidden/>
          </w:rPr>
          <w:fldChar w:fldCharType="separate"/>
        </w:r>
        <w:r w:rsidR="007638EA">
          <w:rPr>
            <w:noProof/>
            <w:webHidden/>
          </w:rPr>
          <w:t>22</w:t>
        </w:r>
        <w:r w:rsidR="007257ED">
          <w:rPr>
            <w:noProof/>
            <w:webHidden/>
          </w:rPr>
          <w:fldChar w:fldCharType="end"/>
        </w:r>
      </w:hyperlink>
    </w:p>
    <w:p w14:paraId="5D3C3D45" w14:textId="554D97E7"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49" w:history="1">
        <w:r w:rsidR="007257ED" w:rsidRPr="00551298">
          <w:rPr>
            <w:rStyle w:val="Hyperlink"/>
            <w:noProof/>
          </w:rPr>
          <w:t>5.1.4</w:t>
        </w:r>
        <w:r w:rsidR="000B0DDD">
          <w:rPr>
            <w:rStyle w:val="Hyperlink"/>
            <w:noProof/>
          </w:rPr>
          <w:t xml:space="preserve"> </w:t>
        </w:r>
        <w:r w:rsidR="007257ED" w:rsidRPr="00551298">
          <w:rPr>
            <w:rStyle w:val="Hyperlink"/>
            <w:noProof/>
          </w:rPr>
          <w:t>Conclusão de Hardware</w:t>
        </w:r>
        <w:r w:rsidR="007257ED">
          <w:rPr>
            <w:noProof/>
            <w:webHidden/>
          </w:rPr>
          <w:tab/>
        </w:r>
        <w:r w:rsidR="007257ED">
          <w:rPr>
            <w:noProof/>
            <w:webHidden/>
          </w:rPr>
          <w:fldChar w:fldCharType="begin"/>
        </w:r>
        <w:r w:rsidR="007257ED">
          <w:rPr>
            <w:noProof/>
            <w:webHidden/>
          </w:rPr>
          <w:instrText xml:space="preserve"> PAGEREF _Toc46411249 \h </w:instrText>
        </w:r>
        <w:r w:rsidR="007257ED">
          <w:rPr>
            <w:noProof/>
            <w:webHidden/>
          </w:rPr>
        </w:r>
        <w:r w:rsidR="007257ED">
          <w:rPr>
            <w:noProof/>
            <w:webHidden/>
          </w:rPr>
          <w:fldChar w:fldCharType="separate"/>
        </w:r>
        <w:r w:rsidR="007638EA">
          <w:rPr>
            <w:noProof/>
            <w:webHidden/>
          </w:rPr>
          <w:t>23</w:t>
        </w:r>
        <w:r w:rsidR="007257ED">
          <w:rPr>
            <w:noProof/>
            <w:webHidden/>
          </w:rPr>
          <w:fldChar w:fldCharType="end"/>
        </w:r>
      </w:hyperlink>
    </w:p>
    <w:p w14:paraId="6B077122" w14:textId="747E16DE"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50" w:history="1">
        <w:r w:rsidR="007257ED" w:rsidRPr="00551298">
          <w:rPr>
            <w:rStyle w:val="Hyperlink"/>
            <w:noProof/>
          </w:rPr>
          <w:t>5.2</w:t>
        </w:r>
        <w:r w:rsidR="000B0DDD">
          <w:rPr>
            <w:rStyle w:val="Hyperlink"/>
            <w:noProof/>
          </w:rPr>
          <w:t xml:space="preserve"> </w:t>
        </w:r>
        <w:r w:rsidR="007257ED" w:rsidRPr="00551298">
          <w:rPr>
            <w:rStyle w:val="Hyperlink"/>
            <w:noProof/>
          </w:rPr>
          <w:t>SOFTWARE</w:t>
        </w:r>
        <w:r w:rsidR="007257ED">
          <w:rPr>
            <w:noProof/>
            <w:webHidden/>
          </w:rPr>
          <w:tab/>
        </w:r>
        <w:r w:rsidR="007257ED">
          <w:rPr>
            <w:noProof/>
            <w:webHidden/>
          </w:rPr>
          <w:fldChar w:fldCharType="begin"/>
        </w:r>
        <w:r w:rsidR="007257ED">
          <w:rPr>
            <w:noProof/>
            <w:webHidden/>
          </w:rPr>
          <w:instrText xml:space="preserve"> PAGEREF _Toc46411250 \h </w:instrText>
        </w:r>
        <w:r w:rsidR="007257ED">
          <w:rPr>
            <w:noProof/>
            <w:webHidden/>
          </w:rPr>
        </w:r>
        <w:r w:rsidR="007257ED">
          <w:rPr>
            <w:noProof/>
            <w:webHidden/>
          </w:rPr>
          <w:fldChar w:fldCharType="separate"/>
        </w:r>
        <w:r w:rsidR="007638EA">
          <w:rPr>
            <w:noProof/>
            <w:webHidden/>
          </w:rPr>
          <w:t>24</w:t>
        </w:r>
        <w:r w:rsidR="007257ED">
          <w:rPr>
            <w:noProof/>
            <w:webHidden/>
          </w:rPr>
          <w:fldChar w:fldCharType="end"/>
        </w:r>
      </w:hyperlink>
    </w:p>
    <w:p w14:paraId="178C02DD" w14:textId="4E51CDF6"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51" w:history="1">
        <w:r w:rsidR="007257ED" w:rsidRPr="00551298">
          <w:rPr>
            <w:rStyle w:val="Hyperlink"/>
            <w:noProof/>
          </w:rPr>
          <w:t>5.2.1</w:t>
        </w:r>
        <w:r w:rsidR="000B0DDD">
          <w:rPr>
            <w:rStyle w:val="Hyperlink"/>
            <w:noProof/>
          </w:rPr>
          <w:t xml:space="preserve"> </w:t>
        </w:r>
        <w:r w:rsidR="007257ED" w:rsidRPr="00551298">
          <w:rPr>
            <w:rStyle w:val="Hyperlink"/>
            <w:noProof/>
          </w:rPr>
          <w:t>Fluxograma do dispositivo Transmissor</w:t>
        </w:r>
        <w:r w:rsidR="007257ED">
          <w:rPr>
            <w:noProof/>
            <w:webHidden/>
          </w:rPr>
          <w:tab/>
        </w:r>
        <w:r w:rsidR="007257ED">
          <w:rPr>
            <w:noProof/>
            <w:webHidden/>
          </w:rPr>
          <w:fldChar w:fldCharType="begin"/>
        </w:r>
        <w:r w:rsidR="007257ED">
          <w:rPr>
            <w:noProof/>
            <w:webHidden/>
          </w:rPr>
          <w:instrText xml:space="preserve"> PAGEREF _Toc46411251 \h </w:instrText>
        </w:r>
        <w:r w:rsidR="007257ED">
          <w:rPr>
            <w:noProof/>
            <w:webHidden/>
          </w:rPr>
        </w:r>
        <w:r w:rsidR="007257ED">
          <w:rPr>
            <w:noProof/>
            <w:webHidden/>
          </w:rPr>
          <w:fldChar w:fldCharType="separate"/>
        </w:r>
        <w:r w:rsidR="007638EA">
          <w:rPr>
            <w:noProof/>
            <w:webHidden/>
          </w:rPr>
          <w:t>25</w:t>
        </w:r>
        <w:r w:rsidR="007257ED">
          <w:rPr>
            <w:noProof/>
            <w:webHidden/>
          </w:rPr>
          <w:fldChar w:fldCharType="end"/>
        </w:r>
      </w:hyperlink>
    </w:p>
    <w:p w14:paraId="7156A622" w14:textId="348D7FA8"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52" w:history="1">
        <w:r w:rsidR="007257ED" w:rsidRPr="00551298">
          <w:rPr>
            <w:rStyle w:val="Hyperlink"/>
            <w:noProof/>
          </w:rPr>
          <w:t>5.2.2</w:t>
        </w:r>
        <w:r w:rsidR="000B0DDD">
          <w:rPr>
            <w:rStyle w:val="Hyperlink"/>
            <w:noProof/>
          </w:rPr>
          <w:t xml:space="preserve">  </w:t>
        </w:r>
        <w:r w:rsidR="007257ED" w:rsidRPr="00551298">
          <w:rPr>
            <w:rStyle w:val="Hyperlink"/>
            <w:noProof/>
          </w:rPr>
          <w:t>Fluxograma do dispositivo Receptor</w:t>
        </w:r>
        <w:r w:rsidR="007257ED">
          <w:rPr>
            <w:noProof/>
            <w:webHidden/>
          </w:rPr>
          <w:tab/>
        </w:r>
        <w:r w:rsidR="007257ED">
          <w:rPr>
            <w:noProof/>
            <w:webHidden/>
          </w:rPr>
          <w:fldChar w:fldCharType="begin"/>
        </w:r>
        <w:r w:rsidR="007257ED">
          <w:rPr>
            <w:noProof/>
            <w:webHidden/>
          </w:rPr>
          <w:instrText xml:space="preserve"> PAGEREF _Toc46411252 \h </w:instrText>
        </w:r>
        <w:r w:rsidR="007257ED">
          <w:rPr>
            <w:noProof/>
            <w:webHidden/>
          </w:rPr>
        </w:r>
        <w:r w:rsidR="007257ED">
          <w:rPr>
            <w:noProof/>
            <w:webHidden/>
          </w:rPr>
          <w:fldChar w:fldCharType="separate"/>
        </w:r>
        <w:r w:rsidR="007638EA">
          <w:rPr>
            <w:noProof/>
            <w:webHidden/>
          </w:rPr>
          <w:t>26</w:t>
        </w:r>
        <w:r w:rsidR="007257ED">
          <w:rPr>
            <w:noProof/>
            <w:webHidden/>
          </w:rPr>
          <w:fldChar w:fldCharType="end"/>
        </w:r>
      </w:hyperlink>
    </w:p>
    <w:p w14:paraId="24305BFE" w14:textId="17A442DA" w:rsidR="007257ED" w:rsidRDefault="00787610">
      <w:pPr>
        <w:pStyle w:val="Sumrio3"/>
        <w:tabs>
          <w:tab w:val="left" w:pos="960"/>
          <w:tab w:val="right" w:leader="dot" w:pos="9061"/>
        </w:tabs>
        <w:rPr>
          <w:rFonts w:asciiTheme="minorHAnsi" w:eastAsiaTheme="minorEastAsia" w:hAnsiTheme="minorHAnsi" w:cstheme="minorBidi"/>
          <w:iCs w:val="0"/>
          <w:noProof/>
          <w:szCs w:val="22"/>
        </w:rPr>
      </w:pPr>
      <w:hyperlink w:anchor="_Toc46411253" w:history="1">
        <w:r w:rsidR="007257ED" w:rsidRPr="00551298">
          <w:rPr>
            <w:rStyle w:val="Hyperlink"/>
            <w:noProof/>
          </w:rPr>
          <w:t>5.2.3</w:t>
        </w:r>
        <w:r w:rsidR="000B0DDD">
          <w:rPr>
            <w:rStyle w:val="Hyperlink"/>
            <w:noProof/>
          </w:rPr>
          <w:t xml:space="preserve"> </w:t>
        </w:r>
        <w:r w:rsidR="007257ED" w:rsidRPr="00551298">
          <w:rPr>
            <w:rStyle w:val="Hyperlink"/>
            <w:noProof/>
          </w:rPr>
          <w:t>Comentário acerca do software</w:t>
        </w:r>
        <w:r w:rsidR="007257ED">
          <w:rPr>
            <w:noProof/>
            <w:webHidden/>
          </w:rPr>
          <w:tab/>
        </w:r>
        <w:r w:rsidR="007257ED">
          <w:rPr>
            <w:noProof/>
            <w:webHidden/>
          </w:rPr>
          <w:fldChar w:fldCharType="begin"/>
        </w:r>
        <w:r w:rsidR="007257ED">
          <w:rPr>
            <w:noProof/>
            <w:webHidden/>
          </w:rPr>
          <w:instrText xml:space="preserve"> PAGEREF _Toc46411253 \h </w:instrText>
        </w:r>
        <w:r w:rsidR="007257ED">
          <w:rPr>
            <w:noProof/>
            <w:webHidden/>
          </w:rPr>
        </w:r>
        <w:r w:rsidR="007257ED">
          <w:rPr>
            <w:noProof/>
            <w:webHidden/>
          </w:rPr>
          <w:fldChar w:fldCharType="separate"/>
        </w:r>
        <w:r w:rsidR="007638EA">
          <w:rPr>
            <w:noProof/>
            <w:webHidden/>
          </w:rPr>
          <w:t>27</w:t>
        </w:r>
        <w:r w:rsidR="007257ED">
          <w:rPr>
            <w:noProof/>
            <w:webHidden/>
          </w:rPr>
          <w:fldChar w:fldCharType="end"/>
        </w:r>
      </w:hyperlink>
    </w:p>
    <w:p w14:paraId="6E45D9A4" w14:textId="49057321"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54" w:history="1">
        <w:r w:rsidR="007257ED" w:rsidRPr="00551298">
          <w:rPr>
            <w:rStyle w:val="Hyperlink"/>
            <w:noProof/>
          </w:rPr>
          <w:t>5.3</w:t>
        </w:r>
        <w:r w:rsidR="000B0DDD">
          <w:rPr>
            <w:rStyle w:val="Hyperlink"/>
            <w:noProof/>
          </w:rPr>
          <w:t xml:space="preserve"> </w:t>
        </w:r>
        <w:r w:rsidR="007257ED" w:rsidRPr="00551298">
          <w:rPr>
            <w:rStyle w:val="Hyperlink"/>
            <w:noProof/>
          </w:rPr>
          <w:t>Protótipo e projeto final</w:t>
        </w:r>
        <w:r w:rsidR="007257ED">
          <w:rPr>
            <w:noProof/>
            <w:webHidden/>
          </w:rPr>
          <w:tab/>
        </w:r>
        <w:r w:rsidR="007257ED">
          <w:rPr>
            <w:noProof/>
            <w:webHidden/>
          </w:rPr>
          <w:fldChar w:fldCharType="begin"/>
        </w:r>
        <w:r w:rsidR="007257ED">
          <w:rPr>
            <w:noProof/>
            <w:webHidden/>
          </w:rPr>
          <w:instrText xml:space="preserve"> PAGEREF _Toc46411254 \h </w:instrText>
        </w:r>
        <w:r w:rsidR="007257ED">
          <w:rPr>
            <w:noProof/>
            <w:webHidden/>
          </w:rPr>
        </w:r>
        <w:r w:rsidR="007257ED">
          <w:rPr>
            <w:noProof/>
            <w:webHidden/>
          </w:rPr>
          <w:fldChar w:fldCharType="separate"/>
        </w:r>
        <w:r w:rsidR="007638EA">
          <w:rPr>
            <w:noProof/>
            <w:webHidden/>
          </w:rPr>
          <w:t>27</w:t>
        </w:r>
        <w:r w:rsidR="007257ED">
          <w:rPr>
            <w:noProof/>
            <w:webHidden/>
          </w:rPr>
          <w:fldChar w:fldCharType="end"/>
        </w:r>
      </w:hyperlink>
    </w:p>
    <w:p w14:paraId="08BB5587" w14:textId="3F97224C" w:rsidR="007257ED" w:rsidRDefault="00787610">
      <w:pPr>
        <w:pStyle w:val="Sumrio1"/>
        <w:rPr>
          <w:rFonts w:asciiTheme="minorHAnsi" w:eastAsiaTheme="minorEastAsia" w:hAnsiTheme="minorHAnsi" w:cstheme="minorBidi"/>
          <w:b w:val="0"/>
          <w:bCs w:val="0"/>
          <w:caps w:val="0"/>
        </w:rPr>
      </w:pPr>
      <w:hyperlink w:anchor="_Toc46411255" w:history="1">
        <w:r w:rsidR="007257ED" w:rsidRPr="00551298">
          <w:rPr>
            <w:rStyle w:val="Hyperlink"/>
          </w:rPr>
          <w:t>CONCLUSÃO</w:t>
        </w:r>
        <w:r w:rsidR="007257ED">
          <w:rPr>
            <w:webHidden/>
          </w:rPr>
          <w:tab/>
        </w:r>
        <w:r w:rsidR="007257ED">
          <w:rPr>
            <w:webHidden/>
          </w:rPr>
          <w:tab/>
        </w:r>
        <w:r w:rsidR="007257ED">
          <w:rPr>
            <w:webHidden/>
          </w:rPr>
          <w:fldChar w:fldCharType="begin"/>
        </w:r>
        <w:r w:rsidR="007257ED">
          <w:rPr>
            <w:webHidden/>
          </w:rPr>
          <w:instrText xml:space="preserve"> PAGEREF _Toc46411255 \h </w:instrText>
        </w:r>
        <w:r w:rsidR="007257ED">
          <w:rPr>
            <w:webHidden/>
          </w:rPr>
        </w:r>
        <w:r w:rsidR="007257ED">
          <w:rPr>
            <w:webHidden/>
          </w:rPr>
          <w:fldChar w:fldCharType="separate"/>
        </w:r>
        <w:r w:rsidR="007638EA">
          <w:rPr>
            <w:webHidden/>
          </w:rPr>
          <w:t>28</w:t>
        </w:r>
        <w:r w:rsidR="007257ED">
          <w:rPr>
            <w:webHidden/>
          </w:rPr>
          <w:fldChar w:fldCharType="end"/>
        </w:r>
      </w:hyperlink>
    </w:p>
    <w:p w14:paraId="15CCD3B8" w14:textId="6A483942" w:rsidR="007257ED" w:rsidRDefault="00787610">
      <w:pPr>
        <w:pStyle w:val="Sumrio1"/>
        <w:rPr>
          <w:rFonts w:asciiTheme="minorHAnsi" w:eastAsiaTheme="minorEastAsia" w:hAnsiTheme="minorHAnsi" w:cstheme="minorBidi"/>
          <w:b w:val="0"/>
          <w:bCs w:val="0"/>
          <w:caps w:val="0"/>
        </w:rPr>
      </w:pPr>
      <w:hyperlink w:anchor="_Toc46411256" w:history="1">
        <w:r w:rsidR="007257ED" w:rsidRPr="00551298">
          <w:rPr>
            <w:rStyle w:val="Hyperlink"/>
          </w:rPr>
          <w:t>BIBLIOGRAFIAS</w:t>
        </w:r>
        <w:r w:rsidR="007257ED">
          <w:rPr>
            <w:webHidden/>
          </w:rPr>
          <w:tab/>
        </w:r>
        <w:r w:rsidR="007257ED">
          <w:rPr>
            <w:webHidden/>
          </w:rPr>
          <w:fldChar w:fldCharType="begin"/>
        </w:r>
        <w:r w:rsidR="007257ED">
          <w:rPr>
            <w:webHidden/>
          </w:rPr>
          <w:instrText xml:space="preserve"> PAGEREF _Toc46411256 \h </w:instrText>
        </w:r>
        <w:r w:rsidR="007257ED">
          <w:rPr>
            <w:webHidden/>
          </w:rPr>
        </w:r>
        <w:r w:rsidR="007257ED">
          <w:rPr>
            <w:webHidden/>
          </w:rPr>
          <w:fldChar w:fldCharType="separate"/>
        </w:r>
        <w:r w:rsidR="007638EA">
          <w:rPr>
            <w:webHidden/>
          </w:rPr>
          <w:t>31</w:t>
        </w:r>
        <w:r w:rsidR="007257ED">
          <w:rPr>
            <w:webHidden/>
          </w:rPr>
          <w:fldChar w:fldCharType="end"/>
        </w:r>
      </w:hyperlink>
    </w:p>
    <w:p w14:paraId="6DE2EBBE" w14:textId="23C14E7D" w:rsidR="007257ED" w:rsidRDefault="00787610">
      <w:pPr>
        <w:pStyle w:val="Sumrio1"/>
        <w:rPr>
          <w:rFonts w:asciiTheme="minorHAnsi" w:eastAsiaTheme="minorEastAsia" w:hAnsiTheme="minorHAnsi" w:cstheme="minorBidi"/>
          <w:b w:val="0"/>
          <w:bCs w:val="0"/>
          <w:caps w:val="0"/>
        </w:rPr>
      </w:pPr>
      <w:hyperlink w:anchor="_Toc46411257" w:history="1">
        <w:r w:rsidR="007257ED" w:rsidRPr="00551298">
          <w:rPr>
            <w:rStyle w:val="Hyperlink"/>
          </w:rPr>
          <w:t>6.</w:t>
        </w:r>
        <w:r w:rsidR="000B0DDD">
          <w:rPr>
            <w:rStyle w:val="Hyperlink"/>
          </w:rPr>
          <w:t xml:space="preserve"> </w:t>
        </w:r>
        <w:r w:rsidR="007257ED" w:rsidRPr="00551298">
          <w:rPr>
            <w:rStyle w:val="Hyperlink"/>
          </w:rPr>
          <w:t>APêNDICE</w:t>
        </w:r>
        <w:r w:rsidR="007257ED">
          <w:rPr>
            <w:webHidden/>
          </w:rPr>
          <w:tab/>
        </w:r>
        <w:r w:rsidR="007257ED">
          <w:rPr>
            <w:webHidden/>
          </w:rPr>
          <w:tab/>
        </w:r>
        <w:r w:rsidR="007257ED">
          <w:rPr>
            <w:webHidden/>
          </w:rPr>
          <w:fldChar w:fldCharType="begin"/>
        </w:r>
        <w:r w:rsidR="007257ED">
          <w:rPr>
            <w:webHidden/>
          </w:rPr>
          <w:instrText xml:space="preserve"> PAGEREF _Toc46411257 \h </w:instrText>
        </w:r>
        <w:r w:rsidR="007257ED">
          <w:rPr>
            <w:webHidden/>
          </w:rPr>
        </w:r>
        <w:r w:rsidR="007257ED">
          <w:rPr>
            <w:webHidden/>
          </w:rPr>
          <w:fldChar w:fldCharType="separate"/>
        </w:r>
        <w:r w:rsidR="007638EA">
          <w:rPr>
            <w:webHidden/>
          </w:rPr>
          <w:t>33</w:t>
        </w:r>
        <w:r w:rsidR="007257ED">
          <w:rPr>
            <w:webHidden/>
          </w:rPr>
          <w:fldChar w:fldCharType="end"/>
        </w:r>
      </w:hyperlink>
    </w:p>
    <w:p w14:paraId="357AD72D" w14:textId="1E916460"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58" w:history="1">
        <w:r w:rsidR="007257ED" w:rsidRPr="00551298">
          <w:rPr>
            <w:rStyle w:val="Hyperlink"/>
            <w:noProof/>
          </w:rPr>
          <w:t>6.1</w:t>
        </w:r>
        <w:r w:rsidR="000B0DDD">
          <w:rPr>
            <w:rStyle w:val="Hyperlink"/>
            <w:noProof/>
          </w:rPr>
          <w:t xml:space="preserve"> </w:t>
        </w:r>
        <w:r w:rsidR="007257ED" w:rsidRPr="00551298">
          <w:rPr>
            <w:rStyle w:val="Hyperlink"/>
            <w:noProof/>
          </w:rPr>
          <w:t>Código do dispositivo Transmissor</w:t>
        </w:r>
        <w:r w:rsidR="007257ED">
          <w:rPr>
            <w:noProof/>
            <w:webHidden/>
          </w:rPr>
          <w:tab/>
        </w:r>
        <w:r w:rsidR="007257ED">
          <w:rPr>
            <w:noProof/>
            <w:webHidden/>
          </w:rPr>
          <w:fldChar w:fldCharType="begin"/>
        </w:r>
        <w:r w:rsidR="007257ED">
          <w:rPr>
            <w:noProof/>
            <w:webHidden/>
          </w:rPr>
          <w:instrText xml:space="preserve"> PAGEREF _Toc46411258 \h </w:instrText>
        </w:r>
        <w:r w:rsidR="007257ED">
          <w:rPr>
            <w:noProof/>
            <w:webHidden/>
          </w:rPr>
        </w:r>
        <w:r w:rsidR="007257ED">
          <w:rPr>
            <w:noProof/>
            <w:webHidden/>
          </w:rPr>
          <w:fldChar w:fldCharType="separate"/>
        </w:r>
        <w:r w:rsidR="007638EA">
          <w:rPr>
            <w:noProof/>
            <w:webHidden/>
          </w:rPr>
          <w:t>33</w:t>
        </w:r>
        <w:r w:rsidR="007257ED">
          <w:rPr>
            <w:noProof/>
            <w:webHidden/>
          </w:rPr>
          <w:fldChar w:fldCharType="end"/>
        </w:r>
      </w:hyperlink>
    </w:p>
    <w:p w14:paraId="449DBCA1" w14:textId="6FC2E73D"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59" w:history="1">
        <w:r w:rsidR="007257ED" w:rsidRPr="00551298">
          <w:rPr>
            <w:rStyle w:val="Hyperlink"/>
            <w:noProof/>
          </w:rPr>
          <w:t>6.2</w:t>
        </w:r>
        <w:r w:rsidR="000B0DDD">
          <w:rPr>
            <w:rStyle w:val="Hyperlink"/>
            <w:noProof/>
          </w:rPr>
          <w:t xml:space="preserve"> </w:t>
        </w:r>
        <w:r w:rsidR="007257ED" w:rsidRPr="00551298">
          <w:rPr>
            <w:rStyle w:val="Hyperlink"/>
            <w:noProof/>
          </w:rPr>
          <w:t>Código do dispositivo Receptor</w:t>
        </w:r>
        <w:r w:rsidR="007257ED">
          <w:rPr>
            <w:noProof/>
            <w:webHidden/>
          </w:rPr>
          <w:tab/>
        </w:r>
        <w:r w:rsidR="007257ED">
          <w:rPr>
            <w:noProof/>
            <w:webHidden/>
          </w:rPr>
          <w:fldChar w:fldCharType="begin"/>
        </w:r>
        <w:r w:rsidR="007257ED">
          <w:rPr>
            <w:noProof/>
            <w:webHidden/>
          </w:rPr>
          <w:instrText xml:space="preserve"> PAGEREF _Toc46411259 \h </w:instrText>
        </w:r>
        <w:r w:rsidR="007257ED">
          <w:rPr>
            <w:noProof/>
            <w:webHidden/>
          </w:rPr>
        </w:r>
        <w:r w:rsidR="007257ED">
          <w:rPr>
            <w:noProof/>
            <w:webHidden/>
          </w:rPr>
          <w:fldChar w:fldCharType="separate"/>
        </w:r>
        <w:r w:rsidR="007638EA">
          <w:rPr>
            <w:noProof/>
            <w:webHidden/>
          </w:rPr>
          <w:t>35</w:t>
        </w:r>
        <w:r w:rsidR="007257ED">
          <w:rPr>
            <w:noProof/>
            <w:webHidden/>
          </w:rPr>
          <w:fldChar w:fldCharType="end"/>
        </w:r>
      </w:hyperlink>
    </w:p>
    <w:p w14:paraId="725A39D0" w14:textId="38133FEA" w:rsidR="007257ED" w:rsidRDefault="00787610">
      <w:pPr>
        <w:pStyle w:val="Sumrio2"/>
        <w:tabs>
          <w:tab w:val="left" w:pos="960"/>
          <w:tab w:val="right" w:leader="dot" w:pos="9061"/>
        </w:tabs>
        <w:rPr>
          <w:rFonts w:asciiTheme="minorHAnsi" w:eastAsiaTheme="minorEastAsia" w:hAnsiTheme="minorHAnsi" w:cstheme="minorBidi"/>
          <w:noProof/>
          <w:szCs w:val="22"/>
        </w:rPr>
      </w:pPr>
      <w:hyperlink w:anchor="_Toc46411260" w:history="1">
        <w:r w:rsidR="007257ED" w:rsidRPr="00551298">
          <w:rPr>
            <w:rStyle w:val="Hyperlink"/>
            <w:noProof/>
          </w:rPr>
          <w:t>6.3</w:t>
        </w:r>
        <w:r w:rsidR="000B0DDD">
          <w:rPr>
            <w:rStyle w:val="Hyperlink"/>
            <w:noProof/>
          </w:rPr>
          <w:t xml:space="preserve"> </w:t>
        </w:r>
        <w:r w:rsidR="007257ED" w:rsidRPr="00551298">
          <w:rPr>
            <w:rStyle w:val="Hyperlink"/>
            <w:noProof/>
          </w:rPr>
          <w:t>Modelagem 3D da carcaça do dispositivo Receptor</w:t>
        </w:r>
        <w:r w:rsidR="007257ED">
          <w:rPr>
            <w:noProof/>
            <w:webHidden/>
          </w:rPr>
          <w:tab/>
        </w:r>
        <w:r w:rsidR="007257ED">
          <w:rPr>
            <w:noProof/>
            <w:webHidden/>
          </w:rPr>
          <w:fldChar w:fldCharType="begin"/>
        </w:r>
        <w:r w:rsidR="007257ED">
          <w:rPr>
            <w:noProof/>
            <w:webHidden/>
          </w:rPr>
          <w:instrText xml:space="preserve"> PAGEREF _Toc46411260 \h </w:instrText>
        </w:r>
        <w:r w:rsidR="007257ED">
          <w:rPr>
            <w:noProof/>
            <w:webHidden/>
          </w:rPr>
        </w:r>
        <w:r w:rsidR="007257ED">
          <w:rPr>
            <w:noProof/>
            <w:webHidden/>
          </w:rPr>
          <w:fldChar w:fldCharType="separate"/>
        </w:r>
        <w:r w:rsidR="007638EA">
          <w:rPr>
            <w:noProof/>
            <w:webHidden/>
          </w:rPr>
          <w:t>38</w:t>
        </w:r>
        <w:r w:rsidR="007257ED">
          <w:rPr>
            <w:noProof/>
            <w:webHidden/>
          </w:rPr>
          <w:fldChar w:fldCharType="end"/>
        </w:r>
      </w:hyperlink>
    </w:p>
    <w:p w14:paraId="206D7BDE" w14:textId="0C6BF18E" w:rsidR="001C6E8D" w:rsidRDefault="00473FCB" w:rsidP="001C6E8D">
      <w:pPr>
        <w:spacing w:after="240"/>
      </w:pPr>
      <w:r>
        <w:rPr>
          <w:b/>
          <w:bCs/>
        </w:rPr>
        <w:fldChar w:fldCharType="end"/>
      </w:r>
    </w:p>
    <w:p w14:paraId="2335B49D" w14:textId="77777777" w:rsidR="001C6E8D" w:rsidRDefault="001C6E8D" w:rsidP="001C6E8D">
      <w:pPr>
        <w:spacing w:after="240"/>
      </w:pPr>
    </w:p>
    <w:p w14:paraId="5E5EB104" w14:textId="77777777" w:rsidR="001C6E8D" w:rsidRDefault="001C6E8D" w:rsidP="001C6E8D">
      <w:pPr>
        <w:spacing w:after="240"/>
      </w:pPr>
    </w:p>
    <w:p w14:paraId="71B9D951" w14:textId="77777777" w:rsidR="001C6E8D" w:rsidRDefault="001C6E8D" w:rsidP="00DE014B"/>
    <w:p w14:paraId="2CB77B1A" w14:textId="416D9870" w:rsidR="001A73AC" w:rsidRDefault="001A73AC" w:rsidP="001A73AC">
      <w:pPr>
        <w:pStyle w:val="NormalWeb"/>
        <w:spacing w:before="0" w:beforeAutospacing="0" w:after="0" w:afterAutospacing="0"/>
        <w:rPr>
          <w:b/>
          <w:bCs/>
          <w:sz w:val="28"/>
          <w:szCs w:val="28"/>
        </w:rPr>
      </w:pPr>
    </w:p>
    <w:p w14:paraId="247DD62F" w14:textId="77777777" w:rsidR="007257ED" w:rsidRDefault="007257ED" w:rsidP="001A73AC">
      <w:pPr>
        <w:pStyle w:val="NormalWeb"/>
        <w:spacing w:before="0" w:beforeAutospacing="0" w:after="0" w:afterAutospacing="0"/>
        <w:rPr>
          <w:b/>
          <w:bCs/>
          <w:sz w:val="28"/>
          <w:szCs w:val="28"/>
        </w:rPr>
      </w:pPr>
    </w:p>
    <w:p w14:paraId="49DDC45C" w14:textId="766104A8" w:rsidR="00425C49" w:rsidRDefault="009A3550" w:rsidP="001A73AC">
      <w:pPr>
        <w:pStyle w:val="NormalWeb"/>
        <w:spacing w:before="0" w:beforeAutospacing="0" w:after="0" w:afterAutospacing="0"/>
        <w:jc w:val="center"/>
        <w:rPr>
          <w:b/>
          <w:bCs/>
          <w:sz w:val="28"/>
          <w:szCs w:val="28"/>
        </w:rPr>
      </w:pPr>
      <w:r>
        <w:rPr>
          <w:b/>
          <w:bCs/>
          <w:sz w:val="28"/>
          <w:szCs w:val="28"/>
        </w:rPr>
        <w:lastRenderedPageBreak/>
        <w:t xml:space="preserve">LISTA DE FIGURAS </w:t>
      </w:r>
    </w:p>
    <w:p w14:paraId="4E171D20" w14:textId="34A951E7" w:rsidR="007257ED" w:rsidRDefault="00425C49">
      <w:pPr>
        <w:pStyle w:val="ndicedeilustraes"/>
        <w:tabs>
          <w:tab w:val="right" w:leader="dot" w:pos="9061"/>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\h \z \c "Figura" </w:instrText>
      </w:r>
      <w:r>
        <w:rPr>
          <w:b/>
          <w:bCs/>
          <w:sz w:val="28"/>
          <w:szCs w:val="28"/>
        </w:rPr>
        <w:fldChar w:fldCharType="separate"/>
      </w:r>
      <w:hyperlink w:anchor="_Toc46411284" w:history="1">
        <w:r w:rsidR="007257ED" w:rsidRPr="00FA7F1A">
          <w:rPr>
            <w:rStyle w:val="Hyperlink"/>
            <w:noProof/>
          </w:rPr>
          <w:t>Figura 1: Sensor de fluxo YF-S201</w:t>
        </w:r>
        <w:r w:rsidR="007257ED">
          <w:rPr>
            <w:noProof/>
            <w:webHidden/>
          </w:rPr>
          <w:tab/>
        </w:r>
        <w:r w:rsidR="007257ED">
          <w:rPr>
            <w:noProof/>
            <w:webHidden/>
          </w:rPr>
          <w:fldChar w:fldCharType="begin"/>
        </w:r>
        <w:r w:rsidR="007257ED">
          <w:rPr>
            <w:noProof/>
            <w:webHidden/>
          </w:rPr>
          <w:instrText xml:space="preserve"> PAGEREF _Toc46411284 \h </w:instrText>
        </w:r>
        <w:r w:rsidR="007257ED">
          <w:rPr>
            <w:noProof/>
            <w:webHidden/>
          </w:rPr>
        </w:r>
        <w:r w:rsidR="007257ED">
          <w:rPr>
            <w:noProof/>
            <w:webHidden/>
          </w:rPr>
          <w:fldChar w:fldCharType="separate"/>
        </w:r>
        <w:r w:rsidR="007638EA">
          <w:rPr>
            <w:noProof/>
            <w:webHidden/>
          </w:rPr>
          <w:t>10</w:t>
        </w:r>
        <w:r w:rsidR="007257ED">
          <w:rPr>
            <w:noProof/>
            <w:webHidden/>
          </w:rPr>
          <w:fldChar w:fldCharType="end"/>
        </w:r>
      </w:hyperlink>
    </w:p>
    <w:p w14:paraId="67C52D1E" w14:textId="4EDB6324"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85" w:history="1">
        <w:r w:rsidR="007257ED" w:rsidRPr="00FA7F1A">
          <w:rPr>
            <w:rStyle w:val="Hyperlink"/>
            <w:noProof/>
          </w:rPr>
          <w:t>Figura 2: Arduino UNO a Direita e Arduino Nano a Esquerda</w:t>
        </w:r>
        <w:r w:rsidR="007257ED">
          <w:rPr>
            <w:noProof/>
            <w:webHidden/>
          </w:rPr>
          <w:tab/>
        </w:r>
        <w:r w:rsidR="007257ED">
          <w:rPr>
            <w:noProof/>
            <w:webHidden/>
          </w:rPr>
          <w:fldChar w:fldCharType="begin"/>
        </w:r>
        <w:r w:rsidR="007257ED">
          <w:rPr>
            <w:noProof/>
            <w:webHidden/>
          </w:rPr>
          <w:instrText xml:space="preserve"> PAGEREF _Toc46411285 \h </w:instrText>
        </w:r>
        <w:r w:rsidR="007257ED">
          <w:rPr>
            <w:noProof/>
            <w:webHidden/>
          </w:rPr>
        </w:r>
        <w:r w:rsidR="007257ED">
          <w:rPr>
            <w:noProof/>
            <w:webHidden/>
          </w:rPr>
          <w:fldChar w:fldCharType="separate"/>
        </w:r>
        <w:r w:rsidR="007638EA">
          <w:rPr>
            <w:noProof/>
            <w:webHidden/>
          </w:rPr>
          <w:t>11</w:t>
        </w:r>
        <w:r w:rsidR="007257ED">
          <w:rPr>
            <w:noProof/>
            <w:webHidden/>
          </w:rPr>
          <w:fldChar w:fldCharType="end"/>
        </w:r>
      </w:hyperlink>
    </w:p>
    <w:p w14:paraId="1260B63C" w14:textId="660BA227"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86" w:history="1">
        <w:r w:rsidR="007257ED" w:rsidRPr="00FA7F1A">
          <w:rPr>
            <w:rStyle w:val="Hyperlink"/>
            <w:noProof/>
          </w:rPr>
          <w:t>Figura 3: Módulo receptor RF a esquerda e módulo transmissor RF a direita</w:t>
        </w:r>
        <w:r w:rsidR="007257ED">
          <w:rPr>
            <w:noProof/>
            <w:webHidden/>
          </w:rPr>
          <w:tab/>
        </w:r>
        <w:r w:rsidR="007257ED">
          <w:rPr>
            <w:noProof/>
            <w:webHidden/>
          </w:rPr>
          <w:fldChar w:fldCharType="begin"/>
        </w:r>
        <w:r w:rsidR="007257ED">
          <w:rPr>
            <w:noProof/>
            <w:webHidden/>
          </w:rPr>
          <w:instrText xml:space="preserve"> PAGEREF _Toc46411286 \h </w:instrText>
        </w:r>
        <w:r w:rsidR="007257ED">
          <w:rPr>
            <w:noProof/>
            <w:webHidden/>
          </w:rPr>
        </w:r>
        <w:r w:rsidR="007257ED">
          <w:rPr>
            <w:noProof/>
            <w:webHidden/>
          </w:rPr>
          <w:fldChar w:fldCharType="separate"/>
        </w:r>
        <w:r w:rsidR="007638EA">
          <w:rPr>
            <w:noProof/>
            <w:webHidden/>
          </w:rPr>
          <w:t>12</w:t>
        </w:r>
        <w:r w:rsidR="007257ED">
          <w:rPr>
            <w:noProof/>
            <w:webHidden/>
          </w:rPr>
          <w:fldChar w:fldCharType="end"/>
        </w:r>
      </w:hyperlink>
    </w:p>
    <w:p w14:paraId="233BE993" w14:textId="4D80FD8F"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87" w:history="1">
        <w:r w:rsidR="007257ED" w:rsidRPr="00FA7F1A">
          <w:rPr>
            <w:rStyle w:val="Hyperlink"/>
            <w:noProof/>
          </w:rPr>
          <w:t>Figura 4: Display LCD 16x2</w:t>
        </w:r>
        <w:r w:rsidR="007257ED">
          <w:rPr>
            <w:noProof/>
            <w:webHidden/>
          </w:rPr>
          <w:tab/>
        </w:r>
        <w:r w:rsidR="007257ED">
          <w:rPr>
            <w:noProof/>
            <w:webHidden/>
          </w:rPr>
          <w:fldChar w:fldCharType="begin"/>
        </w:r>
        <w:r w:rsidR="007257ED">
          <w:rPr>
            <w:noProof/>
            <w:webHidden/>
          </w:rPr>
          <w:instrText xml:space="preserve"> PAGEREF _Toc46411287 \h </w:instrText>
        </w:r>
        <w:r w:rsidR="007257ED">
          <w:rPr>
            <w:noProof/>
            <w:webHidden/>
          </w:rPr>
        </w:r>
        <w:r w:rsidR="007257ED">
          <w:rPr>
            <w:noProof/>
            <w:webHidden/>
          </w:rPr>
          <w:fldChar w:fldCharType="separate"/>
        </w:r>
        <w:r w:rsidR="007638EA">
          <w:rPr>
            <w:noProof/>
            <w:webHidden/>
          </w:rPr>
          <w:t>13</w:t>
        </w:r>
        <w:r w:rsidR="007257ED">
          <w:rPr>
            <w:noProof/>
            <w:webHidden/>
          </w:rPr>
          <w:fldChar w:fldCharType="end"/>
        </w:r>
      </w:hyperlink>
    </w:p>
    <w:p w14:paraId="4C7C74B5" w14:textId="656964DB"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88" w:history="1">
        <w:r w:rsidR="007257ED" w:rsidRPr="00FA7F1A">
          <w:rPr>
            <w:rStyle w:val="Hyperlink"/>
            <w:noProof/>
          </w:rPr>
          <w:t>Figura 5: Arduino NANO e pinagens (Retirado de www.filipeflop.com)</w:t>
        </w:r>
        <w:r w:rsidR="007257ED">
          <w:rPr>
            <w:noProof/>
            <w:webHidden/>
          </w:rPr>
          <w:tab/>
        </w:r>
        <w:r w:rsidR="007257ED">
          <w:rPr>
            <w:noProof/>
            <w:webHidden/>
          </w:rPr>
          <w:fldChar w:fldCharType="begin"/>
        </w:r>
        <w:r w:rsidR="007257ED">
          <w:rPr>
            <w:noProof/>
            <w:webHidden/>
          </w:rPr>
          <w:instrText xml:space="preserve"> PAGEREF _Toc46411288 \h </w:instrText>
        </w:r>
        <w:r w:rsidR="007257ED">
          <w:rPr>
            <w:noProof/>
            <w:webHidden/>
          </w:rPr>
        </w:r>
        <w:r w:rsidR="007257ED">
          <w:rPr>
            <w:noProof/>
            <w:webHidden/>
          </w:rPr>
          <w:fldChar w:fldCharType="separate"/>
        </w:r>
        <w:r w:rsidR="007638EA">
          <w:rPr>
            <w:noProof/>
            <w:webHidden/>
          </w:rPr>
          <w:t>16</w:t>
        </w:r>
        <w:r w:rsidR="007257ED">
          <w:rPr>
            <w:noProof/>
            <w:webHidden/>
          </w:rPr>
          <w:fldChar w:fldCharType="end"/>
        </w:r>
      </w:hyperlink>
    </w:p>
    <w:p w14:paraId="5D962875" w14:textId="4D9752FE"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89" w:history="1">
        <w:r w:rsidR="007257ED" w:rsidRPr="00FA7F1A">
          <w:rPr>
            <w:rStyle w:val="Hyperlink"/>
            <w:noProof/>
          </w:rPr>
          <w:t>Figura 6: Transmissor FS1000A visto de cima</w:t>
        </w:r>
        <w:r w:rsidR="007257ED">
          <w:rPr>
            <w:noProof/>
            <w:webHidden/>
          </w:rPr>
          <w:tab/>
        </w:r>
        <w:r w:rsidR="007257ED">
          <w:rPr>
            <w:noProof/>
            <w:webHidden/>
          </w:rPr>
          <w:fldChar w:fldCharType="begin"/>
        </w:r>
        <w:r w:rsidR="007257ED">
          <w:rPr>
            <w:noProof/>
            <w:webHidden/>
          </w:rPr>
          <w:instrText xml:space="preserve"> PAGEREF _Toc46411289 \h </w:instrText>
        </w:r>
        <w:r w:rsidR="007257ED">
          <w:rPr>
            <w:noProof/>
            <w:webHidden/>
          </w:rPr>
        </w:r>
        <w:r w:rsidR="007257ED">
          <w:rPr>
            <w:noProof/>
            <w:webHidden/>
          </w:rPr>
          <w:fldChar w:fldCharType="separate"/>
        </w:r>
        <w:r w:rsidR="007638EA">
          <w:rPr>
            <w:noProof/>
            <w:webHidden/>
          </w:rPr>
          <w:t>17</w:t>
        </w:r>
        <w:r w:rsidR="007257ED">
          <w:rPr>
            <w:noProof/>
            <w:webHidden/>
          </w:rPr>
          <w:fldChar w:fldCharType="end"/>
        </w:r>
      </w:hyperlink>
    </w:p>
    <w:p w14:paraId="649AEF23" w14:textId="5D0FE96C"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0" w:history="1">
        <w:r w:rsidR="007257ED" w:rsidRPr="00FA7F1A">
          <w:rPr>
            <w:rStyle w:val="Hyperlink"/>
            <w:noProof/>
          </w:rPr>
          <w:t>Figura 7: Sensor de fluxo YF-S201</w:t>
        </w:r>
        <w:r w:rsidR="007257ED">
          <w:rPr>
            <w:noProof/>
            <w:webHidden/>
          </w:rPr>
          <w:tab/>
        </w:r>
        <w:r w:rsidR="007257ED">
          <w:rPr>
            <w:noProof/>
            <w:webHidden/>
          </w:rPr>
          <w:fldChar w:fldCharType="begin"/>
        </w:r>
        <w:r w:rsidR="007257ED">
          <w:rPr>
            <w:noProof/>
            <w:webHidden/>
          </w:rPr>
          <w:instrText xml:space="preserve"> PAGEREF _Toc46411290 \h </w:instrText>
        </w:r>
        <w:r w:rsidR="007257ED">
          <w:rPr>
            <w:noProof/>
            <w:webHidden/>
          </w:rPr>
        </w:r>
        <w:r w:rsidR="007257ED">
          <w:rPr>
            <w:noProof/>
            <w:webHidden/>
          </w:rPr>
          <w:fldChar w:fldCharType="separate"/>
        </w:r>
        <w:r w:rsidR="007638EA">
          <w:rPr>
            <w:noProof/>
            <w:webHidden/>
          </w:rPr>
          <w:t>18</w:t>
        </w:r>
        <w:r w:rsidR="007257ED">
          <w:rPr>
            <w:noProof/>
            <w:webHidden/>
          </w:rPr>
          <w:fldChar w:fldCharType="end"/>
        </w:r>
      </w:hyperlink>
    </w:p>
    <w:p w14:paraId="26D4FB5E" w14:textId="6B88FFAB"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1" w:history="1">
        <w:r w:rsidR="007257ED" w:rsidRPr="00FA7F1A">
          <w:rPr>
            <w:rStyle w:val="Hyperlink"/>
            <w:noProof/>
          </w:rPr>
          <w:t>Figura 8: Fonte de alimentação 9V do transmissor</w:t>
        </w:r>
        <w:r w:rsidR="007257ED">
          <w:rPr>
            <w:noProof/>
            <w:webHidden/>
          </w:rPr>
          <w:tab/>
        </w:r>
        <w:r w:rsidR="007257ED">
          <w:rPr>
            <w:noProof/>
            <w:webHidden/>
          </w:rPr>
          <w:fldChar w:fldCharType="begin"/>
        </w:r>
        <w:r w:rsidR="007257ED">
          <w:rPr>
            <w:noProof/>
            <w:webHidden/>
          </w:rPr>
          <w:instrText xml:space="preserve"> PAGEREF _Toc46411291 \h </w:instrText>
        </w:r>
        <w:r w:rsidR="007257ED">
          <w:rPr>
            <w:noProof/>
            <w:webHidden/>
          </w:rPr>
        </w:r>
        <w:r w:rsidR="007257ED">
          <w:rPr>
            <w:noProof/>
            <w:webHidden/>
          </w:rPr>
          <w:fldChar w:fldCharType="separate"/>
        </w:r>
        <w:r w:rsidR="007638EA">
          <w:rPr>
            <w:noProof/>
            <w:webHidden/>
          </w:rPr>
          <w:t>19</w:t>
        </w:r>
        <w:r w:rsidR="007257ED">
          <w:rPr>
            <w:noProof/>
            <w:webHidden/>
          </w:rPr>
          <w:fldChar w:fldCharType="end"/>
        </w:r>
      </w:hyperlink>
    </w:p>
    <w:p w14:paraId="53BBFCF8" w14:textId="0350AB65"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2" w:history="1">
        <w:r w:rsidR="007257ED" w:rsidRPr="00FA7F1A">
          <w:rPr>
            <w:rStyle w:val="Hyperlink"/>
            <w:noProof/>
          </w:rPr>
          <w:t>Figura 9: Módulo receptor MX_RM_05</w:t>
        </w:r>
        <w:r w:rsidR="007257ED">
          <w:rPr>
            <w:noProof/>
            <w:webHidden/>
          </w:rPr>
          <w:tab/>
        </w:r>
        <w:r w:rsidR="007257ED">
          <w:rPr>
            <w:noProof/>
            <w:webHidden/>
          </w:rPr>
          <w:fldChar w:fldCharType="begin"/>
        </w:r>
        <w:r w:rsidR="007257ED">
          <w:rPr>
            <w:noProof/>
            <w:webHidden/>
          </w:rPr>
          <w:instrText xml:space="preserve"> PAGEREF _Toc46411292 \h </w:instrText>
        </w:r>
        <w:r w:rsidR="007257ED">
          <w:rPr>
            <w:noProof/>
            <w:webHidden/>
          </w:rPr>
        </w:r>
        <w:r w:rsidR="007257ED">
          <w:rPr>
            <w:noProof/>
            <w:webHidden/>
          </w:rPr>
          <w:fldChar w:fldCharType="separate"/>
        </w:r>
        <w:r w:rsidR="007638EA">
          <w:rPr>
            <w:noProof/>
            <w:webHidden/>
          </w:rPr>
          <w:t>20</w:t>
        </w:r>
        <w:r w:rsidR="007257ED">
          <w:rPr>
            <w:noProof/>
            <w:webHidden/>
          </w:rPr>
          <w:fldChar w:fldCharType="end"/>
        </w:r>
      </w:hyperlink>
    </w:p>
    <w:p w14:paraId="6DE49C4B" w14:textId="537AFBF0"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3" w:history="1">
        <w:r w:rsidR="007257ED" w:rsidRPr="00FA7F1A">
          <w:rPr>
            <w:rStyle w:val="Hyperlink"/>
            <w:noProof/>
          </w:rPr>
          <w:t>Figura 10: Cores RGB (Red, Green, Blue)</w:t>
        </w:r>
        <w:r w:rsidR="007257ED">
          <w:rPr>
            <w:noProof/>
            <w:webHidden/>
          </w:rPr>
          <w:tab/>
        </w:r>
        <w:r w:rsidR="007257ED">
          <w:rPr>
            <w:noProof/>
            <w:webHidden/>
          </w:rPr>
          <w:fldChar w:fldCharType="begin"/>
        </w:r>
        <w:r w:rsidR="007257ED">
          <w:rPr>
            <w:noProof/>
            <w:webHidden/>
          </w:rPr>
          <w:instrText xml:space="preserve"> PAGEREF _Toc46411293 \h </w:instrText>
        </w:r>
        <w:r w:rsidR="007257ED">
          <w:rPr>
            <w:noProof/>
            <w:webHidden/>
          </w:rPr>
        </w:r>
        <w:r w:rsidR="007257ED">
          <w:rPr>
            <w:noProof/>
            <w:webHidden/>
          </w:rPr>
          <w:fldChar w:fldCharType="separate"/>
        </w:r>
        <w:r w:rsidR="007638EA">
          <w:rPr>
            <w:noProof/>
            <w:webHidden/>
          </w:rPr>
          <w:t>21</w:t>
        </w:r>
        <w:r w:rsidR="007257ED">
          <w:rPr>
            <w:noProof/>
            <w:webHidden/>
          </w:rPr>
          <w:fldChar w:fldCharType="end"/>
        </w:r>
      </w:hyperlink>
    </w:p>
    <w:p w14:paraId="764CE028" w14:textId="57321844"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4" w:history="1">
        <w:r w:rsidR="007257ED" w:rsidRPr="00FA7F1A">
          <w:rPr>
            <w:rStyle w:val="Hyperlink"/>
            <w:noProof/>
          </w:rPr>
          <w:t>Figura 11: Anodo Comum e Catodo Comum</w:t>
        </w:r>
        <w:r w:rsidR="007257ED">
          <w:rPr>
            <w:noProof/>
            <w:webHidden/>
          </w:rPr>
          <w:tab/>
        </w:r>
        <w:r w:rsidR="007257ED">
          <w:rPr>
            <w:noProof/>
            <w:webHidden/>
          </w:rPr>
          <w:fldChar w:fldCharType="begin"/>
        </w:r>
        <w:r w:rsidR="007257ED">
          <w:rPr>
            <w:noProof/>
            <w:webHidden/>
          </w:rPr>
          <w:instrText xml:space="preserve"> PAGEREF _Toc46411294 \h </w:instrText>
        </w:r>
        <w:r w:rsidR="007257ED">
          <w:rPr>
            <w:noProof/>
            <w:webHidden/>
          </w:rPr>
        </w:r>
        <w:r w:rsidR="007257ED">
          <w:rPr>
            <w:noProof/>
            <w:webHidden/>
          </w:rPr>
          <w:fldChar w:fldCharType="separate"/>
        </w:r>
        <w:r w:rsidR="007638EA">
          <w:rPr>
            <w:noProof/>
            <w:webHidden/>
          </w:rPr>
          <w:t>22</w:t>
        </w:r>
        <w:r w:rsidR="007257ED">
          <w:rPr>
            <w:noProof/>
            <w:webHidden/>
          </w:rPr>
          <w:fldChar w:fldCharType="end"/>
        </w:r>
      </w:hyperlink>
    </w:p>
    <w:p w14:paraId="7E40428F" w14:textId="384E1D11"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5" w:history="1">
        <w:r w:rsidR="007257ED" w:rsidRPr="00FA7F1A">
          <w:rPr>
            <w:rStyle w:val="Hyperlink"/>
            <w:noProof/>
          </w:rPr>
          <w:t>Figura 12: Modelagem 3D da carcaça do dispositivo Receptor</w:t>
        </w:r>
        <w:r w:rsidR="007257ED">
          <w:rPr>
            <w:noProof/>
            <w:webHidden/>
          </w:rPr>
          <w:tab/>
        </w:r>
        <w:r w:rsidR="007257ED">
          <w:rPr>
            <w:noProof/>
            <w:webHidden/>
          </w:rPr>
          <w:fldChar w:fldCharType="begin"/>
        </w:r>
        <w:r w:rsidR="007257ED">
          <w:rPr>
            <w:noProof/>
            <w:webHidden/>
          </w:rPr>
          <w:instrText xml:space="preserve"> PAGEREF _Toc46411295 \h </w:instrText>
        </w:r>
        <w:r w:rsidR="007257ED">
          <w:rPr>
            <w:noProof/>
            <w:webHidden/>
          </w:rPr>
        </w:r>
        <w:r w:rsidR="007257ED">
          <w:rPr>
            <w:noProof/>
            <w:webHidden/>
          </w:rPr>
          <w:fldChar w:fldCharType="separate"/>
        </w:r>
        <w:r w:rsidR="007638EA">
          <w:rPr>
            <w:noProof/>
            <w:webHidden/>
          </w:rPr>
          <w:t>27</w:t>
        </w:r>
        <w:r w:rsidR="007257ED">
          <w:rPr>
            <w:noProof/>
            <w:webHidden/>
          </w:rPr>
          <w:fldChar w:fldCharType="end"/>
        </w:r>
      </w:hyperlink>
    </w:p>
    <w:p w14:paraId="024654AD" w14:textId="3923252F"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6" w:history="1">
        <w:r w:rsidR="007257ED" w:rsidRPr="00FA7F1A">
          <w:rPr>
            <w:rStyle w:val="Hyperlink"/>
            <w:noProof/>
          </w:rPr>
          <w:t>Figura 13: Protótipo dispositivo Transmissor</w:t>
        </w:r>
        <w:r w:rsidR="007257ED">
          <w:rPr>
            <w:noProof/>
            <w:webHidden/>
          </w:rPr>
          <w:tab/>
        </w:r>
        <w:r w:rsidR="007257ED">
          <w:rPr>
            <w:noProof/>
            <w:webHidden/>
          </w:rPr>
          <w:fldChar w:fldCharType="begin"/>
        </w:r>
        <w:r w:rsidR="007257ED">
          <w:rPr>
            <w:noProof/>
            <w:webHidden/>
          </w:rPr>
          <w:instrText xml:space="preserve"> PAGEREF _Toc46411296 \h </w:instrText>
        </w:r>
        <w:r w:rsidR="007257ED">
          <w:rPr>
            <w:noProof/>
            <w:webHidden/>
          </w:rPr>
        </w:r>
        <w:r w:rsidR="007257ED">
          <w:rPr>
            <w:noProof/>
            <w:webHidden/>
          </w:rPr>
          <w:fldChar w:fldCharType="separate"/>
        </w:r>
        <w:r w:rsidR="007638EA">
          <w:rPr>
            <w:noProof/>
            <w:webHidden/>
          </w:rPr>
          <w:t>30</w:t>
        </w:r>
        <w:r w:rsidR="007257ED">
          <w:rPr>
            <w:noProof/>
            <w:webHidden/>
          </w:rPr>
          <w:fldChar w:fldCharType="end"/>
        </w:r>
      </w:hyperlink>
    </w:p>
    <w:p w14:paraId="5F2B138A" w14:textId="4BE36971"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7" w:history="1">
        <w:r w:rsidR="007257ED" w:rsidRPr="00FA7F1A">
          <w:rPr>
            <w:rStyle w:val="Hyperlink"/>
            <w:noProof/>
          </w:rPr>
          <w:t>Figura 14: Protótipo dispositivo Receptor</w:t>
        </w:r>
        <w:r w:rsidR="007257ED">
          <w:rPr>
            <w:noProof/>
            <w:webHidden/>
          </w:rPr>
          <w:tab/>
        </w:r>
        <w:r w:rsidR="007257ED">
          <w:rPr>
            <w:noProof/>
            <w:webHidden/>
          </w:rPr>
          <w:fldChar w:fldCharType="begin"/>
        </w:r>
        <w:r w:rsidR="007257ED">
          <w:rPr>
            <w:noProof/>
            <w:webHidden/>
          </w:rPr>
          <w:instrText xml:space="preserve"> PAGEREF _Toc46411297 \h </w:instrText>
        </w:r>
        <w:r w:rsidR="007257ED">
          <w:rPr>
            <w:noProof/>
            <w:webHidden/>
          </w:rPr>
        </w:r>
        <w:r w:rsidR="007257ED">
          <w:rPr>
            <w:noProof/>
            <w:webHidden/>
          </w:rPr>
          <w:fldChar w:fldCharType="separate"/>
        </w:r>
        <w:r w:rsidR="007638EA">
          <w:rPr>
            <w:noProof/>
            <w:webHidden/>
          </w:rPr>
          <w:t>30</w:t>
        </w:r>
        <w:r w:rsidR="007257ED">
          <w:rPr>
            <w:noProof/>
            <w:webHidden/>
          </w:rPr>
          <w:fldChar w:fldCharType="end"/>
        </w:r>
      </w:hyperlink>
    </w:p>
    <w:p w14:paraId="129972CC" w14:textId="33CE3DF7"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8" w:history="1">
        <w:r w:rsidR="007257ED" w:rsidRPr="00FA7F1A">
          <w:rPr>
            <w:rStyle w:val="Hyperlink"/>
            <w:noProof/>
          </w:rPr>
          <w:t>Figura 15: Código Dispositivo Transmissor – Cabeçalho</w:t>
        </w:r>
        <w:r w:rsidR="007257ED">
          <w:rPr>
            <w:noProof/>
            <w:webHidden/>
          </w:rPr>
          <w:tab/>
        </w:r>
        <w:r w:rsidR="007257ED">
          <w:rPr>
            <w:noProof/>
            <w:webHidden/>
          </w:rPr>
          <w:fldChar w:fldCharType="begin"/>
        </w:r>
        <w:r w:rsidR="007257ED">
          <w:rPr>
            <w:noProof/>
            <w:webHidden/>
          </w:rPr>
          <w:instrText xml:space="preserve"> PAGEREF _Toc46411298 \h </w:instrText>
        </w:r>
        <w:r w:rsidR="007257ED">
          <w:rPr>
            <w:noProof/>
            <w:webHidden/>
          </w:rPr>
        </w:r>
        <w:r w:rsidR="007257ED">
          <w:rPr>
            <w:noProof/>
            <w:webHidden/>
          </w:rPr>
          <w:fldChar w:fldCharType="separate"/>
        </w:r>
        <w:r w:rsidR="007638EA">
          <w:rPr>
            <w:noProof/>
            <w:webHidden/>
          </w:rPr>
          <w:t>33</w:t>
        </w:r>
        <w:r w:rsidR="007257ED">
          <w:rPr>
            <w:noProof/>
            <w:webHidden/>
          </w:rPr>
          <w:fldChar w:fldCharType="end"/>
        </w:r>
      </w:hyperlink>
    </w:p>
    <w:p w14:paraId="23D5C88A" w14:textId="52C905F5"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299" w:history="1">
        <w:r w:rsidR="007257ED" w:rsidRPr="00FA7F1A">
          <w:rPr>
            <w:rStyle w:val="Hyperlink"/>
            <w:noProof/>
          </w:rPr>
          <w:t xml:space="preserve">Figura 16: Código Dispositivo Transmissor - Função </w:t>
        </w:r>
        <w:r w:rsidR="007257ED" w:rsidRPr="00FA7F1A">
          <w:rPr>
            <w:rStyle w:val="Hyperlink"/>
            <w:i/>
            <w:iCs/>
            <w:noProof/>
          </w:rPr>
          <w:t>setup</w:t>
        </w:r>
        <w:r w:rsidR="007257ED">
          <w:rPr>
            <w:noProof/>
            <w:webHidden/>
          </w:rPr>
          <w:tab/>
        </w:r>
        <w:r w:rsidR="007257ED">
          <w:rPr>
            <w:noProof/>
            <w:webHidden/>
          </w:rPr>
          <w:fldChar w:fldCharType="begin"/>
        </w:r>
        <w:r w:rsidR="007257ED">
          <w:rPr>
            <w:noProof/>
            <w:webHidden/>
          </w:rPr>
          <w:instrText xml:space="preserve"> PAGEREF _Toc46411299 \h </w:instrText>
        </w:r>
        <w:r w:rsidR="007257ED">
          <w:rPr>
            <w:noProof/>
            <w:webHidden/>
          </w:rPr>
        </w:r>
        <w:r w:rsidR="007257ED">
          <w:rPr>
            <w:noProof/>
            <w:webHidden/>
          </w:rPr>
          <w:fldChar w:fldCharType="separate"/>
        </w:r>
        <w:r w:rsidR="007638EA">
          <w:rPr>
            <w:noProof/>
            <w:webHidden/>
          </w:rPr>
          <w:t>33</w:t>
        </w:r>
        <w:r w:rsidR="007257ED">
          <w:rPr>
            <w:noProof/>
            <w:webHidden/>
          </w:rPr>
          <w:fldChar w:fldCharType="end"/>
        </w:r>
      </w:hyperlink>
    </w:p>
    <w:p w14:paraId="5B7B1419" w14:textId="7AA7320D"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0" w:history="1">
        <w:r w:rsidR="007257ED" w:rsidRPr="00FA7F1A">
          <w:rPr>
            <w:rStyle w:val="Hyperlink"/>
            <w:noProof/>
          </w:rPr>
          <w:t xml:space="preserve">Figura 17: Código Dispositivo Transmissor - Função </w:t>
        </w:r>
        <w:r w:rsidR="007257ED" w:rsidRPr="00FA7F1A">
          <w:rPr>
            <w:rStyle w:val="Hyperlink"/>
            <w:i/>
            <w:iCs/>
            <w:noProof/>
          </w:rPr>
          <w:t>Loop</w:t>
        </w:r>
        <w:r w:rsidR="007257ED">
          <w:rPr>
            <w:noProof/>
            <w:webHidden/>
          </w:rPr>
          <w:tab/>
        </w:r>
        <w:r w:rsidR="007257ED">
          <w:rPr>
            <w:noProof/>
            <w:webHidden/>
          </w:rPr>
          <w:fldChar w:fldCharType="begin"/>
        </w:r>
        <w:r w:rsidR="007257ED">
          <w:rPr>
            <w:noProof/>
            <w:webHidden/>
          </w:rPr>
          <w:instrText xml:space="preserve"> PAGEREF _Toc46411300 \h </w:instrText>
        </w:r>
        <w:r w:rsidR="007257ED">
          <w:rPr>
            <w:noProof/>
            <w:webHidden/>
          </w:rPr>
        </w:r>
        <w:r w:rsidR="007257ED">
          <w:rPr>
            <w:noProof/>
            <w:webHidden/>
          </w:rPr>
          <w:fldChar w:fldCharType="separate"/>
        </w:r>
        <w:r w:rsidR="007638EA">
          <w:rPr>
            <w:noProof/>
            <w:webHidden/>
          </w:rPr>
          <w:t>34</w:t>
        </w:r>
        <w:r w:rsidR="007257ED">
          <w:rPr>
            <w:noProof/>
            <w:webHidden/>
          </w:rPr>
          <w:fldChar w:fldCharType="end"/>
        </w:r>
      </w:hyperlink>
    </w:p>
    <w:p w14:paraId="1BBEE53E" w14:textId="3321FD31"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1" w:history="1">
        <w:r w:rsidR="007257ED" w:rsidRPr="00FA7F1A">
          <w:rPr>
            <w:rStyle w:val="Hyperlink"/>
            <w:noProof/>
          </w:rPr>
          <w:t>Figura 18: Código Dispositivo Transmissor - Função Controle para resetar</w:t>
        </w:r>
        <w:r w:rsidR="007257ED">
          <w:rPr>
            <w:noProof/>
            <w:webHidden/>
          </w:rPr>
          <w:tab/>
        </w:r>
        <w:r w:rsidR="007257ED">
          <w:rPr>
            <w:noProof/>
            <w:webHidden/>
          </w:rPr>
          <w:fldChar w:fldCharType="begin"/>
        </w:r>
        <w:r w:rsidR="007257ED">
          <w:rPr>
            <w:noProof/>
            <w:webHidden/>
          </w:rPr>
          <w:instrText xml:space="preserve"> PAGEREF _Toc46411301 \h </w:instrText>
        </w:r>
        <w:r w:rsidR="007257ED">
          <w:rPr>
            <w:noProof/>
            <w:webHidden/>
          </w:rPr>
        </w:r>
        <w:r w:rsidR="007257ED">
          <w:rPr>
            <w:noProof/>
            <w:webHidden/>
          </w:rPr>
          <w:fldChar w:fldCharType="separate"/>
        </w:r>
        <w:r w:rsidR="007638EA">
          <w:rPr>
            <w:noProof/>
            <w:webHidden/>
          </w:rPr>
          <w:t>34</w:t>
        </w:r>
        <w:r w:rsidR="007257ED">
          <w:rPr>
            <w:noProof/>
            <w:webHidden/>
          </w:rPr>
          <w:fldChar w:fldCharType="end"/>
        </w:r>
      </w:hyperlink>
    </w:p>
    <w:p w14:paraId="056D2D0E" w14:textId="6D3A854A"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2" w:history="1">
        <w:r w:rsidR="007257ED" w:rsidRPr="00FA7F1A">
          <w:rPr>
            <w:rStyle w:val="Hyperlink"/>
            <w:noProof/>
          </w:rPr>
          <w:t>Figura 19: Código Dispositivo Receptor – Cabeçalho</w:t>
        </w:r>
        <w:r w:rsidR="007257ED">
          <w:rPr>
            <w:noProof/>
            <w:webHidden/>
          </w:rPr>
          <w:tab/>
        </w:r>
        <w:r w:rsidR="007257ED">
          <w:rPr>
            <w:noProof/>
            <w:webHidden/>
          </w:rPr>
          <w:fldChar w:fldCharType="begin"/>
        </w:r>
        <w:r w:rsidR="007257ED">
          <w:rPr>
            <w:noProof/>
            <w:webHidden/>
          </w:rPr>
          <w:instrText xml:space="preserve"> PAGEREF _Toc46411302 \h </w:instrText>
        </w:r>
        <w:r w:rsidR="007257ED">
          <w:rPr>
            <w:noProof/>
            <w:webHidden/>
          </w:rPr>
        </w:r>
        <w:r w:rsidR="007257ED">
          <w:rPr>
            <w:noProof/>
            <w:webHidden/>
          </w:rPr>
          <w:fldChar w:fldCharType="separate"/>
        </w:r>
        <w:r w:rsidR="007638EA">
          <w:rPr>
            <w:noProof/>
            <w:webHidden/>
          </w:rPr>
          <w:t>35</w:t>
        </w:r>
        <w:r w:rsidR="007257ED">
          <w:rPr>
            <w:noProof/>
            <w:webHidden/>
          </w:rPr>
          <w:fldChar w:fldCharType="end"/>
        </w:r>
      </w:hyperlink>
    </w:p>
    <w:p w14:paraId="48662809" w14:textId="33F158B2"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3" w:history="1">
        <w:r w:rsidR="007257ED" w:rsidRPr="00FA7F1A">
          <w:rPr>
            <w:rStyle w:val="Hyperlink"/>
            <w:noProof/>
          </w:rPr>
          <w:t xml:space="preserve">Figura 20: Código Dispositivo Receptor - Função </w:t>
        </w:r>
        <w:r w:rsidR="007257ED" w:rsidRPr="00FA7F1A">
          <w:rPr>
            <w:rStyle w:val="Hyperlink"/>
            <w:i/>
            <w:iCs/>
            <w:noProof/>
          </w:rPr>
          <w:t>setup</w:t>
        </w:r>
        <w:r w:rsidR="007257ED">
          <w:rPr>
            <w:noProof/>
            <w:webHidden/>
          </w:rPr>
          <w:tab/>
        </w:r>
        <w:r w:rsidR="007257ED">
          <w:rPr>
            <w:noProof/>
            <w:webHidden/>
          </w:rPr>
          <w:fldChar w:fldCharType="begin"/>
        </w:r>
        <w:r w:rsidR="007257ED">
          <w:rPr>
            <w:noProof/>
            <w:webHidden/>
          </w:rPr>
          <w:instrText xml:space="preserve"> PAGEREF _Toc46411303 \h </w:instrText>
        </w:r>
        <w:r w:rsidR="007257ED">
          <w:rPr>
            <w:noProof/>
            <w:webHidden/>
          </w:rPr>
        </w:r>
        <w:r w:rsidR="007257ED">
          <w:rPr>
            <w:noProof/>
            <w:webHidden/>
          </w:rPr>
          <w:fldChar w:fldCharType="separate"/>
        </w:r>
        <w:r w:rsidR="007638EA">
          <w:rPr>
            <w:noProof/>
            <w:webHidden/>
          </w:rPr>
          <w:t>36</w:t>
        </w:r>
        <w:r w:rsidR="007257ED">
          <w:rPr>
            <w:noProof/>
            <w:webHidden/>
          </w:rPr>
          <w:fldChar w:fldCharType="end"/>
        </w:r>
      </w:hyperlink>
    </w:p>
    <w:p w14:paraId="121AB2B8" w14:textId="71F04DE6"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4" w:history="1">
        <w:r w:rsidR="007257ED" w:rsidRPr="00FA7F1A">
          <w:rPr>
            <w:rStyle w:val="Hyperlink"/>
            <w:noProof/>
          </w:rPr>
          <w:t xml:space="preserve">Figura 21: Código receptor - função </w:t>
        </w:r>
        <w:r w:rsidR="007257ED" w:rsidRPr="00FA7F1A">
          <w:rPr>
            <w:rStyle w:val="Hyperlink"/>
            <w:i/>
            <w:iCs/>
            <w:noProof/>
          </w:rPr>
          <w:t>loop</w:t>
        </w:r>
        <w:r w:rsidR="007257ED">
          <w:rPr>
            <w:noProof/>
            <w:webHidden/>
          </w:rPr>
          <w:tab/>
        </w:r>
        <w:r w:rsidR="007257ED">
          <w:rPr>
            <w:noProof/>
            <w:webHidden/>
          </w:rPr>
          <w:fldChar w:fldCharType="begin"/>
        </w:r>
        <w:r w:rsidR="007257ED">
          <w:rPr>
            <w:noProof/>
            <w:webHidden/>
          </w:rPr>
          <w:instrText xml:space="preserve"> PAGEREF _Toc46411304 \h </w:instrText>
        </w:r>
        <w:r w:rsidR="007257ED">
          <w:rPr>
            <w:noProof/>
            <w:webHidden/>
          </w:rPr>
        </w:r>
        <w:r w:rsidR="007257ED">
          <w:rPr>
            <w:noProof/>
            <w:webHidden/>
          </w:rPr>
          <w:fldChar w:fldCharType="separate"/>
        </w:r>
        <w:r w:rsidR="007638EA">
          <w:rPr>
            <w:noProof/>
            <w:webHidden/>
          </w:rPr>
          <w:t>37</w:t>
        </w:r>
        <w:r w:rsidR="007257ED">
          <w:rPr>
            <w:noProof/>
            <w:webHidden/>
          </w:rPr>
          <w:fldChar w:fldCharType="end"/>
        </w:r>
      </w:hyperlink>
    </w:p>
    <w:p w14:paraId="25470155" w14:textId="56E2A7E1"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5" w:history="1">
        <w:r w:rsidR="007257ED" w:rsidRPr="00FA7F1A">
          <w:rPr>
            <w:rStyle w:val="Hyperlink"/>
            <w:noProof/>
          </w:rPr>
          <w:t>Figura 22: Mensagem do display</w:t>
        </w:r>
        <w:r w:rsidR="007257ED">
          <w:rPr>
            <w:noProof/>
            <w:webHidden/>
          </w:rPr>
          <w:tab/>
        </w:r>
        <w:r w:rsidR="007257ED">
          <w:rPr>
            <w:noProof/>
            <w:webHidden/>
          </w:rPr>
          <w:fldChar w:fldCharType="begin"/>
        </w:r>
        <w:r w:rsidR="007257ED">
          <w:rPr>
            <w:noProof/>
            <w:webHidden/>
          </w:rPr>
          <w:instrText xml:space="preserve"> PAGEREF _Toc46411305 \h </w:instrText>
        </w:r>
        <w:r w:rsidR="007257ED">
          <w:rPr>
            <w:noProof/>
            <w:webHidden/>
          </w:rPr>
        </w:r>
        <w:r w:rsidR="007257ED">
          <w:rPr>
            <w:noProof/>
            <w:webHidden/>
          </w:rPr>
          <w:fldChar w:fldCharType="separate"/>
        </w:r>
        <w:r w:rsidR="007638EA">
          <w:rPr>
            <w:noProof/>
            <w:webHidden/>
          </w:rPr>
          <w:t>38</w:t>
        </w:r>
        <w:r w:rsidR="007257ED">
          <w:rPr>
            <w:noProof/>
            <w:webHidden/>
          </w:rPr>
          <w:fldChar w:fldCharType="end"/>
        </w:r>
      </w:hyperlink>
    </w:p>
    <w:p w14:paraId="300ACE1B" w14:textId="0DB0CA76" w:rsidR="007257ED" w:rsidRDefault="00787610">
      <w:pPr>
        <w:pStyle w:val="ndicedeilustraes"/>
        <w:tabs>
          <w:tab w:val="right" w:leader="dot" w:pos="9061"/>
        </w:tabs>
        <w:rPr>
          <w:rFonts w:asciiTheme="minorHAnsi" w:eastAsiaTheme="minorEastAsia" w:hAnsiTheme="minorHAnsi" w:cstheme="minorBidi"/>
          <w:noProof/>
          <w:sz w:val="22"/>
          <w:szCs w:val="22"/>
        </w:rPr>
      </w:pPr>
      <w:hyperlink r:id="rId8" w:anchor="_Toc46411306" w:history="1">
        <w:r w:rsidR="007257ED" w:rsidRPr="00FA7F1A">
          <w:rPr>
            <w:rStyle w:val="Hyperlink"/>
            <w:noProof/>
          </w:rPr>
          <w:t>Figura 23: Modelagem - vista ortogonal e frontal</w:t>
        </w:r>
        <w:r w:rsidR="007257ED">
          <w:rPr>
            <w:noProof/>
            <w:webHidden/>
          </w:rPr>
          <w:tab/>
        </w:r>
        <w:r w:rsidR="007257ED">
          <w:rPr>
            <w:noProof/>
            <w:webHidden/>
          </w:rPr>
          <w:fldChar w:fldCharType="begin"/>
        </w:r>
        <w:r w:rsidR="007257ED">
          <w:rPr>
            <w:noProof/>
            <w:webHidden/>
          </w:rPr>
          <w:instrText xml:space="preserve"> PAGEREF _Toc46411306 \h </w:instrText>
        </w:r>
        <w:r w:rsidR="007257ED">
          <w:rPr>
            <w:noProof/>
            <w:webHidden/>
          </w:rPr>
        </w:r>
        <w:r w:rsidR="007257ED">
          <w:rPr>
            <w:noProof/>
            <w:webHidden/>
          </w:rPr>
          <w:fldChar w:fldCharType="separate"/>
        </w:r>
        <w:r w:rsidR="007638EA">
          <w:rPr>
            <w:noProof/>
            <w:webHidden/>
          </w:rPr>
          <w:t>38</w:t>
        </w:r>
        <w:r w:rsidR="007257ED">
          <w:rPr>
            <w:noProof/>
            <w:webHidden/>
          </w:rPr>
          <w:fldChar w:fldCharType="end"/>
        </w:r>
      </w:hyperlink>
    </w:p>
    <w:p w14:paraId="2991AC70" w14:textId="760CEE31" w:rsidR="007257ED" w:rsidRDefault="00787610">
      <w:pPr>
        <w:pStyle w:val="ndicedeilustraes"/>
        <w:tabs>
          <w:tab w:val="right" w:leader="dot" w:pos="9061"/>
        </w:tabs>
        <w:rPr>
          <w:rFonts w:asciiTheme="minorHAnsi" w:eastAsiaTheme="minorEastAsia" w:hAnsiTheme="minorHAnsi" w:cstheme="minorBidi"/>
          <w:noProof/>
          <w:sz w:val="22"/>
          <w:szCs w:val="22"/>
        </w:rPr>
      </w:pPr>
      <w:hyperlink r:id="rId9" w:anchor="_Toc46411307" w:history="1">
        <w:r w:rsidR="007257ED" w:rsidRPr="00FA7F1A">
          <w:rPr>
            <w:rStyle w:val="Hyperlink"/>
            <w:noProof/>
          </w:rPr>
          <w:t>Figura 24: Modelagem - vista ortogonal esquerda e direita</w:t>
        </w:r>
        <w:r w:rsidR="007257ED">
          <w:rPr>
            <w:noProof/>
            <w:webHidden/>
          </w:rPr>
          <w:tab/>
        </w:r>
        <w:r w:rsidR="007257ED">
          <w:rPr>
            <w:noProof/>
            <w:webHidden/>
          </w:rPr>
          <w:fldChar w:fldCharType="begin"/>
        </w:r>
        <w:r w:rsidR="007257ED">
          <w:rPr>
            <w:noProof/>
            <w:webHidden/>
          </w:rPr>
          <w:instrText xml:space="preserve"> PAGEREF _Toc46411307 \h </w:instrText>
        </w:r>
        <w:r w:rsidR="007257ED">
          <w:rPr>
            <w:noProof/>
            <w:webHidden/>
          </w:rPr>
        </w:r>
        <w:r w:rsidR="007257ED">
          <w:rPr>
            <w:noProof/>
            <w:webHidden/>
          </w:rPr>
          <w:fldChar w:fldCharType="separate"/>
        </w:r>
        <w:r w:rsidR="007638EA">
          <w:rPr>
            <w:noProof/>
            <w:webHidden/>
          </w:rPr>
          <w:t>39</w:t>
        </w:r>
        <w:r w:rsidR="007257ED">
          <w:rPr>
            <w:noProof/>
            <w:webHidden/>
          </w:rPr>
          <w:fldChar w:fldCharType="end"/>
        </w:r>
      </w:hyperlink>
    </w:p>
    <w:p w14:paraId="715267A0" w14:textId="02FA0ED1" w:rsidR="001C6E8D" w:rsidRDefault="00425C49" w:rsidP="001C6E8D">
      <w:pPr>
        <w:spacing w:after="240"/>
      </w:pPr>
      <w:r>
        <w:rPr>
          <w:b/>
          <w:bCs/>
          <w:sz w:val="28"/>
          <w:szCs w:val="28"/>
        </w:rPr>
        <w:fldChar w:fldCharType="end"/>
      </w:r>
    </w:p>
    <w:p w14:paraId="015E4650" w14:textId="77777777" w:rsidR="001C6E8D" w:rsidRDefault="001C6E8D" w:rsidP="001C6E8D">
      <w:pPr>
        <w:spacing w:after="240"/>
      </w:pPr>
    </w:p>
    <w:p w14:paraId="18BC0ECE" w14:textId="77777777" w:rsidR="001C6E8D" w:rsidRDefault="001C6E8D" w:rsidP="001C6E8D">
      <w:pPr>
        <w:spacing w:after="240"/>
      </w:pPr>
    </w:p>
    <w:p w14:paraId="0190C0F8" w14:textId="0A8E8638" w:rsidR="001C6E8D" w:rsidRDefault="001C6E8D" w:rsidP="001C6E8D">
      <w:pPr>
        <w:spacing w:after="240"/>
      </w:pPr>
    </w:p>
    <w:p w14:paraId="18BFCE37" w14:textId="77777777" w:rsidR="007257ED" w:rsidRDefault="007257ED" w:rsidP="001C6E8D">
      <w:pPr>
        <w:spacing w:after="240"/>
      </w:pPr>
    </w:p>
    <w:p w14:paraId="1B3ECDD4" w14:textId="77777777" w:rsidR="001676AA" w:rsidRDefault="001676AA" w:rsidP="00CE3168">
      <w:pPr>
        <w:pStyle w:val="NormalWeb"/>
        <w:spacing w:before="0" w:beforeAutospacing="0" w:after="0" w:afterAutospacing="0"/>
        <w:rPr>
          <w:b/>
          <w:bCs/>
          <w:sz w:val="28"/>
          <w:szCs w:val="28"/>
        </w:rPr>
      </w:pPr>
    </w:p>
    <w:p w14:paraId="48B980B4" w14:textId="23E46D17" w:rsidR="00425C49" w:rsidRDefault="00425C49" w:rsidP="001A73AC">
      <w:pPr>
        <w:pStyle w:val="NormalWeb"/>
        <w:spacing w:before="0" w:beforeAutospacing="0" w:after="0" w:afterAutospacing="0"/>
        <w:jc w:val="center"/>
        <w:rPr>
          <w:b/>
          <w:bCs/>
          <w:sz w:val="28"/>
          <w:szCs w:val="28"/>
        </w:rPr>
      </w:pPr>
      <w:r>
        <w:rPr>
          <w:b/>
          <w:bCs/>
          <w:sz w:val="28"/>
          <w:szCs w:val="28"/>
        </w:rPr>
        <w:t xml:space="preserve">LISTA DE TABELAS </w:t>
      </w:r>
    </w:p>
    <w:p w14:paraId="71087104" w14:textId="45A85F50" w:rsidR="007257ED" w:rsidRDefault="00425C49">
      <w:pPr>
        <w:pStyle w:val="ndicedeilustraes"/>
        <w:tabs>
          <w:tab w:val="right" w:leader="dot" w:pos="9061"/>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\h \z \c "Tabela" </w:instrText>
      </w:r>
      <w:r>
        <w:rPr>
          <w:b/>
          <w:bCs/>
          <w:sz w:val="28"/>
          <w:szCs w:val="28"/>
        </w:rPr>
        <w:fldChar w:fldCharType="separate"/>
      </w:r>
      <w:hyperlink w:anchor="_Toc46411308" w:history="1">
        <w:r w:rsidR="007257ED" w:rsidRPr="000275EB">
          <w:rPr>
            <w:rStyle w:val="Hyperlink"/>
            <w:noProof/>
          </w:rPr>
          <w:t>Tabela 1: Tabela de componentes do transmissor</w:t>
        </w:r>
        <w:r w:rsidR="007257ED">
          <w:rPr>
            <w:noProof/>
            <w:webHidden/>
          </w:rPr>
          <w:tab/>
        </w:r>
        <w:r w:rsidR="007257ED">
          <w:rPr>
            <w:noProof/>
            <w:webHidden/>
          </w:rPr>
          <w:fldChar w:fldCharType="begin"/>
        </w:r>
        <w:r w:rsidR="007257ED">
          <w:rPr>
            <w:noProof/>
            <w:webHidden/>
          </w:rPr>
          <w:instrText xml:space="preserve"> PAGEREF _Toc46411308 \h </w:instrText>
        </w:r>
        <w:r w:rsidR="007257ED">
          <w:rPr>
            <w:noProof/>
            <w:webHidden/>
          </w:rPr>
        </w:r>
        <w:r w:rsidR="007257ED">
          <w:rPr>
            <w:noProof/>
            <w:webHidden/>
          </w:rPr>
          <w:fldChar w:fldCharType="separate"/>
        </w:r>
        <w:r w:rsidR="007638EA">
          <w:rPr>
            <w:noProof/>
            <w:webHidden/>
          </w:rPr>
          <w:t>16</w:t>
        </w:r>
        <w:r w:rsidR="007257ED">
          <w:rPr>
            <w:noProof/>
            <w:webHidden/>
          </w:rPr>
          <w:fldChar w:fldCharType="end"/>
        </w:r>
      </w:hyperlink>
    </w:p>
    <w:p w14:paraId="6BE498A4" w14:textId="034BE4B9"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09" w:history="1">
        <w:r w:rsidR="007257ED" w:rsidRPr="000275EB">
          <w:rPr>
            <w:rStyle w:val="Hyperlink"/>
            <w:noProof/>
          </w:rPr>
          <w:t>Tabela 2: Tabela de componentes do receptor</w:t>
        </w:r>
        <w:r w:rsidR="007257ED">
          <w:rPr>
            <w:noProof/>
            <w:webHidden/>
          </w:rPr>
          <w:tab/>
        </w:r>
        <w:r w:rsidR="007257ED">
          <w:rPr>
            <w:noProof/>
            <w:webHidden/>
          </w:rPr>
          <w:fldChar w:fldCharType="begin"/>
        </w:r>
        <w:r w:rsidR="007257ED">
          <w:rPr>
            <w:noProof/>
            <w:webHidden/>
          </w:rPr>
          <w:instrText xml:space="preserve"> PAGEREF _Toc46411309 \h </w:instrText>
        </w:r>
        <w:r w:rsidR="007257ED">
          <w:rPr>
            <w:noProof/>
            <w:webHidden/>
          </w:rPr>
        </w:r>
        <w:r w:rsidR="007257ED">
          <w:rPr>
            <w:noProof/>
            <w:webHidden/>
          </w:rPr>
          <w:fldChar w:fldCharType="separate"/>
        </w:r>
        <w:r w:rsidR="007638EA">
          <w:rPr>
            <w:noProof/>
            <w:webHidden/>
          </w:rPr>
          <w:t>19</w:t>
        </w:r>
        <w:r w:rsidR="007257ED">
          <w:rPr>
            <w:noProof/>
            <w:webHidden/>
          </w:rPr>
          <w:fldChar w:fldCharType="end"/>
        </w:r>
      </w:hyperlink>
    </w:p>
    <w:p w14:paraId="3BC0C4E3" w14:textId="335524EA"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10" w:history="1">
        <w:r w:rsidR="007257ED" w:rsidRPr="000275EB">
          <w:rPr>
            <w:rStyle w:val="Hyperlink"/>
            <w:noProof/>
          </w:rPr>
          <w:t>Tabela 3: Pinos do LCD</w:t>
        </w:r>
        <w:r w:rsidR="007257ED">
          <w:rPr>
            <w:noProof/>
            <w:webHidden/>
          </w:rPr>
          <w:tab/>
        </w:r>
        <w:r w:rsidR="007257ED">
          <w:rPr>
            <w:noProof/>
            <w:webHidden/>
          </w:rPr>
          <w:fldChar w:fldCharType="begin"/>
        </w:r>
        <w:r w:rsidR="007257ED">
          <w:rPr>
            <w:noProof/>
            <w:webHidden/>
          </w:rPr>
          <w:instrText xml:space="preserve"> PAGEREF _Toc46411310 \h </w:instrText>
        </w:r>
        <w:r w:rsidR="007257ED">
          <w:rPr>
            <w:noProof/>
            <w:webHidden/>
          </w:rPr>
        </w:r>
        <w:r w:rsidR="007257ED">
          <w:rPr>
            <w:noProof/>
            <w:webHidden/>
          </w:rPr>
          <w:fldChar w:fldCharType="separate"/>
        </w:r>
        <w:r w:rsidR="007638EA">
          <w:rPr>
            <w:noProof/>
            <w:webHidden/>
          </w:rPr>
          <w:t>21</w:t>
        </w:r>
        <w:r w:rsidR="007257ED">
          <w:rPr>
            <w:noProof/>
            <w:webHidden/>
          </w:rPr>
          <w:fldChar w:fldCharType="end"/>
        </w:r>
      </w:hyperlink>
    </w:p>
    <w:p w14:paraId="6D4E154C" w14:textId="19DC0941"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11" w:history="1">
        <w:r w:rsidR="007257ED" w:rsidRPr="000275EB">
          <w:rPr>
            <w:rStyle w:val="Hyperlink"/>
            <w:noProof/>
          </w:rPr>
          <w:t>Tabela 4: Tabela de alcance do transmissor/receptor em 1Hz</w:t>
        </w:r>
        <w:r w:rsidR="007257ED">
          <w:rPr>
            <w:noProof/>
            <w:webHidden/>
          </w:rPr>
          <w:tab/>
        </w:r>
        <w:r w:rsidR="007257ED">
          <w:rPr>
            <w:noProof/>
            <w:webHidden/>
          </w:rPr>
          <w:fldChar w:fldCharType="begin"/>
        </w:r>
        <w:r w:rsidR="007257ED">
          <w:rPr>
            <w:noProof/>
            <w:webHidden/>
          </w:rPr>
          <w:instrText xml:space="preserve"> PAGEREF _Toc46411311 \h </w:instrText>
        </w:r>
        <w:r w:rsidR="007257ED">
          <w:rPr>
            <w:noProof/>
            <w:webHidden/>
          </w:rPr>
        </w:r>
        <w:r w:rsidR="007257ED">
          <w:rPr>
            <w:noProof/>
            <w:webHidden/>
          </w:rPr>
          <w:fldChar w:fldCharType="separate"/>
        </w:r>
        <w:r w:rsidR="007638EA">
          <w:rPr>
            <w:noProof/>
            <w:webHidden/>
          </w:rPr>
          <w:t>23</w:t>
        </w:r>
        <w:r w:rsidR="007257ED">
          <w:rPr>
            <w:noProof/>
            <w:webHidden/>
          </w:rPr>
          <w:fldChar w:fldCharType="end"/>
        </w:r>
      </w:hyperlink>
    </w:p>
    <w:p w14:paraId="679406D5" w14:textId="3F4B57AE"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12" w:history="1">
        <w:r w:rsidR="007257ED" w:rsidRPr="000275EB">
          <w:rPr>
            <w:rStyle w:val="Hyperlink"/>
            <w:noProof/>
          </w:rPr>
          <w:t>Tabela 5: Gastos anuais e economia de luz com o dispositivo operando – Parte 1</w:t>
        </w:r>
        <w:r w:rsidR="007257ED">
          <w:rPr>
            <w:noProof/>
            <w:webHidden/>
          </w:rPr>
          <w:tab/>
        </w:r>
        <w:r w:rsidR="007257ED">
          <w:rPr>
            <w:noProof/>
            <w:webHidden/>
          </w:rPr>
          <w:fldChar w:fldCharType="begin"/>
        </w:r>
        <w:r w:rsidR="007257ED">
          <w:rPr>
            <w:noProof/>
            <w:webHidden/>
          </w:rPr>
          <w:instrText xml:space="preserve"> PAGEREF _Toc46411312 \h </w:instrText>
        </w:r>
        <w:r w:rsidR="007257ED">
          <w:rPr>
            <w:noProof/>
            <w:webHidden/>
          </w:rPr>
        </w:r>
        <w:r w:rsidR="007257ED">
          <w:rPr>
            <w:noProof/>
            <w:webHidden/>
          </w:rPr>
          <w:fldChar w:fldCharType="separate"/>
        </w:r>
        <w:r w:rsidR="007638EA">
          <w:rPr>
            <w:noProof/>
            <w:webHidden/>
          </w:rPr>
          <w:t>29</w:t>
        </w:r>
        <w:r w:rsidR="007257ED">
          <w:rPr>
            <w:noProof/>
            <w:webHidden/>
          </w:rPr>
          <w:fldChar w:fldCharType="end"/>
        </w:r>
      </w:hyperlink>
    </w:p>
    <w:p w14:paraId="34D70DE5" w14:textId="7C07D244" w:rsidR="007257ED" w:rsidRDefault="00787610">
      <w:pPr>
        <w:pStyle w:val="ndicedeilustraes"/>
        <w:tabs>
          <w:tab w:val="right" w:leader="dot" w:pos="9061"/>
        </w:tabs>
        <w:rPr>
          <w:rFonts w:asciiTheme="minorHAnsi" w:eastAsiaTheme="minorEastAsia" w:hAnsiTheme="minorHAnsi" w:cstheme="minorBidi"/>
          <w:noProof/>
          <w:sz w:val="22"/>
          <w:szCs w:val="22"/>
        </w:rPr>
      </w:pPr>
      <w:hyperlink w:anchor="_Toc46411313" w:history="1">
        <w:r w:rsidR="007257ED" w:rsidRPr="000275EB">
          <w:rPr>
            <w:rStyle w:val="Hyperlink"/>
            <w:noProof/>
          </w:rPr>
          <w:t>Tabela 6: Gastos anuais e economia de luz com o dispositivo operando - Parte 2</w:t>
        </w:r>
        <w:r w:rsidR="007257ED">
          <w:rPr>
            <w:noProof/>
            <w:webHidden/>
          </w:rPr>
          <w:tab/>
        </w:r>
        <w:r w:rsidR="007257ED">
          <w:rPr>
            <w:noProof/>
            <w:webHidden/>
          </w:rPr>
          <w:fldChar w:fldCharType="begin"/>
        </w:r>
        <w:r w:rsidR="007257ED">
          <w:rPr>
            <w:noProof/>
            <w:webHidden/>
          </w:rPr>
          <w:instrText xml:space="preserve"> PAGEREF _Toc46411313 \h </w:instrText>
        </w:r>
        <w:r w:rsidR="007257ED">
          <w:rPr>
            <w:noProof/>
            <w:webHidden/>
          </w:rPr>
        </w:r>
        <w:r w:rsidR="007257ED">
          <w:rPr>
            <w:noProof/>
            <w:webHidden/>
          </w:rPr>
          <w:fldChar w:fldCharType="separate"/>
        </w:r>
        <w:r w:rsidR="007638EA">
          <w:rPr>
            <w:noProof/>
            <w:webHidden/>
          </w:rPr>
          <w:t>29</w:t>
        </w:r>
        <w:r w:rsidR="007257ED">
          <w:rPr>
            <w:noProof/>
            <w:webHidden/>
          </w:rPr>
          <w:fldChar w:fldCharType="end"/>
        </w:r>
      </w:hyperlink>
    </w:p>
    <w:p w14:paraId="17B5E32B" w14:textId="0DF0FC37" w:rsidR="00425C49" w:rsidRDefault="00425C49" w:rsidP="009A3550">
      <w:pPr>
        <w:pStyle w:val="NormalWeb"/>
        <w:spacing w:before="0" w:beforeAutospacing="0" w:after="0" w:afterAutospacing="0"/>
        <w:jc w:val="center"/>
        <w:rPr>
          <w:b/>
          <w:bCs/>
          <w:sz w:val="28"/>
          <w:szCs w:val="28"/>
        </w:rPr>
      </w:pPr>
      <w:r>
        <w:rPr>
          <w:b/>
          <w:bCs/>
          <w:sz w:val="28"/>
          <w:szCs w:val="28"/>
        </w:rPr>
        <w:fldChar w:fldCharType="end"/>
      </w:r>
    </w:p>
    <w:p w14:paraId="37D89DE5" w14:textId="77777777" w:rsidR="001C6E8D" w:rsidRDefault="001C6E8D" w:rsidP="001C6E8D">
      <w:pPr>
        <w:spacing w:after="240"/>
      </w:pPr>
    </w:p>
    <w:p w14:paraId="0C2E39A7" w14:textId="77777777" w:rsidR="001C6E8D" w:rsidRDefault="001C6E8D" w:rsidP="001C6E8D">
      <w:pPr>
        <w:spacing w:after="240"/>
      </w:pPr>
    </w:p>
    <w:p w14:paraId="64667EE0" w14:textId="77777777" w:rsidR="001C6E8D" w:rsidRDefault="001C6E8D" w:rsidP="001C6E8D">
      <w:pPr>
        <w:spacing w:after="240"/>
      </w:pPr>
    </w:p>
    <w:p w14:paraId="4B1E54F4" w14:textId="77777777" w:rsidR="001C6E8D" w:rsidRDefault="001C6E8D" w:rsidP="001C6E8D">
      <w:pPr>
        <w:spacing w:after="240"/>
      </w:pPr>
    </w:p>
    <w:p w14:paraId="65ADFEF6" w14:textId="77777777" w:rsidR="001C6E8D" w:rsidRDefault="001C6E8D" w:rsidP="001C6E8D">
      <w:pPr>
        <w:spacing w:after="240"/>
      </w:pPr>
    </w:p>
    <w:p w14:paraId="5F1B19E7" w14:textId="77777777" w:rsidR="001C6E8D" w:rsidRDefault="001C6E8D" w:rsidP="001C6E8D">
      <w:pPr>
        <w:spacing w:after="240"/>
      </w:pPr>
    </w:p>
    <w:p w14:paraId="2DBD9A65" w14:textId="77777777" w:rsidR="001C6E8D" w:rsidRDefault="001C6E8D" w:rsidP="001C6E8D">
      <w:pPr>
        <w:spacing w:after="240"/>
      </w:pPr>
    </w:p>
    <w:p w14:paraId="5DD8E89C" w14:textId="77777777" w:rsidR="001C6E8D" w:rsidRDefault="001C6E8D" w:rsidP="001C6E8D">
      <w:pPr>
        <w:spacing w:after="240"/>
      </w:pPr>
    </w:p>
    <w:p w14:paraId="6560934B" w14:textId="77777777" w:rsidR="001C6E8D" w:rsidRDefault="001C6E8D" w:rsidP="001C6E8D">
      <w:pPr>
        <w:spacing w:after="240"/>
      </w:pPr>
    </w:p>
    <w:p w14:paraId="44FF904B" w14:textId="77777777" w:rsidR="001C6E8D" w:rsidRDefault="001C6E8D" w:rsidP="001C6E8D">
      <w:pPr>
        <w:spacing w:after="240"/>
      </w:pPr>
    </w:p>
    <w:p w14:paraId="1B4F643E" w14:textId="77777777" w:rsidR="001C6E8D" w:rsidRDefault="001C6E8D" w:rsidP="001C6E8D">
      <w:pPr>
        <w:spacing w:after="240"/>
      </w:pPr>
    </w:p>
    <w:p w14:paraId="4FC54D94" w14:textId="77777777" w:rsidR="001C6E8D" w:rsidRDefault="001C6E8D" w:rsidP="001C6E8D">
      <w:pPr>
        <w:spacing w:after="240"/>
      </w:pPr>
    </w:p>
    <w:p w14:paraId="5F3E034D" w14:textId="77777777" w:rsidR="00DC566F" w:rsidRDefault="00DC566F" w:rsidP="001C6E8D">
      <w:pPr>
        <w:spacing w:after="240"/>
      </w:pPr>
    </w:p>
    <w:p w14:paraId="69118753" w14:textId="77777777" w:rsidR="001676AA" w:rsidRDefault="001676AA" w:rsidP="001C6E8D">
      <w:pPr>
        <w:spacing w:after="240"/>
      </w:pPr>
    </w:p>
    <w:p w14:paraId="608159A3" w14:textId="77777777" w:rsidR="00DC566F" w:rsidRDefault="00DC566F" w:rsidP="001C6E8D">
      <w:pPr>
        <w:spacing w:after="240"/>
      </w:pPr>
    </w:p>
    <w:p w14:paraId="5D589DED" w14:textId="77777777" w:rsidR="001C6E8D" w:rsidRDefault="001C6E8D" w:rsidP="00473FCB">
      <w:pPr>
        <w:spacing w:after="240"/>
      </w:pPr>
    </w:p>
    <w:p w14:paraId="2BAF7387" w14:textId="77777777" w:rsidR="00425C49" w:rsidRDefault="00425C49" w:rsidP="00425C49">
      <w:pPr>
        <w:spacing w:after="240"/>
        <w:jc w:val="center"/>
        <w:rPr>
          <w:b/>
          <w:bCs/>
          <w:sz w:val="28"/>
          <w:szCs w:val="28"/>
        </w:rPr>
      </w:pPr>
      <w:r>
        <w:rPr>
          <w:b/>
          <w:bCs/>
          <w:sz w:val="28"/>
          <w:szCs w:val="28"/>
        </w:rPr>
        <w:lastRenderedPageBreak/>
        <w:t>LISTA DE EQUAÇÕES</w:t>
      </w:r>
    </w:p>
    <w:p w14:paraId="04EFC123" w14:textId="3B9354E3" w:rsidR="001676AA" w:rsidRDefault="00425C49">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"Equação" </w:instrText>
      </w:r>
      <w:r>
        <w:fldChar w:fldCharType="separate"/>
      </w:r>
      <w:hyperlink w:anchor="_Toc42629691" w:history="1">
        <w:r w:rsidR="001676AA" w:rsidRPr="009E5433">
          <w:rPr>
            <w:rStyle w:val="Hyperlink"/>
            <w:noProof/>
          </w:rPr>
          <w:t>Equação 1: Taxa de fluxo YF-S201</w:t>
        </w:r>
        <w:r w:rsidR="001676AA">
          <w:rPr>
            <w:noProof/>
            <w:webHidden/>
          </w:rPr>
          <w:tab/>
        </w:r>
        <w:r w:rsidR="001676AA">
          <w:rPr>
            <w:noProof/>
            <w:webHidden/>
          </w:rPr>
          <w:fldChar w:fldCharType="begin"/>
        </w:r>
        <w:r w:rsidR="001676AA">
          <w:rPr>
            <w:noProof/>
            <w:webHidden/>
          </w:rPr>
          <w:instrText xml:space="preserve"> PAGEREF _Toc42629691 \h </w:instrText>
        </w:r>
        <w:r w:rsidR="001676AA">
          <w:rPr>
            <w:noProof/>
            <w:webHidden/>
          </w:rPr>
        </w:r>
        <w:r w:rsidR="001676AA">
          <w:rPr>
            <w:noProof/>
            <w:webHidden/>
          </w:rPr>
          <w:fldChar w:fldCharType="separate"/>
        </w:r>
        <w:r w:rsidR="007638EA">
          <w:rPr>
            <w:noProof/>
            <w:webHidden/>
          </w:rPr>
          <w:t>9</w:t>
        </w:r>
        <w:r w:rsidR="001676AA">
          <w:rPr>
            <w:noProof/>
            <w:webHidden/>
          </w:rPr>
          <w:fldChar w:fldCharType="end"/>
        </w:r>
      </w:hyperlink>
    </w:p>
    <w:p w14:paraId="7CD10CF0" w14:textId="2953AA08" w:rsidR="001676AA" w:rsidRDefault="00787610">
      <w:pPr>
        <w:pStyle w:val="ndicedeilustraes"/>
        <w:tabs>
          <w:tab w:val="right" w:leader="dot" w:pos="9061"/>
        </w:tabs>
        <w:rPr>
          <w:rFonts w:asciiTheme="minorHAnsi" w:eastAsiaTheme="minorEastAsia" w:hAnsiTheme="minorHAnsi" w:cstheme="minorBidi"/>
          <w:noProof/>
          <w:sz w:val="22"/>
          <w:szCs w:val="22"/>
        </w:rPr>
      </w:pPr>
      <w:hyperlink w:anchor="_Toc42629692" w:history="1">
        <w:r w:rsidR="001676AA" w:rsidRPr="009E5433">
          <w:rPr>
            <w:rStyle w:val="Hyperlink"/>
            <w:noProof/>
          </w:rPr>
          <w:t>Equação 2: Dimensionamento de antenas de RF</w:t>
        </w:r>
        <w:r w:rsidR="001676AA">
          <w:rPr>
            <w:noProof/>
            <w:webHidden/>
          </w:rPr>
          <w:tab/>
        </w:r>
        <w:r w:rsidR="001676AA">
          <w:rPr>
            <w:noProof/>
            <w:webHidden/>
          </w:rPr>
          <w:fldChar w:fldCharType="begin"/>
        </w:r>
        <w:r w:rsidR="001676AA">
          <w:rPr>
            <w:noProof/>
            <w:webHidden/>
          </w:rPr>
          <w:instrText xml:space="preserve"> PAGEREF _Toc42629692 \h </w:instrText>
        </w:r>
        <w:r w:rsidR="001676AA">
          <w:rPr>
            <w:noProof/>
            <w:webHidden/>
          </w:rPr>
        </w:r>
        <w:r w:rsidR="001676AA">
          <w:rPr>
            <w:noProof/>
            <w:webHidden/>
          </w:rPr>
          <w:fldChar w:fldCharType="separate"/>
        </w:r>
        <w:r w:rsidR="007638EA">
          <w:rPr>
            <w:noProof/>
            <w:webHidden/>
          </w:rPr>
          <w:t>17</w:t>
        </w:r>
        <w:r w:rsidR="001676AA">
          <w:rPr>
            <w:noProof/>
            <w:webHidden/>
          </w:rPr>
          <w:fldChar w:fldCharType="end"/>
        </w:r>
      </w:hyperlink>
    </w:p>
    <w:p w14:paraId="7AEA6059" w14:textId="77777777" w:rsidR="00425C49" w:rsidRDefault="00425C49" w:rsidP="00425C49">
      <w:pPr>
        <w:spacing w:after="240"/>
        <w:jc w:val="center"/>
      </w:pPr>
      <w:r>
        <w:fldChar w:fldCharType="end"/>
      </w:r>
    </w:p>
    <w:p w14:paraId="0C7F3EA1" w14:textId="77777777" w:rsidR="009A3550" w:rsidRDefault="009A3550" w:rsidP="00473FCB">
      <w:pPr>
        <w:spacing w:after="240"/>
      </w:pPr>
    </w:p>
    <w:p w14:paraId="0892698E" w14:textId="77777777" w:rsidR="009A3550" w:rsidRDefault="009A3550" w:rsidP="00473FCB">
      <w:pPr>
        <w:spacing w:after="240"/>
      </w:pPr>
    </w:p>
    <w:p w14:paraId="73E80F80" w14:textId="77777777" w:rsidR="009A3550" w:rsidRDefault="009A3550" w:rsidP="00473FCB">
      <w:pPr>
        <w:spacing w:after="240"/>
      </w:pPr>
    </w:p>
    <w:p w14:paraId="28A79411" w14:textId="77777777" w:rsidR="009A3550" w:rsidRDefault="009A3550" w:rsidP="00473FCB">
      <w:pPr>
        <w:spacing w:after="240"/>
      </w:pPr>
    </w:p>
    <w:p w14:paraId="3FE81FAD" w14:textId="77777777" w:rsidR="009A3550" w:rsidRDefault="009A3550" w:rsidP="00473FCB">
      <w:pPr>
        <w:spacing w:after="240"/>
      </w:pPr>
    </w:p>
    <w:p w14:paraId="4713FEF9" w14:textId="77777777" w:rsidR="009A3550" w:rsidRDefault="009A3550" w:rsidP="00473FCB">
      <w:pPr>
        <w:spacing w:after="240"/>
      </w:pPr>
    </w:p>
    <w:p w14:paraId="6529691A" w14:textId="77777777" w:rsidR="009A3550" w:rsidRDefault="009A3550" w:rsidP="00473FCB">
      <w:pPr>
        <w:spacing w:after="240"/>
      </w:pPr>
    </w:p>
    <w:p w14:paraId="00B1F1B3" w14:textId="77777777" w:rsidR="009A3550" w:rsidRDefault="009A3550" w:rsidP="00473FCB">
      <w:pPr>
        <w:spacing w:after="240"/>
      </w:pPr>
    </w:p>
    <w:p w14:paraId="45921F0B" w14:textId="77777777" w:rsidR="009A3550" w:rsidRDefault="009A3550" w:rsidP="00473FCB">
      <w:pPr>
        <w:spacing w:after="240"/>
      </w:pPr>
    </w:p>
    <w:p w14:paraId="11BDB9A0" w14:textId="77777777" w:rsidR="00473FCB" w:rsidRDefault="00473FCB" w:rsidP="00473FCB">
      <w:pPr>
        <w:spacing w:after="240"/>
      </w:pPr>
    </w:p>
    <w:p w14:paraId="3686D8C9" w14:textId="77777777" w:rsidR="00DE014B" w:rsidRDefault="00DE014B" w:rsidP="00473FCB">
      <w:pPr>
        <w:spacing w:after="240"/>
      </w:pPr>
    </w:p>
    <w:p w14:paraId="6E37708E" w14:textId="77777777" w:rsidR="001C6E8D" w:rsidRDefault="001C6E8D" w:rsidP="00473FCB">
      <w:pPr>
        <w:spacing w:after="240"/>
      </w:pPr>
    </w:p>
    <w:p w14:paraId="5FE5FA1C" w14:textId="77777777" w:rsidR="001C6E8D" w:rsidRDefault="001C6E8D" w:rsidP="00473FCB">
      <w:pPr>
        <w:spacing w:after="240"/>
      </w:pPr>
    </w:p>
    <w:p w14:paraId="14B8EE33" w14:textId="77777777" w:rsidR="001C6E8D" w:rsidRDefault="001C6E8D" w:rsidP="00473FCB">
      <w:pPr>
        <w:spacing w:after="240"/>
      </w:pPr>
    </w:p>
    <w:p w14:paraId="1596CED5" w14:textId="77777777" w:rsidR="00DE014B" w:rsidRDefault="00DE014B" w:rsidP="00473FCB">
      <w:pPr>
        <w:spacing w:after="240"/>
      </w:pPr>
    </w:p>
    <w:p w14:paraId="55896C9D" w14:textId="77777777" w:rsidR="001C6E8D" w:rsidRDefault="001C6E8D" w:rsidP="00473FCB">
      <w:pPr>
        <w:spacing w:after="240"/>
      </w:pPr>
    </w:p>
    <w:p w14:paraId="14189576" w14:textId="77777777" w:rsidR="00A536CD" w:rsidRPr="0052323E" w:rsidRDefault="00A536CD" w:rsidP="00E00DA2">
      <w:pPr>
        <w:pStyle w:val="Ttulo1"/>
      </w:pPr>
      <w:bookmarkStart w:id="7" w:name="_Toc46411235"/>
      <w:r w:rsidRPr="0052323E">
        <w:lastRenderedPageBreak/>
        <w:t>INTRODUÇÃO</w:t>
      </w:r>
      <w:bookmarkEnd w:id="7"/>
    </w:p>
    <w:p w14:paraId="0E2A7BDA" w14:textId="4CA725C8" w:rsidR="00A536CD" w:rsidRDefault="00A536CD" w:rsidP="00A536CD">
      <w:pPr>
        <w:ind w:firstLine="709"/>
      </w:pPr>
      <w:r>
        <w:t>Pesquisas acerca do uso indiscriminado da água no planeta Terra vem sendo feitas a muito tempo, e as estimativas são sempre preocupantes, a água está acabando. Segundo Claudio Angelo, no seu livro “</w:t>
      </w:r>
      <w:r w:rsidRPr="00695CAB">
        <w:t>O Aquecimento Global</w:t>
      </w:r>
      <w:r>
        <w:t>” (ANGELO, s.d), em até 2025, cerca de 2,7 bilhões de pessoas no mundo podem sofrer com a falta de água</w:t>
      </w:r>
      <w:r w:rsidR="00D05261">
        <w:t xml:space="preserve"> potável</w:t>
      </w:r>
      <w:r>
        <w:t xml:space="preserve"> de alguma forma, principalmente nas regiões em que a escassez de água já é um problema hoje. O Brasil ainda não sente esse efeito em grande parte do país, principalmente por possuir grandes reservas de água distribuídas por grandes extensões do seu território, no entanto, isso nos traz grandes responsabilidades acerca do seu uso. </w:t>
      </w:r>
    </w:p>
    <w:p w14:paraId="0EDE2594" w14:textId="397D8B93" w:rsidR="00A536CD" w:rsidRDefault="00A536CD" w:rsidP="00A536CD">
      <w:pPr>
        <w:ind w:firstLine="709"/>
      </w:pPr>
      <w:r>
        <w:t xml:space="preserve">Um levantamento feito a respeito do consumo urbano de água no Brasil, relacionou aspectos demográficos e o consumo residencial e um dos aspectos descobertos foi que, apesar da diminuição do crescimento no número de pessoas, houve um crescente aumento no volume de água gasto pelas residências (CARMO, 2014). Um dos fatores para o aumento do volume de água gasto pelas famílias, certamente se dá ao fato de muitas tecnologias terem sido desenvolvidas para aumentar o bem-estar das pessoas. Com o comodismo criado por essas novas tecnologias, o desperdício dos recursos </w:t>
      </w:r>
      <w:r w:rsidR="00D05261">
        <w:t>hídricos</w:t>
      </w:r>
      <w:r w:rsidR="000A6CA5">
        <w:t xml:space="preserve"> </w:t>
      </w:r>
      <w:r>
        <w:t xml:space="preserve"> aumentaram como consequência da facilidade de se usar tais dispositivos, pois agora temos o prazer de conseguir tomar banhos mais quentes nos dias mais frios, regar os quintais quase que </w:t>
      </w:r>
      <w:r w:rsidR="00D05261">
        <w:t>diariamente</w:t>
      </w:r>
      <w:r>
        <w:t xml:space="preserve"> e manter as calçadas e carro sempre limpos, tudo a custo de “um pouquinho” mais de água.</w:t>
      </w:r>
    </w:p>
    <w:p w14:paraId="7B5447E6" w14:textId="02689DA4" w:rsidR="0052323E" w:rsidRDefault="0052323E" w:rsidP="0052323E">
      <w:pPr>
        <w:ind w:firstLine="709"/>
      </w:pPr>
      <w:r>
        <w:t xml:space="preserve">Pensando no âmbito de </w:t>
      </w:r>
      <w:r w:rsidR="00D05261">
        <w:t>conscientização</w:t>
      </w:r>
      <w:r>
        <w:t>, é difícil se ter consciência de um problema, quando não sabemos o impacto das nossas ações para o agravamento dos mesmos. Muitas vezes em atividades que julgamos inocentes, estamos causando um desperdício que poderia ser contornado se tivéssemos noção dos nossos gastos e desperdícios. Tarefas de higienização pessoal ou de bens, como limpeza carros</w:t>
      </w:r>
      <w:r w:rsidR="00D05261">
        <w:t xml:space="preserve"> e casa</w:t>
      </w:r>
      <w:r>
        <w:t>, são essenciais e não podemos deixar de usufruir dos comodismos que temos, no entanto, precisamos sim saber dos nossos gastos e de como isso afeta nossa vida e a vida de todos no planeta Terra, direta e indiretamente.</w:t>
      </w:r>
    </w:p>
    <w:p w14:paraId="6B57380A" w14:textId="5A81365E" w:rsidR="0052323E" w:rsidRDefault="0052323E" w:rsidP="00A536CD">
      <w:pPr>
        <w:ind w:firstLine="709"/>
      </w:pPr>
      <w:r>
        <w:t xml:space="preserve"> Portanto o primeiro passo para isso, é criar um sistema de medição de vazão em sistemas </w:t>
      </w:r>
      <w:r w:rsidR="00D05261">
        <w:t>hídricos</w:t>
      </w:r>
      <w:r>
        <w:t xml:space="preserve"> que sejam de fácil implementação e que permitam a visualização em tempo real do consumo individual para os dispositivos de consumo </w:t>
      </w:r>
      <w:r w:rsidR="00D05261">
        <w:t xml:space="preserve">hídricos </w:t>
      </w:r>
      <w:r>
        <w:t xml:space="preserve">já existentes. Dentro do ambiente residencial </w:t>
      </w:r>
      <w:r w:rsidR="00D05261">
        <w:t>podem-se</w:t>
      </w:r>
      <w:r>
        <w:t xml:space="preserve"> fazer a identificação de vários pontos onde esses dispositivos poderiam ser instalados, como por exemplo, em tubulações de mangueiras de jardim, caixa </w:t>
      </w:r>
      <w:r>
        <w:lastRenderedPageBreak/>
        <w:t>d’água, torneiras e tanques, chuveiros e máquinas de lavar</w:t>
      </w:r>
      <w:r w:rsidR="001E6B16">
        <w:t>, salvando dezenas de litros de águas por dia</w:t>
      </w:r>
      <w:r w:rsidR="00D05261">
        <w:t>.</w:t>
      </w:r>
    </w:p>
    <w:p w14:paraId="0C0DD0A5" w14:textId="77777777" w:rsidR="0052323E" w:rsidRPr="0052323E" w:rsidRDefault="0052323E" w:rsidP="00E00DA2">
      <w:pPr>
        <w:pStyle w:val="Ttulo1"/>
      </w:pPr>
      <w:bookmarkStart w:id="8" w:name="_Toc46411236"/>
      <w:r>
        <w:t>OBJETIVO GERAL</w:t>
      </w:r>
      <w:bookmarkEnd w:id="8"/>
    </w:p>
    <w:p w14:paraId="090A0AE8" w14:textId="340FED27" w:rsidR="00A536CD" w:rsidRDefault="00A536CD" w:rsidP="00A536CD">
      <w:pPr>
        <w:ind w:firstLine="709"/>
      </w:pPr>
      <w:r>
        <w:t>Como forma de tentar conscientizar a população, uma das formas se dá com a visualização dos gastos que esse volume de recursos</w:t>
      </w:r>
      <w:r w:rsidR="000A6CA5" w:rsidRPr="000A6CA5">
        <w:t xml:space="preserve"> </w:t>
      </w:r>
      <w:r w:rsidR="001E6B16">
        <w:t xml:space="preserve">hídricos </w:t>
      </w:r>
      <w:r>
        <w:t>traz</w:t>
      </w:r>
      <w:r w:rsidR="001572FB">
        <w:t>, gerando um</w:t>
      </w:r>
      <w:r w:rsidR="001E6B16">
        <w:t>a economia espontânea</w:t>
      </w:r>
      <w:r>
        <w:t xml:space="preserve">. </w:t>
      </w:r>
      <w:r w:rsidR="001E6B16">
        <w:t xml:space="preserve">A fim de sanar isso, será criado um </w:t>
      </w:r>
      <w:r>
        <w:t xml:space="preserve">dispositivo </w:t>
      </w:r>
      <w:r w:rsidR="001E6B16">
        <w:t>c</w:t>
      </w:r>
      <w:r>
        <w:t xml:space="preserve">apaz de fazer </w:t>
      </w:r>
      <w:r w:rsidR="001E6B16">
        <w:t>a</w:t>
      </w:r>
      <w:r>
        <w:t xml:space="preserve"> visualização</w:t>
      </w:r>
      <w:r w:rsidR="001E6B16">
        <w:t xml:space="preserve"> desses gastos</w:t>
      </w:r>
      <w:r>
        <w:t xml:space="preserve">, </w:t>
      </w:r>
      <w:r w:rsidR="001E6B16">
        <w:t>propondo</w:t>
      </w:r>
      <w:r>
        <w:t xml:space="preserve"> a criação de um dispositivo que cons</w:t>
      </w:r>
      <w:r w:rsidR="001E6B16">
        <w:t>iga</w:t>
      </w:r>
      <w:r>
        <w:t xml:space="preserve"> fazer a leitura do volume de água gasto durante um banho, mostrando-o durante o processo, a fim de que assim, a pessoa que esteja usando-o, </w:t>
      </w:r>
      <w:r w:rsidR="001E6B16">
        <w:t xml:space="preserve">consiga ver em tempo real, </w:t>
      </w:r>
      <w:r>
        <w:t>quantos litros de água ela está gastando enquanto ensaboa o corpo ou lava os cabelos</w:t>
      </w:r>
      <w:r w:rsidR="001E6B16">
        <w:t xml:space="preserve"> com o chuveiro ligado</w:t>
      </w:r>
      <w:r w:rsidR="000A6CA5">
        <w:t>, por exemplo</w:t>
      </w:r>
      <w:r>
        <w:t xml:space="preserve">. </w:t>
      </w:r>
    </w:p>
    <w:p w14:paraId="245D97D3" w14:textId="77777777" w:rsidR="00CD4D14" w:rsidRDefault="00A536CD" w:rsidP="000A6CA5">
      <w:pPr>
        <w:ind w:firstLine="709"/>
      </w:pPr>
      <w:r>
        <w:t>Buscando um meio de conseguir fazer essa medição, nada mais prático do que fazer o uso de um microcontrolador comercial de código aberto, que possa ser replicado com certa facilidade e fazendo o uso de</w:t>
      </w:r>
      <w:r w:rsidR="00CD4D14">
        <w:t xml:space="preserve"> </w:t>
      </w:r>
      <w:r>
        <w:t>sensor</w:t>
      </w:r>
      <w:r w:rsidR="00CD4D14">
        <w:t>es, sendo possível</w:t>
      </w:r>
      <w:r>
        <w:t xml:space="preserve"> prever com considerável precisão </w:t>
      </w:r>
      <w:r w:rsidR="00CD4D14">
        <w:t xml:space="preserve">os gastos de água e </w:t>
      </w:r>
      <w:r>
        <w:t xml:space="preserve">através de um </w:t>
      </w:r>
      <w:r w:rsidRPr="00CD4D14">
        <w:rPr>
          <w:i/>
          <w:iCs/>
        </w:rPr>
        <w:t>display</w:t>
      </w:r>
      <w:r>
        <w:t>, tornamos esses valores visíveis a quem estiver no chuveiro</w:t>
      </w:r>
      <w:r w:rsidR="000A6CA5">
        <w:t>.</w:t>
      </w:r>
      <w:r w:rsidR="00CD4D14">
        <w:t xml:space="preserve"> </w:t>
      </w:r>
      <w:r w:rsidR="0052323E">
        <w:t xml:space="preserve">Esse mesmo sistema poderia ser expandido nos demais sistemas hidráulicos da casa, como mangueiras e máquinas de lavar, como citados anteriormente. Por isso a preocupação de criar um sistema descentralizado de sensoriamento e que consiga interligar todos os sistemas em um único ponto, a fim de mostrar onde toda a água está sendo usado e em que quantidade. </w:t>
      </w:r>
    </w:p>
    <w:p w14:paraId="06342B31" w14:textId="1685788D" w:rsidR="008F0285" w:rsidRDefault="0052323E" w:rsidP="000A6CA5">
      <w:pPr>
        <w:ind w:firstLine="709"/>
      </w:pPr>
      <w:r>
        <w:t>Esse seria um sistema ideal e que toda residência</w:t>
      </w:r>
      <w:r w:rsidR="00CD4D14">
        <w:t xml:space="preserve"> já</w:t>
      </w:r>
      <w:r>
        <w:t xml:space="preserve"> deveria possuir, visto os impactos positivos no consumo consciente</w:t>
      </w:r>
      <w:r w:rsidR="00CD4D14">
        <w:t xml:space="preserve"> de água</w:t>
      </w:r>
      <w:r>
        <w:t xml:space="preserve"> que esses dispositivos trariam.</w:t>
      </w:r>
      <w:r w:rsidR="00CD4D14">
        <w:t xml:space="preserve"> </w:t>
      </w:r>
      <w:r w:rsidR="008F0285">
        <w:t>Portanto, para atingirmos tal objetivo, devemos criar um sistema de fácil aplicação,</w:t>
      </w:r>
      <w:r w:rsidR="00CD4D14">
        <w:t xml:space="preserve"> com um bom custo benefício e que seja confiável.</w:t>
      </w:r>
      <w:r w:rsidR="008F0285">
        <w:t xml:space="preserve"> </w:t>
      </w:r>
    </w:p>
    <w:p w14:paraId="1A69AE7A" w14:textId="77777777" w:rsidR="00877BC1" w:rsidRDefault="00473FCB" w:rsidP="00E00DA2">
      <w:pPr>
        <w:pStyle w:val="Ttulo1"/>
      </w:pPr>
      <w:bookmarkStart w:id="9" w:name="_Toc46411237"/>
      <w:r>
        <w:t>OBJETIVO ESPECÍFICO</w:t>
      </w:r>
      <w:bookmarkEnd w:id="9"/>
    </w:p>
    <w:p w14:paraId="03065DDC" w14:textId="5D887B25" w:rsidR="00576511" w:rsidRDefault="00976710" w:rsidP="00576511">
      <w:pPr>
        <w:ind w:firstLine="709"/>
      </w:pPr>
      <w:r>
        <w:t xml:space="preserve">Dentro os </w:t>
      </w:r>
      <w:r w:rsidR="00576511">
        <w:t>objetivos</w:t>
      </w:r>
      <w:r>
        <w:t xml:space="preserve"> deste trabalho, os</w:t>
      </w:r>
      <w:r w:rsidR="00576511">
        <w:t xml:space="preserve"> </w:t>
      </w:r>
      <w:r>
        <w:t xml:space="preserve">mais </w:t>
      </w:r>
      <w:r w:rsidR="00576511">
        <w:t>específicos são:</w:t>
      </w:r>
    </w:p>
    <w:p w14:paraId="0A430589" w14:textId="6124E17E" w:rsidR="00576511" w:rsidRDefault="00576511" w:rsidP="00976710">
      <w:pPr>
        <w:pStyle w:val="PargrafodaLista"/>
        <w:numPr>
          <w:ilvl w:val="0"/>
          <w:numId w:val="3"/>
        </w:numPr>
      </w:pPr>
      <w:r>
        <w:t>Medir e monitorar o volume de água por segundo (vazão) de um sistema hidráulico, com precisão.</w:t>
      </w:r>
    </w:p>
    <w:p w14:paraId="56F2A0C7" w14:textId="67C63F9B" w:rsidR="00576511" w:rsidRDefault="00576511" w:rsidP="00D94515">
      <w:pPr>
        <w:pStyle w:val="PargrafodaLista"/>
        <w:numPr>
          <w:ilvl w:val="0"/>
          <w:numId w:val="3"/>
        </w:numPr>
      </w:pPr>
      <w:r>
        <w:t>Fazer a transmissão dos dados de vazão coletados pelos sensores, para outro sistema independente, totalmente via Rádio Frequência (RF).</w:t>
      </w:r>
    </w:p>
    <w:p w14:paraId="3B8316C5" w14:textId="6D34C3E9" w:rsidR="00576511" w:rsidRDefault="00976710" w:rsidP="00D94515">
      <w:pPr>
        <w:pStyle w:val="PargrafodaLista"/>
        <w:numPr>
          <w:ilvl w:val="0"/>
          <w:numId w:val="3"/>
        </w:numPr>
      </w:pPr>
      <w:r>
        <w:lastRenderedPageBreak/>
        <w:t>Garantir</w:t>
      </w:r>
      <w:r w:rsidRPr="00976710">
        <w:t xml:space="preserve"> </w:t>
      </w:r>
      <w:r>
        <w:t xml:space="preserve">integridade na comunicação. </w:t>
      </w:r>
      <w:r w:rsidR="00576511">
        <w:t xml:space="preserve">Receber os </w:t>
      </w:r>
      <w:r>
        <w:t>quadros</w:t>
      </w:r>
      <w:r w:rsidR="00576511">
        <w:t xml:space="preserve"> com a certeza de que os dados recebidos foram os mesmos enviados pelo transmissor.</w:t>
      </w:r>
    </w:p>
    <w:p w14:paraId="1ECE9A95" w14:textId="1BE43EAF" w:rsidR="00576511" w:rsidRDefault="00576511" w:rsidP="00D94515">
      <w:pPr>
        <w:pStyle w:val="PargrafodaLista"/>
        <w:numPr>
          <w:ilvl w:val="0"/>
          <w:numId w:val="3"/>
        </w:numPr>
      </w:pPr>
      <w:r>
        <w:t>Mostrar a vazão e o volume de água gastos durante o uso do sistema, juntamente de quanto tempo o sistema esteve ligado e gerando consumo</w:t>
      </w:r>
      <w:r w:rsidR="00976710">
        <w:t xml:space="preserve"> durante o processo</w:t>
      </w:r>
      <w:r>
        <w:t>.</w:t>
      </w:r>
    </w:p>
    <w:p w14:paraId="7D695035" w14:textId="71FB3CCF" w:rsidR="00576511" w:rsidRDefault="00576511" w:rsidP="00D94515">
      <w:pPr>
        <w:pStyle w:val="PargrafodaLista"/>
        <w:numPr>
          <w:ilvl w:val="0"/>
          <w:numId w:val="3"/>
        </w:numPr>
      </w:pPr>
      <w:r>
        <w:t>Ser capaz de saber quando o sistema está ligado ou não, sem a necessidade de um botão que ligue os dispositivos toda vez que uma nova medição seja requerida.</w:t>
      </w:r>
    </w:p>
    <w:p w14:paraId="4D07E3A0" w14:textId="4E58B48E" w:rsidR="00576511" w:rsidRDefault="00576511" w:rsidP="00576511"/>
    <w:p w14:paraId="5DFDF8B6" w14:textId="77777777" w:rsidR="00960AA4" w:rsidRDefault="00960AA4" w:rsidP="00E00DA2">
      <w:pPr>
        <w:pStyle w:val="Ttulo1"/>
      </w:pPr>
      <w:bookmarkStart w:id="10" w:name="_Toc46411238"/>
      <w:r>
        <w:t>ESPECIFICAÇÕES</w:t>
      </w:r>
      <w:bookmarkEnd w:id="10"/>
    </w:p>
    <w:p w14:paraId="19A4ACFC" w14:textId="6C526940" w:rsidR="00576511" w:rsidRPr="00FB5C21" w:rsidRDefault="00FB5C21" w:rsidP="006B6182">
      <w:pPr>
        <w:ind w:firstLine="576"/>
      </w:pPr>
      <w:r>
        <w:t xml:space="preserve">Os sensores, módulos e microcontroladores utilizados para a execução desse projeto, foram escolhidos </w:t>
      </w:r>
      <w:r w:rsidR="002C24F1">
        <w:t xml:space="preserve">de acordo com a familiarização dos mesmos para o desenvolvimento do projeto, custo benefício e acessibilidade. Será dada uma breve explicação de como funciona cada um dos elementos base que serão utilizados no projeto, tendo como objetivo de familiarizar o leitor às formas de funcionamento dos dispositivos. Assim, quando for mostrada as formas de desenvolvimento do projeto, ficará mais fácil de entender o papel de cada peça e como cada um deles funciona.   </w:t>
      </w:r>
    </w:p>
    <w:p w14:paraId="41BEE519" w14:textId="77777777" w:rsidR="00FB5C21" w:rsidRPr="00FB5C21" w:rsidRDefault="00FB5C21" w:rsidP="00FB5C21">
      <w:pPr>
        <w:pStyle w:val="Ttulo2"/>
      </w:pPr>
      <w:bookmarkStart w:id="11" w:name="_Toc46411239"/>
      <w:r>
        <w:t>Sensor de fluxo</w:t>
      </w:r>
      <w:bookmarkEnd w:id="11"/>
    </w:p>
    <w:p w14:paraId="5367D084" w14:textId="3E527099" w:rsidR="00FB5C21" w:rsidRDefault="00640D9D" w:rsidP="0028493D">
      <w:pPr>
        <w:ind w:firstLine="709"/>
      </w:pPr>
      <w:r>
        <w:t>O s</w:t>
      </w:r>
      <w:r w:rsidR="00960AA4">
        <w:t>ensor</w:t>
      </w:r>
      <w:r>
        <w:t xml:space="preserve"> de fluxo utilizado para o projeto é o sensor </w:t>
      </w:r>
      <w:r w:rsidRPr="001572FB">
        <w:rPr>
          <w:i/>
          <w:iCs/>
        </w:rPr>
        <w:t>YF-S201</w:t>
      </w:r>
      <w:r>
        <w:t xml:space="preserve">. Esse sensor </w:t>
      </w:r>
      <w:r w:rsidR="006A65B2">
        <w:t xml:space="preserve">usa a força </w:t>
      </w:r>
      <w:r w:rsidR="001572FB">
        <w:t xml:space="preserve">mecânica </w:t>
      </w:r>
      <w:r w:rsidR="006A65B2">
        <w:t>da água que flui do encanamento para dentro dele, gir</w:t>
      </w:r>
      <w:r w:rsidR="001572FB">
        <w:t>ando</w:t>
      </w:r>
      <w:r w:rsidR="00976710">
        <w:t xml:space="preserve"> </w:t>
      </w:r>
      <w:r w:rsidR="006A65B2">
        <w:t xml:space="preserve">pares de hélices que se encontram dentro do sensor. Ao girar as hélices, o sensor cria um pulso magnético que pode ser captado através do efeito </w:t>
      </w:r>
      <w:r w:rsidR="006A65B2" w:rsidRPr="00976710">
        <w:rPr>
          <w:i/>
          <w:iCs/>
        </w:rPr>
        <w:t>hall</w:t>
      </w:r>
      <w:r w:rsidR="006A65B2">
        <w:t xml:space="preserve">. Esses pulsos definem o fluxo da água que escoa sobre o sensor e possuir uma taxa definida pela </w:t>
      </w:r>
      <w:r w:rsidR="00FB5C21">
        <w:t>E</w:t>
      </w:r>
      <w:r w:rsidR="006A65B2">
        <w:t xml:space="preserve">quação </w:t>
      </w:r>
      <w:r w:rsidR="00BE0BF6">
        <w:t>1.</w:t>
      </w:r>
      <w:r w:rsidR="006A65B2">
        <w:t xml:space="preserve"> </w:t>
      </w:r>
    </w:p>
    <w:p w14:paraId="50B72906" w14:textId="77777777" w:rsidR="00E00DA2" w:rsidRDefault="00E00DA2" w:rsidP="0028493D">
      <w:pPr>
        <w:ind w:firstLine="709"/>
      </w:pPr>
    </w:p>
    <w:p w14:paraId="1DADB98D" w14:textId="532E9336" w:rsidR="00425C49" w:rsidRDefault="00425C49" w:rsidP="00425C49">
      <w:pPr>
        <w:pStyle w:val="Legenda"/>
        <w:keepNext/>
      </w:pPr>
      <w:bookmarkStart w:id="12" w:name="_Toc42629691"/>
      <w:r>
        <w:t xml:space="preserve">Equação </w:t>
      </w:r>
      <w:fldSimple w:instr=" SEQ Equação \* ARABIC ">
        <w:r w:rsidR="007638EA">
          <w:rPr>
            <w:noProof/>
          </w:rPr>
          <w:t>1</w:t>
        </w:r>
      </w:fldSimple>
      <w:r>
        <w:t>: Taxa de fluxo YF-S201</w:t>
      </w:r>
      <w:bookmarkEnd w:id="12"/>
    </w:p>
    <w:p w14:paraId="2CB41F0E" w14:textId="49636707" w:rsidR="00FB5C21" w:rsidRPr="00425C49" w:rsidRDefault="00FB5C21" w:rsidP="0028493D">
      <w:pPr>
        <w:ind w:firstLine="709"/>
        <w:jc w:val="center"/>
      </w:pPr>
      <m:oMathPara>
        <m:oMathParaPr>
          <m:jc m:val="center"/>
        </m:oMathParaPr>
        <m:oMath>
          <m:r>
            <w:rPr>
              <w:rFonts w:ascii="Cambria Math" w:hAnsi="Cambria Math"/>
            </w:rPr>
            <m:t xml:space="preserve">Pulso (Hz) = 7.5 x Taxa do fluxo 'Q' [L / min] </m:t>
          </m:r>
        </m:oMath>
      </m:oMathPara>
    </w:p>
    <w:p w14:paraId="151824D8" w14:textId="77777777" w:rsidR="00E00DA2" w:rsidRPr="0028493D" w:rsidRDefault="00E00DA2" w:rsidP="00425C49"/>
    <w:p w14:paraId="5A4A3441" w14:textId="00D56DC6" w:rsidR="00640D9D" w:rsidRDefault="00FB5C21" w:rsidP="005A4282">
      <w:pPr>
        <w:ind w:firstLine="709"/>
      </w:pPr>
      <w:r>
        <w:t>Isso significa que a cada pulso dado por segundo, o fluxo de água é proporcional a 7.5 vezes o valor de 1 litro de água por minuto</w:t>
      </w:r>
      <w:r w:rsidR="008F0641">
        <w:t>, gerando uma taxa linear de variação do fluxo pelo número de giros da hélice, sendo fácil de se predizer essa taxa de vazão</w:t>
      </w:r>
      <w:r>
        <w:t xml:space="preserve">. De acordo com a folha </w:t>
      </w:r>
      <w:r>
        <w:lastRenderedPageBreak/>
        <w:t>de dados do sensor</w:t>
      </w:r>
      <w:r w:rsidR="001572FB">
        <w:t xml:space="preserve"> </w:t>
      </w:r>
      <w:r w:rsidR="001572FB" w:rsidRPr="001572FB">
        <w:rPr>
          <w:i/>
          <w:iCs/>
        </w:rPr>
        <w:t>(</w:t>
      </w:r>
      <w:r w:rsidR="001572FB">
        <w:rPr>
          <w:i/>
          <w:iCs/>
        </w:rPr>
        <w:t>datasheet</w:t>
      </w:r>
      <w:r w:rsidR="001572FB" w:rsidRPr="001572FB">
        <w:rPr>
          <w:i/>
          <w:iCs/>
        </w:rPr>
        <w:t>)</w:t>
      </w:r>
      <w:r w:rsidR="000B0DDD">
        <w:t>.</w:t>
      </w:r>
      <w:r>
        <w:t xml:space="preserve"> </w:t>
      </w:r>
      <w:r w:rsidR="000B0DDD">
        <w:t>T</w:t>
      </w:r>
      <w:r>
        <w:t xml:space="preserve">axa de erro que o sensor pode atingir é de 1 a 3% tanto para cima, quanto para baixo. </w:t>
      </w:r>
      <w:r w:rsidR="008F0641">
        <w:t xml:space="preserve">Além de tudo isso, ele também é considerado um dos sensores com maior custo benefício no mercado para esse tipo de aplicação em domótica e </w:t>
      </w:r>
      <w:r w:rsidR="008F0641" w:rsidRPr="008F0641">
        <w:rPr>
          <w:i/>
          <w:iCs/>
        </w:rPr>
        <w:t>IoT</w:t>
      </w:r>
      <w:r w:rsidR="005A4282">
        <w:rPr>
          <w:i/>
          <w:iCs/>
        </w:rPr>
        <w:t xml:space="preserve">, </w:t>
      </w:r>
      <w:r w:rsidR="005A4282">
        <w:t xml:space="preserve">utilizando o efeito </w:t>
      </w:r>
      <w:r w:rsidR="005A4282">
        <w:rPr>
          <w:i/>
          <w:iCs/>
        </w:rPr>
        <w:t>hall</w:t>
      </w:r>
      <w:r w:rsidR="008F0641">
        <w:rPr>
          <w:i/>
          <w:iCs/>
        </w:rPr>
        <w:t xml:space="preserve"> </w:t>
      </w:r>
      <w:r w:rsidR="008F0641" w:rsidRPr="008F0641">
        <w:t>(J. Lalnunthari and H. H. Thanga, 2017)</w:t>
      </w:r>
      <w:r w:rsidR="008F0641">
        <w:rPr>
          <w:i/>
          <w:iCs/>
        </w:rPr>
        <w:t>.</w:t>
      </w:r>
      <w:r w:rsidR="005A4282">
        <w:t xml:space="preserve"> </w:t>
      </w:r>
      <w:r w:rsidR="00640D9D">
        <w:t>A Figura 1 mostra as dimensões do senso</w:t>
      </w:r>
      <w:r>
        <w:t>r</w:t>
      </w:r>
      <w:r w:rsidR="00640D9D">
        <w:t xml:space="preserve"> retirada</w:t>
      </w:r>
      <w:r>
        <w:t>s</w:t>
      </w:r>
      <w:r w:rsidR="00640D9D">
        <w:t xml:space="preserve"> diretamente d</w:t>
      </w:r>
      <w:r w:rsidR="001572FB">
        <w:t>essa</w:t>
      </w:r>
      <w:r>
        <w:t xml:space="preserve"> folha de dados</w:t>
      </w:r>
      <w:r w:rsidR="00640D9D">
        <w:t>.</w:t>
      </w:r>
    </w:p>
    <w:p w14:paraId="6BC38DE2" w14:textId="77777777" w:rsidR="00FB5C21" w:rsidRDefault="009549DA" w:rsidP="00FB5C21">
      <w:pPr>
        <w:keepNext/>
        <w:ind w:firstLine="709"/>
        <w:jc w:val="center"/>
      </w:pPr>
      <w:r w:rsidRPr="00A33CFC">
        <w:rPr>
          <w:noProof/>
        </w:rPr>
        <w:drawing>
          <wp:inline distT="0" distB="0" distL="0" distR="0" wp14:anchorId="20EC2828" wp14:editId="1ECD3BCF">
            <wp:extent cx="3961567" cy="3114675"/>
            <wp:effectExtent l="0" t="0" r="127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221" cy="3174156"/>
                    </a:xfrm>
                    <a:prstGeom prst="rect">
                      <a:avLst/>
                    </a:prstGeom>
                    <a:noFill/>
                    <a:ln>
                      <a:noFill/>
                    </a:ln>
                  </pic:spPr>
                </pic:pic>
              </a:graphicData>
            </a:graphic>
          </wp:inline>
        </w:drawing>
      </w:r>
    </w:p>
    <w:p w14:paraId="48270300" w14:textId="23C2EC73" w:rsidR="008F0285" w:rsidRDefault="00FB5C21" w:rsidP="0028493D">
      <w:pPr>
        <w:pStyle w:val="Legenda"/>
      </w:pPr>
      <w:bookmarkStart w:id="13" w:name="_Toc46411284"/>
      <w:r>
        <w:t xml:space="preserve">Figura </w:t>
      </w:r>
      <w:fldSimple w:instr=" SEQ Figura \* ARABIC ">
        <w:r w:rsidR="007638EA">
          <w:rPr>
            <w:noProof/>
          </w:rPr>
          <w:t>1</w:t>
        </w:r>
      </w:fldSimple>
      <w:r>
        <w:t xml:space="preserve">: Sensor de fluxo </w:t>
      </w:r>
      <w:r w:rsidRPr="007768AA">
        <w:t>YF-S201</w:t>
      </w:r>
      <w:bookmarkEnd w:id="13"/>
    </w:p>
    <w:p w14:paraId="1BAAE00F" w14:textId="77777777" w:rsidR="00960AA4" w:rsidRDefault="00960AA4" w:rsidP="002C24F1">
      <w:pPr>
        <w:pStyle w:val="Ttulo2"/>
      </w:pPr>
      <w:bookmarkStart w:id="14" w:name="_Toc46411240"/>
      <w:r>
        <w:t>Microcontrolador</w:t>
      </w:r>
      <w:r w:rsidR="001572FB">
        <w:t>es</w:t>
      </w:r>
      <w:r w:rsidR="002C24F1">
        <w:t xml:space="preserve"> Arduino</w:t>
      </w:r>
      <w:bookmarkEnd w:id="14"/>
    </w:p>
    <w:p w14:paraId="056256C0" w14:textId="2EA8FC56" w:rsidR="005044B1" w:rsidRDefault="002C24F1" w:rsidP="002C24F1">
      <w:pPr>
        <w:ind w:firstLine="576"/>
      </w:pPr>
      <w:r w:rsidRPr="002C24F1">
        <w:t xml:space="preserve">Arduino é uma empresa de hardware livre que fabrica placas com um microcontrolador e um </w:t>
      </w:r>
      <w:r w:rsidRPr="001572FB">
        <w:rPr>
          <w:i/>
          <w:iCs/>
        </w:rPr>
        <w:t>IDE</w:t>
      </w:r>
      <w:r w:rsidR="009F524A">
        <w:rPr>
          <w:i/>
          <w:iCs/>
        </w:rPr>
        <w:t xml:space="preserve"> (Interface de desenvolvimento Integrada)</w:t>
      </w:r>
      <w:r w:rsidRPr="002C24F1">
        <w:t xml:space="preserve"> com as que qualquer usuário pode criar projetos de todo tipo. A ideia é que os usuários, tanto os avançados como os novatos, possam montar uma placa </w:t>
      </w:r>
      <w:r w:rsidR="001572FB">
        <w:t>próprias</w:t>
      </w:r>
      <w:r w:rsidRPr="002C24F1">
        <w:t xml:space="preserve">, criando um design único para suas necessidades e usá-la livremente sem ter que comprar uma </w:t>
      </w:r>
      <w:r w:rsidR="001572FB">
        <w:t>placa</w:t>
      </w:r>
      <w:r w:rsidRPr="002C24F1">
        <w:t xml:space="preserve"> pré-fabricada</w:t>
      </w:r>
      <w:r>
        <w:t xml:space="preserve"> (</w:t>
      </w:r>
      <w:r w:rsidR="005044B1" w:rsidRPr="005044B1">
        <w:t>GONZÁLEZ</w:t>
      </w:r>
      <w:r w:rsidR="005044B1">
        <w:t>, 2016</w:t>
      </w:r>
      <w:r>
        <w:t>)</w:t>
      </w:r>
      <w:r w:rsidRPr="002C24F1">
        <w:t>.</w:t>
      </w:r>
      <w:r w:rsidR="005044B1">
        <w:t xml:space="preserve"> Dessa forma, a empresa conta com milhares de desenvolvedores que não medem esforços para ajudar os mais novos no ramo, tornando assim a plataforma mais acessível</w:t>
      </w:r>
      <w:r w:rsidR="0022773F">
        <w:t xml:space="preserve"> e confiável</w:t>
      </w:r>
      <w:r w:rsidR="005044B1">
        <w:t>.</w:t>
      </w:r>
    </w:p>
    <w:p w14:paraId="28A6B92D" w14:textId="4DA21FF8" w:rsidR="005044B1" w:rsidRDefault="005044B1" w:rsidP="0028493D">
      <w:pPr>
        <w:ind w:firstLine="576"/>
      </w:pPr>
      <w:r>
        <w:t>Contando com isso, escolhe</w:t>
      </w:r>
      <w:r w:rsidR="000B0DDD">
        <w:t>u-se</w:t>
      </w:r>
      <w:r>
        <w:t xml:space="preserve"> um microcontrolador que fosse acessível e que ao mesmo tempo conseguisse atender as demandas</w:t>
      </w:r>
      <w:r w:rsidR="002C24F1">
        <w:t xml:space="preserve"> </w:t>
      </w:r>
      <w:r>
        <w:t>do projeto. No site da Arduino consegu</w:t>
      </w:r>
      <w:r w:rsidR="000B0DDD">
        <w:t>e-se</w:t>
      </w:r>
      <w:r>
        <w:t xml:space="preserve"> ter todas as informações a respeito dos produtos que a empresa oferece e suas especificações completas</w:t>
      </w:r>
      <w:r w:rsidR="0028493D">
        <w:t xml:space="preserve"> (ARDUINO)</w:t>
      </w:r>
      <w:r>
        <w:t>.</w:t>
      </w:r>
    </w:p>
    <w:p w14:paraId="1F1ABA62" w14:textId="491F4655" w:rsidR="005044B1" w:rsidRDefault="005044B1" w:rsidP="002C24F1">
      <w:pPr>
        <w:ind w:firstLine="576"/>
      </w:pPr>
      <w:r>
        <w:lastRenderedPageBreak/>
        <w:t>Para o projeto, serão necessárias duas controladoras, uma para fazer a captação dos dados do fluxo do chuveiro, por meio do sensor citado anteriormente e outra para fazer o processamento desses dados. Pensando que a primeira controladora estará acoplada no encanamento e sujeita a condições adversas de temperatura e umidade, foi escolhido o Arduino Nano, devido as suas dimensões físicas reduzidas</w:t>
      </w:r>
      <w:r w:rsidR="0028493D">
        <w:t>, enquanto para fazer o processamento dos dados, escolhe</w:t>
      </w:r>
      <w:r w:rsidR="000B0DDD">
        <w:t>u-se</w:t>
      </w:r>
      <w:r w:rsidR="0028493D">
        <w:t xml:space="preserve"> o Arduino UNO, por ser mais versátil e compatível com as necessidades do projeto, além de ser bastante manejável. A</w:t>
      </w:r>
      <w:r>
        <w:t xml:space="preserve"> Figura 2</w:t>
      </w:r>
      <w:r w:rsidR="0028493D">
        <w:t xml:space="preserve"> mostra a diferença de tamanho entre o Arduino UNO</w:t>
      </w:r>
      <w:r w:rsidR="001572FB">
        <w:t xml:space="preserve">, </w:t>
      </w:r>
      <w:r w:rsidR="0028493D">
        <w:t>a Direita e o Nano</w:t>
      </w:r>
      <w:r w:rsidR="001572FB">
        <w:t xml:space="preserve">, </w:t>
      </w:r>
      <w:r w:rsidR="0028493D">
        <w:t>a Esquerda</w:t>
      </w:r>
      <w:r>
        <w:t>.</w:t>
      </w:r>
    </w:p>
    <w:p w14:paraId="5F6CFC92" w14:textId="77777777" w:rsidR="0028493D" w:rsidRDefault="0028493D" w:rsidP="0028493D">
      <w:pPr>
        <w:keepNext/>
        <w:jc w:val="center"/>
      </w:pPr>
      <w:r>
        <w:rPr>
          <w:noProof/>
        </w:rPr>
        <w:drawing>
          <wp:inline distT="0" distB="0" distL="0" distR="0" wp14:anchorId="427C2D4B" wp14:editId="30E27FD2">
            <wp:extent cx="5760085" cy="2486660"/>
            <wp:effectExtent l="0" t="0" r="0" b="8890"/>
            <wp:docPr id="4" name="Imagem 4" descr="Como gravar bootloader no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 gravar bootloader no Arduino Na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486660"/>
                    </a:xfrm>
                    <a:prstGeom prst="rect">
                      <a:avLst/>
                    </a:prstGeom>
                    <a:noFill/>
                    <a:ln>
                      <a:noFill/>
                    </a:ln>
                  </pic:spPr>
                </pic:pic>
              </a:graphicData>
            </a:graphic>
          </wp:inline>
        </w:drawing>
      </w:r>
    </w:p>
    <w:p w14:paraId="73224501" w14:textId="76F2C2BA" w:rsidR="002C24F1" w:rsidRDefault="0028493D" w:rsidP="00E00DA2">
      <w:pPr>
        <w:pStyle w:val="Legenda"/>
      </w:pPr>
      <w:bookmarkStart w:id="15" w:name="_Toc46411285"/>
      <w:r>
        <w:t xml:space="preserve">Figura </w:t>
      </w:r>
      <w:fldSimple w:instr=" SEQ Figura \* ARABIC ">
        <w:r w:rsidR="007638EA">
          <w:rPr>
            <w:noProof/>
          </w:rPr>
          <w:t>2</w:t>
        </w:r>
      </w:fldSimple>
      <w:r>
        <w:t>: Arduino UNO a Direita e Arduino Nano a Esquerda</w:t>
      </w:r>
      <w:bookmarkEnd w:id="15"/>
    </w:p>
    <w:p w14:paraId="04BE1AA6" w14:textId="77777777" w:rsidR="00E00DA2" w:rsidRPr="00E00DA2" w:rsidRDefault="00E00DA2" w:rsidP="00E00DA2"/>
    <w:p w14:paraId="0C10F959" w14:textId="77777777" w:rsidR="0028493D" w:rsidRDefault="0028493D" w:rsidP="0028493D">
      <w:pPr>
        <w:pStyle w:val="Ttulo2"/>
      </w:pPr>
      <w:bookmarkStart w:id="16" w:name="_Toc46411241"/>
      <w:r w:rsidRPr="0028493D">
        <w:t>Módulo Transmissor e Receptor RF 433MHz FS1000A / MX-RM-5V</w:t>
      </w:r>
      <w:bookmarkEnd w:id="16"/>
    </w:p>
    <w:p w14:paraId="023A70CD" w14:textId="06690A63" w:rsidR="0028493D" w:rsidRDefault="0028493D" w:rsidP="00A24B90">
      <w:pPr>
        <w:ind w:firstLine="576"/>
      </w:pPr>
      <w:r>
        <w:t xml:space="preserve">Para se fazer a transmissão dos dados, será utilizado </w:t>
      </w:r>
      <w:r w:rsidR="00E847BD">
        <w:t>um</w:t>
      </w:r>
      <w:r>
        <w:t xml:space="preserve"> par de transmissores de rádio frequência, que operam no espectro de 433MHz. </w:t>
      </w:r>
      <w:r w:rsidR="00A24B90">
        <w:t xml:space="preserve">O transmissor é do modelo </w:t>
      </w:r>
      <w:r w:rsidR="00FC78BB" w:rsidRPr="001572FB">
        <w:rPr>
          <w:i/>
          <w:iCs/>
        </w:rPr>
        <w:t>FS1000A</w:t>
      </w:r>
      <w:r w:rsidR="00FC78BB">
        <w:t xml:space="preserve"> </w:t>
      </w:r>
      <w:r w:rsidR="00A24B90">
        <w:t xml:space="preserve">e o receptor é do modelo </w:t>
      </w:r>
      <w:r w:rsidR="00FC78BB" w:rsidRPr="001572FB">
        <w:rPr>
          <w:i/>
          <w:iCs/>
        </w:rPr>
        <w:t>MX-RM-5V</w:t>
      </w:r>
      <w:r w:rsidR="00A24B90">
        <w:t>.</w:t>
      </w:r>
      <w:r>
        <w:t xml:space="preserve"> </w:t>
      </w:r>
      <w:r w:rsidR="00A24B90">
        <w:t xml:space="preserve">Esses módulos operam com modulação </w:t>
      </w:r>
      <w:r w:rsidR="00A24B90" w:rsidRPr="001572FB">
        <w:rPr>
          <w:i/>
          <w:iCs/>
        </w:rPr>
        <w:t>ASK</w:t>
      </w:r>
      <w:r w:rsidR="00A24B90">
        <w:t xml:space="preserve"> </w:t>
      </w:r>
      <w:r w:rsidR="00A24B90" w:rsidRPr="001572FB">
        <w:rPr>
          <w:i/>
          <w:iCs/>
        </w:rPr>
        <w:t>(Amplitude Shift Keying)</w:t>
      </w:r>
      <w:r w:rsidR="00A24B90">
        <w:t xml:space="preserve">, ao qual através de uma onda portadora de alta frequência, transmitem dados de forma digital a uma boa distância em metros, motivo esse pelo interesse nos módulos. Na Figura 3 </w:t>
      </w:r>
      <w:r w:rsidR="000B0DDD">
        <w:t>encontra-se</w:t>
      </w:r>
      <w:r w:rsidR="00A24B90">
        <w:t xml:space="preserve"> a foto de um par d</w:t>
      </w:r>
      <w:r w:rsidR="001572FB">
        <w:t>o módulo, estando o</w:t>
      </w:r>
      <w:r w:rsidR="00A24B90">
        <w:t xml:space="preserve"> transmissor a </w:t>
      </w:r>
      <w:r w:rsidR="001572FB">
        <w:t>d</w:t>
      </w:r>
      <w:r w:rsidR="00A24B90">
        <w:t>ireita e</w:t>
      </w:r>
      <w:r w:rsidR="001572FB">
        <w:t xml:space="preserve"> o</w:t>
      </w:r>
      <w:r w:rsidR="00A24B90">
        <w:t xml:space="preserve"> receptor a </w:t>
      </w:r>
      <w:r w:rsidR="001572FB">
        <w:t>e</w:t>
      </w:r>
      <w:r w:rsidR="00A24B90">
        <w:t>squerda.</w:t>
      </w:r>
    </w:p>
    <w:p w14:paraId="1706150F" w14:textId="77777777" w:rsidR="00A24B90" w:rsidRDefault="00A24B90" w:rsidP="00A24B90">
      <w:pPr>
        <w:keepNext/>
        <w:ind w:firstLine="576"/>
        <w:jc w:val="center"/>
      </w:pPr>
      <w:r>
        <w:rPr>
          <w:noProof/>
        </w:rPr>
        <w:lastRenderedPageBreak/>
        <w:drawing>
          <wp:inline distT="0" distB="0" distL="0" distR="0" wp14:anchorId="7C4E7281" wp14:editId="39D58129">
            <wp:extent cx="2329132" cy="19853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1737" cy="2038730"/>
                    </a:xfrm>
                    <a:prstGeom prst="rect">
                      <a:avLst/>
                    </a:prstGeom>
                  </pic:spPr>
                </pic:pic>
              </a:graphicData>
            </a:graphic>
          </wp:inline>
        </w:drawing>
      </w:r>
    </w:p>
    <w:p w14:paraId="58EA5F37" w14:textId="2A792651" w:rsidR="00976710" w:rsidRPr="00976710" w:rsidRDefault="00A24B90" w:rsidP="00976710">
      <w:pPr>
        <w:pStyle w:val="Legenda"/>
      </w:pPr>
      <w:bookmarkStart w:id="17" w:name="_Toc46411286"/>
      <w:r>
        <w:t xml:space="preserve">Figura </w:t>
      </w:r>
      <w:fldSimple w:instr=" SEQ Figura \* ARABIC ">
        <w:r w:rsidR="007638EA">
          <w:rPr>
            <w:noProof/>
          </w:rPr>
          <w:t>3</w:t>
        </w:r>
      </w:fldSimple>
      <w:r>
        <w:t>: Módulo receptor</w:t>
      </w:r>
      <w:r w:rsidR="001572FB">
        <w:t xml:space="preserve"> </w:t>
      </w:r>
      <w:r w:rsidR="00376C85">
        <w:t xml:space="preserve">RF </w:t>
      </w:r>
      <w:r w:rsidR="001572FB">
        <w:t xml:space="preserve">a </w:t>
      </w:r>
      <w:r>
        <w:t xml:space="preserve">esquerda e módulo transmissor </w:t>
      </w:r>
      <w:r w:rsidR="00376C85">
        <w:t xml:space="preserve">RF </w:t>
      </w:r>
      <w:r w:rsidR="001572FB">
        <w:t>a</w:t>
      </w:r>
      <w:r>
        <w:t xml:space="preserve"> direita</w:t>
      </w:r>
      <w:bookmarkEnd w:id="17"/>
    </w:p>
    <w:p w14:paraId="6441EEBA" w14:textId="6407D838" w:rsidR="00A24B90" w:rsidRDefault="00E847BD" w:rsidP="00A24B90">
      <w:pPr>
        <w:ind w:firstLine="709"/>
      </w:pPr>
      <w:r>
        <w:t xml:space="preserve">O sistema será do tipo </w:t>
      </w:r>
      <w:r w:rsidRPr="00376C85">
        <w:rPr>
          <w:i/>
          <w:iCs/>
        </w:rPr>
        <w:t>simplex</w:t>
      </w:r>
      <w:r>
        <w:t xml:space="preserve">, ou seja, haverá comunicação somente em um sentido. O transmissor envia os dados para o receptor e não há inversão. </w:t>
      </w:r>
      <w:r w:rsidR="00A24B90">
        <w:t xml:space="preserve">Para garantir a segurança na entrega dos dados, </w:t>
      </w:r>
      <w:r>
        <w:t xml:space="preserve">haverá um </w:t>
      </w:r>
      <w:r w:rsidR="00A24B90" w:rsidRPr="00376C85">
        <w:rPr>
          <w:i/>
          <w:iCs/>
        </w:rPr>
        <w:t>FCS (Frame Check Sequenc</w:t>
      </w:r>
      <w:r w:rsidR="00D75CBA" w:rsidRPr="00376C85">
        <w:rPr>
          <w:i/>
          <w:iCs/>
        </w:rPr>
        <w:t>e</w:t>
      </w:r>
      <w:r w:rsidR="00A24B90" w:rsidRPr="00376C85">
        <w:rPr>
          <w:i/>
          <w:iCs/>
        </w:rPr>
        <w:t>)</w:t>
      </w:r>
      <w:r w:rsidR="00D75CBA">
        <w:t xml:space="preserve"> para a detecção de erros. Dessa forma, se um dado esperado não for recebido ou então não chegar integro</w:t>
      </w:r>
      <w:r w:rsidR="009F524A">
        <w:t>, se a c</w:t>
      </w:r>
      <w:r w:rsidR="00D75CBA">
        <w:t xml:space="preserve">hecagem de erro falhar, o sistema </w:t>
      </w:r>
      <w:r>
        <w:t>não irá contabilizar esses dados distorcidos ou inexistentes</w:t>
      </w:r>
      <w:r w:rsidR="00D75CBA">
        <w:t xml:space="preserve">, garantindo que não seja mostrado ao usuário, informações </w:t>
      </w:r>
      <w:r w:rsidR="00E00DA2">
        <w:t>erradas</w:t>
      </w:r>
      <w:r w:rsidR="00D75CBA">
        <w:t xml:space="preserve"> ou então que o sistema falhe por falta de coesão ou precisão.</w:t>
      </w:r>
    </w:p>
    <w:p w14:paraId="1BFED8BA" w14:textId="6E35A8A6" w:rsidR="003F7F07" w:rsidRDefault="003F7F07" w:rsidP="00A24B90">
      <w:pPr>
        <w:ind w:firstLine="709"/>
      </w:pPr>
      <w:r>
        <w:t xml:space="preserve">O sistema </w:t>
      </w:r>
      <w:r w:rsidR="006254E2">
        <w:t xml:space="preserve">receptor/transmissor </w:t>
      </w:r>
      <w:r>
        <w:t xml:space="preserve">apresenta boa confiança, uma vez que já foi usado em artigos acadêmicos para fazer a transmissão de dados de diagnósticos de máquinas e dispositivos de sensoriamento (PRAZNOWSKI, </w:t>
      </w:r>
      <w:r w:rsidRPr="00066010">
        <w:t xml:space="preserve">Krzysztof &amp; </w:t>
      </w:r>
      <w:r>
        <w:t>AUGUSTYNOWICZ,</w:t>
      </w:r>
      <w:r w:rsidRPr="00066010">
        <w:t xml:space="preserve"> Andrzej</w:t>
      </w:r>
      <w:r>
        <w:t>, 2018)</w:t>
      </w:r>
      <w:r w:rsidR="006254E2">
        <w:t xml:space="preserve"> além de possui muitos materiais disponíveis na Web, dentro da comunidade </w:t>
      </w:r>
      <w:r w:rsidR="006254E2" w:rsidRPr="006254E2">
        <w:rPr>
          <w:i/>
          <w:iCs/>
        </w:rPr>
        <w:t>maker</w:t>
      </w:r>
      <w:r w:rsidR="006254E2">
        <w:t xml:space="preserve">. </w:t>
      </w:r>
    </w:p>
    <w:p w14:paraId="507044FD" w14:textId="77777777" w:rsidR="00D75CBA" w:rsidRDefault="00E847BD" w:rsidP="00E847BD">
      <w:pPr>
        <w:pStyle w:val="Ttulo2"/>
      </w:pPr>
      <w:bookmarkStart w:id="18" w:name="_Toc46411242"/>
      <w:r>
        <w:t>Display LCD 16x2</w:t>
      </w:r>
      <w:bookmarkEnd w:id="18"/>
      <w:r>
        <w:t xml:space="preserve"> </w:t>
      </w:r>
    </w:p>
    <w:p w14:paraId="7E137B91" w14:textId="0CED8704" w:rsidR="00E847BD" w:rsidRDefault="00E847BD" w:rsidP="00B8621F">
      <w:pPr>
        <w:ind w:firstLine="576"/>
      </w:pPr>
      <w:r>
        <w:t>A fim de acontecer uma relação entre o usuário e sistema, será incorporado</w:t>
      </w:r>
      <w:r w:rsidR="00B8621F">
        <w:t xml:space="preserve"> </w:t>
      </w:r>
      <w:r>
        <w:t xml:space="preserve">uma </w:t>
      </w:r>
      <w:r w:rsidRPr="00376C85">
        <w:rPr>
          <w:i/>
          <w:iCs/>
        </w:rPr>
        <w:t>IHM</w:t>
      </w:r>
      <w:r w:rsidR="009F524A">
        <w:rPr>
          <w:i/>
          <w:iCs/>
        </w:rPr>
        <w:t xml:space="preserve"> </w:t>
      </w:r>
      <w:r w:rsidR="009F524A" w:rsidRPr="000B0DDD">
        <w:t>(interface homem maquina)</w:t>
      </w:r>
      <w:r>
        <w:t xml:space="preserve"> em forma de </w:t>
      </w:r>
      <w:r w:rsidRPr="009F524A">
        <w:rPr>
          <w:i/>
          <w:iCs/>
        </w:rPr>
        <w:t>display</w:t>
      </w:r>
      <w:r>
        <w:t xml:space="preserve">. </w:t>
      </w:r>
      <w:r w:rsidR="009F524A">
        <w:t>O</w:t>
      </w:r>
      <w:r>
        <w:t xml:space="preserve"> </w:t>
      </w:r>
      <w:r w:rsidRPr="009F524A">
        <w:rPr>
          <w:i/>
          <w:iCs/>
        </w:rPr>
        <w:t>display</w:t>
      </w:r>
      <w:r>
        <w:t xml:space="preserve"> em questão é o </w:t>
      </w:r>
      <w:r w:rsidRPr="00376C85">
        <w:rPr>
          <w:i/>
          <w:iCs/>
        </w:rPr>
        <w:t xml:space="preserve">LCD </w:t>
      </w:r>
      <w:r w:rsidRPr="002168F0">
        <w:t>(</w:t>
      </w:r>
      <w:r w:rsidRPr="00376C85">
        <w:rPr>
          <w:i/>
          <w:iCs/>
        </w:rPr>
        <w:t xml:space="preserve">Display </w:t>
      </w:r>
      <w:r w:rsidRPr="002168F0">
        <w:t>de</w:t>
      </w:r>
      <w:r w:rsidRPr="00376C85">
        <w:rPr>
          <w:i/>
          <w:iCs/>
        </w:rPr>
        <w:t xml:space="preserve"> </w:t>
      </w:r>
      <w:r w:rsidRPr="002168F0">
        <w:t>Cristal Líquido)</w:t>
      </w:r>
      <w:r>
        <w:t xml:space="preserve"> que cria uma interface com o usuário</w:t>
      </w:r>
      <w:r w:rsidR="00B8621F">
        <w:t>,</w:t>
      </w:r>
      <w:r>
        <w:t xml:space="preserve"> onde será impresso todas as informações que coletaremos e que </w:t>
      </w:r>
      <w:r w:rsidR="00B8621F">
        <w:t xml:space="preserve">julgamos necessárias. </w:t>
      </w:r>
      <w:r w:rsidR="009F524A">
        <w:t xml:space="preserve">O </w:t>
      </w:r>
      <w:r w:rsidR="00B8621F" w:rsidRPr="00376C85">
        <w:rPr>
          <w:i/>
          <w:iCs/>
        </w:rPr>
        <w:t>LCD</w:t>
      </w:r>
      <w:r w:rsidR="00B8621F" w:rsidRPr="00B8621F">
        <w:t xml:space="preserve"> </w:t>
      </w:r>
      <w:r w:rsidR="009F524A">
        <w:t>possui</w:t>
      </w:r>
      <w:r w:rsidR="00B8621F" w:rsidRPr="00B8621F">
        <w:t xml:space="preserve"> 16 colunas e 2 linhas, com </w:t>
      </w:r>
      <w:r w:rsidR="00376C85">
        <w:t xml:space="preserve">luz de fundo </w:t>
      </w:r>
      <w:r w:rsidR="00376C85">
        <w:rPr>
          <w:i/>
          <w:iCs/>
        </w:rPr>
        <w:t>(</w:t>
      </w:r>
      <w:r w:rsidR="00B8621F" w:rsidRPr="00376C85">
        <w:rPr>
          <w:i/>
          <w:iCs/>
        </w:rPr>
        <w:t>backlight</w:t>
      </w:r>
      <w:r w:rsidR="00376C85">
        <w:rPr>
          <w:i/>
          <w:iCs/>
        </w:rPr>
        <w:t>)</w:t>
      </w:r>
      <w:r w:rsidR="00B8621F" w:rsidRPr="00B8621F">
        <w:t xml:space="preserve"> </w:t>
      </w:r>
      <w:r w:rsidR="00B8621F">
        <w:t>verde</w:t>
      </w:r>
      <w:r w:rsidR="00B8621F" w:rsidRPr="00B8621F">
        <w:t xml:space="preserve"> e letras na cor </w:t>
      </w:r>
      <w:r w:rsidR="00B8621F">
        <w:t>preta</w:t>
      </w:r>
      <w:r w:rsidR="00B8621F" w:rsidRPr="00B8621F">
        <w:t xml:space="preserve">. Para conexão, são 16 pinos, dos quais usamos 12 para uma conexão básica, já incluindo as conexões de alimentação, </w:t>
      </w:r>
      <w:r w:rsidR="00B8621F" w:rsidRPr="00376C85">
        <w:rPr>
          <w:i/>
          <w:iCs/>
        </w:rPr>
        <w:t>backlight</w:t>
      </w:r>
      <w:r w:rsidR="00B8621F" w:rsidRPr="00B8621F">
        <w:t xml:space="preserve"> e contraste</w:t>
      </w:r>
      <w:r w:rsidR="00B8621F">
        <w:t xml:space="preserve"> (Figura 4). </w:t>
      </w:r>
    </w:p>
    <w:p w14:paraId="4C786BD3" w14:textId="77777777" w:rsidR="00B8621F" w:rsidRDefault="004C7597" w:rsidP="00B8621F">
      <w:pPr>
        <w:keepNext/>
        <w:jc w:val="center"/>
      </w:pPr>
      <w:r>
        <w:rPr>
          <w:noProof/>
        </w:rPr>
        <w:lastRenderedPageBreak/>
        <w:drawing>
          <wp:inline distT="0" distB="0" distL="0" distR="0" wp14:anchorId="50E666AF" wp14:editId="454C7EF7">
            <wp:extent cx="3390181" cy="1699407"/>
            <wp:effectExtent l="0" t="0" r="1270" b="0"/>
            <wp:docPr id="11" name="Imagem 11" descr="LCD 16x2 com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CD 16x2 com ardui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1628" t="10175" r="14232" b="13139"/>
                    <a:stretch/>
                  </pic:blipFill>
                  <pic:spPr bwMode="auto">
                    <a:xfrm>
                      <a:off x="0" y="0"/>
                      <a:ext cx="3428100" cy="1718415"/>
                    </a:xfrm>
                    <a:prstGeom prst="rect">
                      <a:avLst/>
                    </a:prstGeom>
                    <a:noFill/>
                    <a:ln>
                      <a:noFill/>
                    </a:ln>
                    <a:extLst>
                      <a:ext uri="{53640926-AAD7-44D8-BBD7-CCE9431645EC}">
                        <a14:shadowObscured xmlns:a14="http://schemas.microsoft.com/office/drawing/2010/main"/>
                      </a:ext>
                    </a:extLst>
                  </pic:spPr>
                </pic:pic>
              </a:graphicData>
            </a:graphic>
          </wp:inline>
        </w:drawing>
      </w:r>
    </w:p>
    <w:p w14:paraId="42CD6B1F" w14:textId="5B1BDCBE" w:rsidR="00B8621F" w:rsidRDefault="00B8621F" w:rsidP="00B8621F">
      <w:pPr>
        <w:pStyle w:val="Legenda"/>
      </w:pPr>
      <w:bookmarkStart w:id="19" w:name="_Toc46411287"/>
      <w:r>
        <w:t xml:space="preserve">Figura </w:t>
      </w:r>
      <w:fldSimple w:instr=" SEQ Figura \* ARABIC ">
        <w:r w:rsidR="007638EA">
          <w:rPr>
            <w:noProof/>
          </w:rPr>
          <w:t>4</w:t>
        </w:r>
      </w:fldSimple>
      <w:r>
        <w:t>: Display LCD 16x2</w:t>
      </w:r>
      <w:bookmarkEnd w:id="19"/>
    </w:p>
    <w:p w14:paraId="5D936C8F" w14:textId="77777777" w:rsidR="0028493D" w:rsidRDefault="00971D37" w:rsidP="00971D37">
      <w:pPr>
        <w:pStyle w:val="Ttulo2"/>
      </w:pPr>
      <w:bookmarkStart w:id="20" w:name="_Toc46411243"/>
      <w:r>
        <w:t>Alimentação</w:t>
      </w:r>
      <w:bookmarkEnd w:id="20"/>
    </w:p>
    <w:p w14:paraId="7BB8A427" w14:textId="2F1BAF98" w:rsidR="00971D37" w:rsidRDefault="00971D37" w:rsidP="00971D37">
      <w:pPr>
        <w:ind w:firstLine="576"/>
      </w:pPr>
      <w:r>
        <w:t xml:space="preserve">Para conseguir alimentar </w:t>
      </w:r>
      <w:r w:rsidR="002168F0">
        <w:t>o</w:t>
      </w:r>
      <w:r>
        <w:t xml:space="preserve"> sistema, será necessário se levar em consideração alguns aspectos, como o local onde será implementado, quais as condições desse ambiente e quais os recursos disponíve</w:t>
      </w:r>
      <w:r w:rsidR="002168F0">
        <w:t>is</w:t>
      </w:r>
      <w:r>
        <w:t xml:space="preserve"> ali. Como o sistema, a primeiro momento, será dividido em duas partes, temos que levar em conta dois locais de instalação e, portanto, temos duas situações.</w:t>
      </w:r>
    </w:p>
    <w:p w14:paraId="757E762F" w14:textId="02B80F18" w:rsidR="00971D37" w:rsidRDefault="00971D37" w:rsidP="00971D37">
      <w:pPr>
        <w:ind w:firstLine="576"/>
      </w:pPr>
      <w:r>
        <w:t xml:space="preserve">A primeira e mais simples das duas, será o local onde estará a interface de comunicação com o usuário. Esta estará disposta na altura dos olhos, dentro do local de banho e por se tratar de um local bastante úmido e com riscos de choques, </w:t>
      </w:r>
      <w:r w:rsidR="00C7265B">
        <w:t>de acordo com a NBR5410</w:t>
      </w:r>
      <w:r>
        <w:t xml:space="preserve">, não é permitido tomadas ou qualquer outra fonte de energia a menos de </w:t>
      </w:r>
      <w:r w:rsidR="00C7265B">
        <w:t>6</w:t>
      </w:r>
      <w:r>
        <w:t>0</w:t>
      </w:r>
      <w:r w:rsidR="00376C85">
        <w:t xml:space="preserve"> </w:t>
      </w:r>
      <w:r w:rsidR="009F524A">
        <w:t>centímetros</w:t>
      </w:r>
      <w:r>
        <w:t xml:space="preserve"> de</w:t>
      </w:r>
      <w:r w:rsidR="00C7265B">
        <w:t xml:space="preserve"> boxes ou locais de banho</w:t>
      </w:r>
      <w:r>
        <w:t xml:space="preserve"> (</w:t>
      </w:r>
      <w:r w:rsidR="00C7265B" w:rsidRPr="00C7265B">
        <w:t>ASSOCIAÇÃO BRASILEIRA DE NORMAS TÉCNICAS</w:t>
      </w:r>
      <w:r w:rsidR="00C7265B">
        <w:t>, 2004</w:t>
      </w:r>
      <w:r w:rsidR="00D91FA1">
        <w:t>, pag 170</w:t>
      </w:r>
      <w:r>
        <w:t xml:space="preserve">). Portanto, </w:t>
      </w:r>
      <w:r w:rsidR="002168F0">
        <w:t>o</w:t>
      </w:r>
      <w:r>
        <w:t xml:space="preserve"> sistema deverá utilizar uma bateria de 9V que consiga suprir a </w:t>
      </w:r>
      <w:r w:rsidR="002168F0">
        <w:t xml:space="preserve">sua </w:t>
      </w:r>
      <w:r>
        <w:t>demanda</w:t>
      </w:r>
      <w:r w:rsidR="002168F0">
        <w:t xml:space="preserve"> energética.</w:t>
      </w:r>
    </w:p>
    <w:p w14:paraId="0F88D965" w14:textId="515D64F6" w:rsidR="00971D37" w:rsidRDefault="00971D37" w:rsidP="00D91FA1">
      <w:pPr>
        <w:ind w:firstLine="576"/>
      </w:pPr>
      <w:r>
        <w:t xml:space="preserve">Para o segundo caso, já </w:t>
      </w:r>
      <w:r w:rsidR="002168F0">
        <w:t>se pode</w:t>
      </w:r>
      <w:r w:rsidR="00C7265B">
        <w:t xml:space="preserve"> usar</w:t>
      </w:r>
      <w:r>
        <w:t xml:space="preserve"> mais artifícios, uma vez que, apesar do local inapropriado, </w:t>
      </w:r>
      <w:r w:rsidR="00C7265B">
        <w:t xml:space="preserve">onde há um chuveiro, haverá também uma fonte de alimentação bastante forte, capaz de suprir </w:t>
      </w:r>
      <w:r w:rsidR="002168F0">
        <w:t>o</w:t>
      </w:r>
      <w:r w:rsidR="00C7265B">
        <w:t xml:space="preserve"> pequeno sistema. Nesse ponto, </w:t>
      </w:r>
      <w:r w:rsidR="002168F0">
        <w:t>irá se referir</w:t>
      </w:r>
      <w:r w:rsidR="00C7265B">
        <w:t xml:space="preserve"> ao sistema</w:t>
      </w:r>
      <w:r w:rsidR="002168F0">
        <w:t>,</w:t>
      </w:r>
      <w:r w:rsidR="00C7265B">
        <w:t xml:space="preserve"> sendo composto pelo Arduino, o sensor de fluxo e o módulo transmissor, portanto</w:t>
      </w:r>
      <w:r w:rsidR="002168F0">
        <w:t>,</w:t>
      </w:r>
      <w:r w:rsidR="00C7265B">
        <w:t xml:space="preserve"> não há a necessidade de uma fonte de energia grande ou então</w:t>
      </w:r>
      <w:r w:rsidR="002168F0">
        <w:t>,</w:t>
      </w:r>
      <w:r w:rsidR="00C7265B">
        <w:t xml:space="preserve"> o risco de sobrecarga da rede, uma vez que o gasto energético do sistema é quase </w:t>
      </w:r>
      <w:r w:rsidR="00376C85">
        <w:t>nulo, quando</w:t>
      </w:r>
      <w:r w:rsidR="00C7265B">
        <w:t xml:space="preserve"> comparado ao da instalação de um chuveiro. </w:t>
      </w:r>
      <w:r w:rsidR="002168F0">
        <w:t>N</w:t>
      </w:r>
      <w:r w:rsidR="00D91FA1">
        <w:t>esse caso, será utilizado uma fonte de alimentação</w:t>
      </w:r>
      <w:r w:rsidR="002168F0">
        <w:t xml:space="preserve"> 12V</w:t>
      </w:r>
      <w:r w:rsidR="00D91FA1">
        <w:t xml:space="preserve"> própria que será conectada diretamente na rede, utilizando os próprios conectores do chuveiro ou então outro conector comercial do mesmo padrão. </w:t>
      </w:r>
    </w:p>
    <w:p w14:paraId="1008B5F6" w14:textId="77777777" w:rsidR="00D91FA1" w:rsidRDefault="00D91FA1" w:rsidP="00D91FA1">
      <w:pPr>
        <w:ind w:firstLine="576"/>
        <w:rPr>
          <w:color w:val="000000"/>
        </w:rPr>
      </w:pPr>
    </w:p>
    <w:p w14:paraId="39394FAC" w14:textId="77777777" w:rsidR="00473FCB" w:rsidRDefault="00473FCB" w:rsidP="00E00DA2">
      <w:pPr>
        <w:pStyle w:val="Ttulo1"/>
      </w:pPr>
      <w:bookmarkStart w:id="21" w:name="_Toc46411244"/>
      <w:r>
        <w:lastRenderedPageBreak/>
        <w:t>DESENVOLVIMENTO</w:t>
      </w:r>
      <w:bookmarkEnd w:id="21"/>
    </w:p>
    <w:p w14:paraId="35921704" w14:textId="5CACF32D" w:rsidR="006B6182" w:rsidRDefault="006B6182" w:rsidP="006B6182">
      <w:pPr>
        <w:ind w:firstLine="709"/>
      </w:pPr>
      <w:r>
        <w:t xml:space="preserve">De forma resumida, será utilizado um sensor de fluxo, acoplado em série ao encanamento dos dispositivos ao qual </w:t>
      </w:r>
      <w:r w:rsidR="002168F0">
        <w:t>fará</w:t>
      </w:r>
      <w:r>
        <w:t xml:space="preserve"> o sensoriamento, </w:t>
      </w:r>
      <w:r w:rsidR="002168F0">
        <w:t>o</w:t>
      </w:r>
      <w:r>
        <w:t xml:space="preserve"> dispositivo em questão será o chuveiro. </w:t>
      </w:r>
      <w:r w:rsidRPr="00F67B80">
        <w:t xml:space="preserve">O funcionamento do Sensor de Fluxo de </w:t>
      </w:r>
      <w:r>
        <w:t>á</w:t>
      </w:r>
      <w:r w:rsidRPr="00F67B80">
        <w:t>gua baseia-se em uma turbina estilo hélice que gira conforme o fluxo de água e detecta a quantia de voltas dadas</w:t>
      </w:r>
      <w:r>
        <w:t xml:space="preserve">, gerando um sinal de pulso modulado </w:t>
      </w:r>
      <w:r w:rsidRPr="006B6182">
        <w:rPr>
          <w:i/>
          <w:iCs/>
        </w:rPr>
        <w:t>pwm</w:t>
      </w:r>
      <w:r>
        <w:rPr>
          <w:i/>
          <w:iCs/>
        </w:rPr>
        <w:t xml:space="preserve"> (pulse width modulation)</w:t>
      </w:r>
      <w:r w:rsidRPr="00F67B80">
        <w:t>.</w:t>
      </w:r>
      <w:r>
        <w:t xml:space="preserve"> Dessa forma, usando um microcontrolador da família Arduino, </w:t>
      </w:r>
      <w:r w:rsidR="002168F0">
        <w:t>ele será</w:t>
      </w:r>
      <w:r>
        <w:t xml:space="preserve"> capaz de detectar qual o volume de água que está fluindo pelo encanamento e assim, fazer o monitoramento. </w:t>
      </w:r>
    </w:p>
    <w:p w14:paraId="4089CCCB" w14:textId="63B5AC04" w:rsidR="006B6182" w:rsidRDefault="006B6182" w:rsidP="006B6182">
      <w:pPr>
        <w:ind w:firstLine="709"/>
      </w:pPr>
      <w:r>
        <w:t xml:space="preserve">O microcontrolador utilizado será da família Arduino devido ao fácil acesso dos pinos de leitura digital e </w:t>
      </w:r>
      <w:r w:rsidRPr="00E75C1F">
        <w:rPr>
          <w:i/>
          <w:iCs/>
        </w:rPr>
        <w:t>pwm</w:t>
      </w:r>
      <w:r>
        <w:rPr>
          <w:i/>
          <w:iCs/>
        </w:rPr>
        <w:t xml:space="preserve">. </w:t>
      </w:r>
      <w:r>
        <w:t>Além da medição do fluxo de água, o microcontrolador, também será utilizado para fazer a transmissão dos dados coletados com o sensor para outro microcontrolador da mesma família, a fim de conseguir fazer pontos independentes de monitoramento, com um único ponto de recepção para controle dos gastos. Dessa forma te</w:t>
      </w:r>
      <w:r w:rsidR="001807CA">
        <w:t>m-</w:t>
      </w:r>
      <w:r>
        <w:t>s</w:t>
      </w:r>
      <w:r w:rsidR="001807CA">
        <w:t>e</w:t>
      </w:r>
      <w:r>
        <w:t xml:space="preserve"> o controle do sistema, dividido em dois pontos independentes, interligados de forma virtual e controlados pelos Arduinos de forma que a programação de cada um seja feita conforme as necessidades dele e assim, tornando o sistema modular, sendo bastante fácil de se fazer a expansão do sistema para mais dispositivos dispersos sob a casa. </w:t>
      </w:r>
    </w:p>
    <w:p w14:paraId="01826782" w14:textId="2D234875" w:rsidR="006B6182" w:rsidRDefault="006B6182" w:rsidP="006B6182">
      <w:pPr>
        <w:ind w:firstLine="709"/>
      </w:pPr>
      <w:r>
        <w:t xml:space="preserve">O microcontrolador UNO assim como o Nano, possuem características muito similares, exceto pelas dimensões físicas. No entanto, as demais diferenças são irrelevantes para o projeto, uma vez que os microcontroladores são suficientes para o projeto, possuindo pinos digitais suficientes e entradas e saídas </w:t>
      </w:r>
      <w:r w:rsidRPr="001572FB">
        <w:rPr>
          <w:i/>
          <w:iCs/>
        </w:rPr>
        <w:t>pwm</w:t>
      </w:r>
      <w:r>
        <w:t xml:space="preserve"> que são os requisitos mais importantes. A programação de ambos pode ser feita na mesma </w:t>
      </w:r>
      <w:r w:rsidR="009F524A" w:rsidRPr="001572FB">
        <w:rPr>
          <w:i/>
          <w:iCs/>
        </w:rPr>
        <w:t>IDE</w:t>
      </w:r>
      <w:r>
        <w:t xml:space="preserve"> e não possuem diferença de linguagem alguma.</w:t>
      </w:r>
    </w:p>
    <w:p w14:paraId="02C99EF4" w14:textId="14831317" w:rsidR="006B6182" w:rsidRDefault="006B6182" w:rsidP="006B6182">
      <w:pPr>
        <w:ind w:firstLine="709"/>
      </w:pPr>
      <w:r>
        <w:t>Pensando na transmissão dos dados coletados pelo sensor de Fluxo, a primeira ideia que salt</w:t>
      </w:r>
      <w:r w:rsidR="001807CA">
        <w:t>ou</w:t>
      </w:r>
      <w:r>
        <w:t xml:space="preserve"> aos olhos, </w:t>
      </w:r>
      <w:r w:rsidR="001807CA">
        <w:t>foi</w:t>
      </w:r>
      <w:r>
        <w:t xml:space="preserve"> fazer via transmissão em rádio frequência. Existem módulos desse tipo que podem ser usados com o microcontrolador Arduino, em espectros de frequências legais na faixa de 433MHz. Tais módulos</w:t>
      </w:r>
      <w:r w:rsidR="001807CA">
        <w:t>,</w:t>
      </w:r>
      <w:r>
        <w:t xml:space="preserve"> apesar de conseguirem, não precisam possuir alcance maior que alguns metros e podem usar antenas compactas para isso.</w:t>
      </w:r>
    </w:p>
    <w:p w14:paraId="7C752825" w14:textId="310EA891" w:rsidR="006B6182" w:rsidRDefault="006B6182" w:rsidP="006B6182">
      <w:pPr>
        <w:ind w:firstLine="709"/>
      </w:pPr>
      <w:r>
        <w:t>Para fazer a ponte entre o sistema e o usuário, f</w:t>
      </w:r>
      <w:r w:rsidR="001807CA">
        <w:t>ez-se necessário</w:t>
      </w:r>
      <w:r>
        <w:t xml:space="preserve"> </w:t>
      </w:r>
      <w:r w:rsidR="001807CA">
        <w:t xml:space="preserve">o </w:t>
      </w:r>
      <w:r>
        <w:t xml:space="preserve">uso de uma </w:t>
      </w:r>
      <w:r w:rsidRPr="001572FB">
        <w:rPr>
          <w:i/>
          <w:iCs/>
        </w:rPr>
        <w:t>IHM</w:t>
      </w:r>
      <w:r>
        <w:t xml:space="preserve"> simples, que pode ser um pequeno </w:t>
      </w:r>
      <w:r w:rsidRPr="009F524A">
        <w:rPr>
          <w:i/>
          <w:iCs/>
        </w:rPr>
        <w:t>display</w:t>
      </w:r>
      <w:r>
        <w:t xml:space="preserve"> sem muitas funções, além da função de mostrar o registro do consumo de água e o desperdício gerado. Dessa forma, </w:t>
      </w:r>
      <w:r w:rsidR="001807CA">
        <w:t>tem-se</w:t>
      </w:r>
      <w:r>
        <w:t xml:space="preserve"> um sistema completo </w:t>
      </w:r>
      <w:r>
        <w:lastRenderedPageBreak/>
        <w:t>e bastante simples, com possibilidade de expansão e que consegue obter todos os objetivos propostos.</w:t>
      </w:r>
    </w:p>
    <w:p w14:paraId="66B240E4" w14:textId="0E42C79F" w:rsidR="0099753B" w:rsidRDefault="00D91FA1" w:rsidP="0099753B">
      <w:pPr>
        <w:ind w:firstLine="576"/>
      </w:pPr>
      <w:r>
        <w:t>Para demonstração d</w:t>
      </w:r>
      <w:r w:rsidR="00AC28AB">
        <w:t>as etapas de</w:t>
      </w:r>
      <w:r>
        <w:t xml:space="preserve"> desenvolvimento do sistema</w:t>
      </w:r>
      <w:r w:rsidR="009F524A">
        <w:t xml:space="preserve"> de forma completa</w:t>
      </w:r>
      <w:r>
        <w:t xml:space="preserve">, foi </w:t>
      </w:r>
      <w:r w:rsidR="00AC28AB">
        <w:t xml:space="preserve">necessário se </w:t>
      </w:r>
      <w:r>
        <w:t>separa</w:t>
      </w:r>
      <w:r w:rsidR="00AC28AB">
        <w:t>r</w:t>
      </w:r>
      <w:r>
        <w:t xml:space="preserve"> em dois grandes tópicos, sendo </w:t>
      </w:r>
      <w:r w:rsidR="00AC28AB">
        <w:t>o primeiro tópico,</w:t>
      </w:r>
      <w:r>
        <w:t xml:space="preserve"> a parte</w:t>
      </w:r>
      <w:r w:rsidR="009F524A">
        <w:t xml:space="preserve"> de </w:t>
      </w:r>
      <w:r w:rsidRPr="00376C85">
        <w:rPr>
          <w:b/>
          <w:bCs/>
          <w:i/>
          <w:iCs/>
        </w:rPr>
        <w:t>Hardware</w:t>
      </w:r>
      <w:r>
        <w:t xml:space="preserve">, onde será montado o sistema físico do projeto e através da folha de dados dos dispositivos, feito o dimensionamento do sistema  </w:t>
      </w:r>
      <w:r w:rsidR="00AC28AB">
        <w:t>para que consiga operar conforme o esperado e com a máxima redução de erros. Enquanto o segundo tópico</w:t>
      </w:r>
      <w:r w:rsidR="009F524A">
        <w:t>,</w:t>
      </w:r>
      <w:r w:rsidR="00AC28AB">
        <w:t xml:space="preserve"> fala a respeito da implementação de </w:t>
      </w:r>
      <w:r w:rsidR="009F524A" w:rsidRPr="009F524A">
        <w:rPr>
          <w:b/>
          <w:bCs/>
          <w:i/>
          <w:iCs/>
        </w:rPr>
        <w:t>S</w:t>
      </w:r>
      <w:r w:rsidR="00AC28AB" w:rsidRPr="00376C85">
        <w:rPr>
          <w:b/>
          <w:bCs/>
          <w:i/>
          <w:iCs/>
        </w:rPr>
        <w:t>oftware</w:t>
      </w:r>
      <w:r w:rsidR="00AC28AB">
        <w:t xml:space="preserve"> do sistema, abordando pontos importantes para o funcionamento pleno do sistema lógico. </w:t>
      </w:r>
      <w:r w:rsidR="006B6182">
        <w:t xml:space="preserve">O código utilizado pelos sistemas estará disponível no apêndice do documento. </w:t>
      </w:r>
      <w:r w:rsidR="00AC28AB">
        <w:t xml:space="preserve"> </w:t>
      </w:r>
    </w:p>
    <w:p w14:paraId="5F7048A3" w14:textId="77777777" w:rsidR="00D91FA1" w:rsidRDefault="00D91FA1" w:rsidP="00D91FA1">
      <w:pPr>
        <w:pStyle w:val="Ttulo2"/>
      </w:pPr>
      <w:bookmarkStart w:id="22" w:name="_Toc46411245"/>
      <w:r>
        <w:t>HARDWARE</w:t>
      </w:r>
      <w:bookmarkEnd w:id="22"/>
    </w:p>
    <w:p w14:paraId="719F7EF0" w14:textId="77777777" w:rsidR="0099753B" w:rsidRDefault="0099753B" w:rsidP="0099753B">
      <w:pPr>
        <w:ind w:firstLine="576"/>
      </w:pPr>
      <w:r>
        <w:t>A primeira coisa feita após a definição das dores que o sistema iria sanar e como ele iria fazer, foi a escolha das peças que comporiam o sistema como um todo. Cada sensor ou dispositivo usado, foi escolhido com alguma tarefa em particular que ele deveria solucionar e com isso, criar o sistema como uma peça única. Cada peça tem uma particularidade sua e funciona com algum protocolo de operação próprio, portanto, a familiarização com os componentes utilizados, foi um fator importante para a sua escolha, mais até que</w:t>
      </w:r>
      <w:r w:rsidR="00177714">
        <w:t xml:space="preserve"> o seu</w:t>
      </w:r>
      <w:r>
        <w:t xml:space="preserve"> preço ou desempenho.</w:t>
      </w:r>
      <w:r w:rsidR="00177714">
        <w:t xml:space="preserve"> Dessa forma, outros dispositivos podem ser substituídos em réplicas ou adaptações desse projeto, desde que cumpram com as mesmas funções dos dispositivos originalmente escolhidos.</w:t>
      </w:r>
    </w:p>
    <w:p w14:paraId="21BC439E" w14:textId="7A5DE550" w:rsidR="005A4282" w:rsidRPr="00177714" w:rsidRDefault="00177714" w:rsidP="005A4282">
      <w:pPr>
        <w:ind w:firstLine="576"/>
      </w:pPr>
      <w:r>
        <w:t>O sistema está plenamente modularizado, de tal forma que é possível se analisar componente por componente, individualmente, sem que se perca precisão da ideia.</w:t>
      </w:r>
      <w:r w:rsidR="005C1A46">
        <w:t xml:space="preserve"> </w:t>
      </w:r>
    </w:p>
    <w:p w14:paraId="34C1C5D6" w14:textId="77777777" w:rsidR="00177714" w:rsidRDefault="00177714" w:rsidP="00177714">
      <w:pPr>
        <w:pStyle w:val="Ttulo3"/>
      </w:pPr>
      <w:bookmarkStart w:id="23" w:name="_Toc46411246"/>
      <w:r>
        <w:t>Transmissor</w:t>
      </w:r>
      <w:bookmarkEnd w:id="23"/>
    </w:p>
    <w:p w14:paraId="08CF819B" w14:textId="529D9A8C" w:rsidR="00177714" w:rsidRDefault="00177714" w:rsidP="00177714">
      <w:pPr>
        <w:ind w:left="709"/>
      </w:pPr>
      <w:r>
        <w:t xml:space="preserve">Para o sistema de transmissão dos dados, estão inclusos </w:t>
      </w:r>
      <w:r w:rsidR="005A4282">
        <w:t>os componentes listados na Tabela 1.</w:t>
      </w:r>
    </w:p>
    <w:p w14:paraId="696E9947" w14:textId="1B1AF686" w:rsidR="005A4282" w:rsidRDefault="005A4282" w:rsidP="00177714">
      <w:pPr>
        <w:ind w:left="709"/>
      </w:pPr>
    </w:p>
    <w:p w14:paraId="747035D0" w14:textId="3E7594A1" w:rsidR="005A4282" w:rsidRDefault="005A4282" w:rsidP="00177714">
      <w:pPr>
        <w:ind w:left="709"/>
      </w:pPr>
    </w:p>
    <w:p w14:paraId="3FD3CB5D" w14:textId="0F1C1687" w:rsidR="005A4282" w:rsidRDefault="005A4282" w:rsidP="00177714">
      <w:pPr>
        <w:ind w:left="709"/>
      </w:pPr>
    </w:p>
    <w:p w14:paraId="4398DF7B" w14:textId="10B23EEB" w:rsidR="005A4282" w:rsidRDefault="005A4282" w:rsidP="00177714">
      <w:pPr>
        <w:ind w:left="709"/>
      </w:pPr>
    </w:p>
    <w:p w14:paraId="2124883A" w14:textId="77777777" w:rsidR="005A4282" w:rsidRDefault="005A4282" w:rsidP="00177714">
      <w:pPr>
        <w:ind w:left="709"/>
      </w:pPr>
    </w:p>
    <w:p w14:paraId="1BABC923" w14:textId="2F8446E5" w:rsidR="00177714" w:rsidRDefault="00177714" w:rsidP="00177714">
      <w:pPr>
        <w:pStyle w:val="Legenda"/>
        <w:keepNext/>
      </w:pPr>
      <w:bookmarkStart w:id="24" w:name="_Toc46411308"/>
      <w:r>
        <w:lastRenderedPageBreak/>
        <w:t xml:space="preserve">Tabela </w:t>
      </w:r>
      <w:fldSimple w:instr=" SEQ Tabela \* ARABIC ">
        <w:r w:rsidR="007638EA">
          <w:rPr>
            <w:noProof/>
          </w:rPr>
          <w:t>1</w:t>
        </w:r>
      </w:fldSimple>
      <w:r>
        <w:t>: Tabela de componentes do transmissor</w:t>
      </w:r>
      <w:bookmarkEnd w:id="24"/>
    </w:p>
    <w:tbl>
      <w:tblPr>
        <w:tblStyle w:val="Tabelacomgrade"/>
        <w:tblW w:w="0" w:type="auto"/>
        <w:tblLook w:val="04A0" w:firstRow="1" w:lastRow="0" w:firstColumn="1" w:lastColumn="0" w:noHBand="0" w:noVBand="1"/>
      </w:tblPr>
      <w:tblGrid>
        <w:gridCol w:w="2405"/>
        <w:gridCol w:w="1701"/>
        <w:gridCol w:w="2689"/>
        <w:gridCol w:w="2266"/>
      </w:tblGrid>
      <w:tr w:rsidR="00177714" w14:paraId="49268D25" w14:textId="77777777" w:rsidTr="00177714">
        <w:tc>
          <w:tcPr>
            <w:tcW w:w="2405" w:type="dxa"/>
          </w:tcPr>
          <w:p w14:paraId="2850158A" w14:textId="77777777" w:rsidR="00177714" w:rsidRDefault="00177714" w:rsidP="00177714">
            <w:r>
              <w:t>Nome do componente</w:t>
            </w:r>
          </w:p>
        </w:tc>
        <w:tc>
          <w:tcPr>
            <w:tcW w:w="1701" w:type="dxa"/>
          </w:tcPr>
          <w:p w14:paraId="23571019" w14:textId="77777777" w:rsidR="00177714" w:rsidRDefault="00177714" w:rsidP="00177714">
            <w:r>
              <w:t>Preço médio</w:t>
            </w:r>
          </w:p>
        </w:tc>
        <w:tc>
          <w:tcPr>
            <w:tcW w:w="2689" w:type="dxa"/>
          </w:tcPr>
          <w:p w14:paraId="5E115510" w14:textId="77777777" w:rsidR="00177714" w:rsidRDefault="00177714" w:rsidP="00177714">
            <w:r>
              <w:t>Descrição</w:t>
            </w:r>
          </w:p>
        </w:tc>
        <w:tc>
          <w:tcPr>
            <w:tcW w:w="2266" w:type="dxa"/>
          </w:tcPr>
          <w:p w14:paraId="59F939AD" w14:textId="77777777" w:rsidR="00177714" w:rsidRDefault="00177714" w:rsidP="00177714">
            <w:r>
              <w:t>Modelo</w:t>
            </w:r>
          </w:p>
        </w:tc>
      </w:tr>
      <w:tr w:rsidR="00177714" w14:paraId="7F849C24" w14:textId="77777777" w:rsidTr="00177714">
        <w:tc>
          <w:tcPr>
            <w:tcW w:w="2405" w:type="dxa"/>
          </w:tcPr>
          <w:p w14:paraId="6701A279" w14:textId="77777777" w:rsidR="00177714" w:rsidRDefault="00177714" w:rsidP="00177714">
            <w:r>
              <w:t>Arduino NANO</w:t>
            </w:r>
          </w:p>
        </w:tc>
        <w:tc>
          <w:tcPr>
            <w:tcW w:w="1701" w:type="dxa"/>
          </w:tcPr>
          <w:p w14:paraId="44C2FA96" w14:textId="77777777" w:rsidR="00177714" w:rsidRDefault="00DC566F" w:rsidP="00177714">
            <w:r>
              <w:t>R$ 35,00</w:t>
            </w:r>
          </w:p>
        </w:tc>
        <w:tc>
          <w:tcPr>
            <w:tcW w:w="2689" w:type="dxa"/>
          </w:tcPr>
          <w:p w14:paraId="07142549" w14:textId="77777777" w:rsidR="00177714" w:rsidRDefault="00177714" w:rsidP="00177714">
            <w:r>
              <w:t>Microcontrolador</w:t>
            </w:r>
          </w:p>
        </w:tc>
        <w:tc>
          <w:tcPr>
            <w:tcW w:w="2266" w:type="dxa"/>
          </w:tcPr>
          <w:p w14:paraId="2AE71E5D" w14:textId="77777777" w:rsidR="00177714" w:rsidRDefault="00177714" w:rsidP="00177714">
            <w:r>
              <w:t>ATMega328p</w:t>
            </w:r>
          </w:p>
        </w:tc>
      </w:tr>
      <w:tr w:rsidR="00177714" w14:paraId="59A8B8DC" w14:textId="77777777" w:rsidTr="00177714">
        <w:tc>
          <w:tcPr>
            <w:tcW w:w="2405" w:type="dxa"/>
          </w:tcPr>
          <w:p w14:paraId="1D67006D" w14:textId="77777777" w:rsidR="00177714" w:rsidRDefault="00177714" w:rsidP="00177714">
            <w:r>
              <w:t>Tranmissor RF de 433MHz</w:t>
            </w:r>
          </w:p>
        </w:tc>
        <w:tc>
          <w:tcPr>
            <w:tcW w:w="1701" w:type="dxa"/>
          </w:tcPr>
          <w:p w14:paraId="13880614" w14:textId="77777777" w:rsidR="00177714" w:rsidRDefault="00DC566F" w:rsidP="00177714">
            <w:r>
              <w:t>R$ 6,00</w:t>
            </w:r>
          </w:p>
        </w:tc>
        <w:tc>
          <w:tcPr>
            <w:tcW w:w="2689" w:type="dxa"/>
          </w:tcPr>
          <w:p w14:paraId="645DF4BF" w14:textId="77777777" w:rsidR="00177714" w:rsidRDefault="00177714" w:rsidP="00177714">
            <w:r>
              <w:t>Transmite os dados coletados</w:t>
            </w:r>
          </w:p>
        </w:tc>
        <w:tc>
          <w:tcPr>
            <w:tcW w:w="2266" w:type="dxa"/>
          </w:tcPr>
          <w:p w14:paraId="0383282B" w14:textId="77777777" w:rsidR="00177714" w:rsidRDefault="00180BA9" w:rsidP="00177714">
            <w:r>
              <w:t>FS1000A</w:t>
            </w:r>
          </w:p>
        </w:tc>
      </w:tr>
      <w:tr w:rsidR="00177714" w14:paraId="24579976" w14:textId="77777777" w:rsidTr="00177714">
        <w:tc>
          <w:tcPr>
            <w:tcW w:w="2405" w:type="dxa"/>
          </w:tcPr>
          <w:p w14:paraId="38C8B573" w14:textId="77777777" w:rsidR="00177714" w:rsidRDefault="00177714" w:rsidP="00177714">
            <w:r>
              <w:t>Sensor de Fluxo 1/2’</w:t>
            </w:r>
          </w:p>
        </w:tc>
        <w:tc>
          <w:tcPr>
            <w:tcW w:w="1701" w:type="dxa"/>
          </w:tcPr>
          <w:p w14:paraId="06E5DB57" w14:textId="77777777" w:rsidR="00177714" w:rsidRDefault="00DC566F" w:rsidP="00177714">
            <w:r>
              <w:t>R$ 35,00</w:t>
            </w:r>
          </w:p>
        </w:tc>
        <w:tc>
          <w:tcPr>
            <w:tcW w:w="2689" w:type="dxa"/>
          </w:tcPr>
          <w:p w14:paraId="3B1C54EC" w14:textId="77777777" w:rsidR="00177714" w:rsidRDefault="00177714" w:rsidP="00177714">
            <w:r>
              <w:t>Mede o fluxo de água do encanamento</w:t>
            </w:r>
          </w:p>
        </w:tc>
        <w:tc>
          <w:tcPr>
            <w:tcW w:w="2266" w:type="dxa"/>
          </w:tcPr>
          <w:p w14:paraId="48F2C40A" w14:textId="77777777" w:rsidR="00177714" w:rsidRDefault="00177714" w:rsidP="00177714">
            <w:r>
              <w:t>YF-S201</w:t>
            </w:r>
          </w:p>
        </w:tc>
      </w:tr>
      <w:tr w:rsidR="00177714" w14:paraId="6F769B0D" w14:textId="77777777" w:rsidTr="00177714">
        <w:tc>
          <w:tcPr>
            <w:tcW w:w="2405" w:type="dxa"/>
          </w:tcPr>
          <w:p w14:paraId="4FA717F0" w14:textId="77777777" w:rsidR="00177714" w:rsidRDefault="00177714" w:rsidP="00177714">
            <w:r>
              <w:t>Fonte de Tensão 9V</w:t>
            </w:r>
          </w:p>
        </w:tc>
        <w:tc>
          <w:tcPr>
            <w:tcW w:w="1701" w:type="dxa"/>
          </w:tcPr>
          <w:p w14:paraId="584E2462" w14:textId="77777777" w:rsidR="00177714" w:rsidRDefault="00DC566F" w:rsidP="00177714">
            <w:r>
              <w:t>R$ 15,00</w:t>
            </w:r>
          </w:p>
        </w:tc>
        <w:tc>
          <w:tcPr>
            <w:tcW w:w="2689" w:type="dxa"/>
          </w:tcPr>
          <w:p w14:paraId="48D6A768" w14:textId="77777777" w:rsidR="00177714" w:rsidRDefault="00177714" w:rsidP="00177714">
            <w:r>
              <w:t>Alimentação do sistema</w:t>
            </w:r>
          </w:p>
        </w:tc>
        <w:tc>
          <w:tcPr>
            <w:tcW w:w="2266" w:type="dxa"/>
          </w:tcPr>
          <w:p w14:paraId="6DE11885" w14:textId="77777777" w:rsidR="00177714" w:rsidRDefault="00DC566F" w:rsidP="00DC566F">
            <w:pPr>
              <w:jc w:val="center"/>
            </w:pPr>
            <w:r>
              <w:t>#</w:t>
            </w:r>
          </w:p>
        </w:tc>
      </w:tr>
      <w:tr w:rsidR="00376C85" w14:paraId="6F53CC63" w14:textId="77777777" w:rsidTr="00177714">
        <w:tc>
          <w:tcPr>
            <w:tcW w:w="2405" w:type="dxa"/>
          </w:tcPr>
          <w:p w14:paraId="342741ED" w14:textId="77777777" w:rsidR="00376C85" w:rsidRDefault="00376C85" w:rsidP="00177714">
            <w:r>
              <w:t>Total</w:t>
            </w:r>
          </w:p>
        </w:tc>
        <w:tc>
          <w:tcPr>
            <w:tcW w:w="1701" w:type="dxa"/>
          </w:tcPr>
          <w:p w14:paraId="6118F2D8" w14:textId="77777777" w:rsidR="00376C85" w:rsidRDefault="00376C85" w:rsidP="00177714">
            <w:r>
              <w:t>R$ 86,00</w:t>
            </w:r>
          </w:p>
        </w:tc>
        <w:tc>
          <w:tcPr>
            <w:tcW w:w="2689" w:type="dxa"/>
          </w:tcPr>
          <w:p w14:paraId="152928D4" w14:textId="77777777" w:rsidR="00376C85" w:rsidRDefault="00376C85" w:rsidP="00376C85">
            <w:pPr>
              <w:jc w:val="center"/>
            </w:pPr>
            <w:r>
              <w:t>#</w:t>
            </w:r>
          </w:p>
        </w:tc>
        <w:tc>
          <w:tcPr>
            <w:tcW w:w="2266" w:type="dxa"/>
          </w:tcPr>
          <w:p w14:paraId="6710171E" w14:textId="77777777" w:rsidR="00376C85" w:rsidRDefault="00376C85" w:rsidP="00DC566F">
            <w:pPr>
              <w:jc w:val="center"/>
            </w:pPr>
            <w:r>
              <w:t>#</w:t>
            </w:r>
          </w:p>
        </w:tc>
      </w:tr>
    </w:tbl>
    <w:p w14:paraId="7CD4E0C8" w14:textId="77777777" w:rsidR="00E40824" w:rsidRDefault="00E40824" w:rsidP="00E40824">
      <w:pPr>
        <w:pStyle w:val="Ttulo4"/>
      </w:pPr>
      <w:r>
        <w:t>Arduino NANO</w:t>
      </w:r>
    </w:p>
    <w:p w14:paraId="0DC04B60" w14:textId="77777777" w:rsidR="005C1A46" w:rsidRDefault="008338A3" w:rsidP="005C1A46">
      <w:pPr>
        <w:ind w:firstLine="709"/>
      </w:pPr>
      <w:r>
        <w:t xml:space="preserve">O Arduino NANO é o microcontrolador do sistema transmissor. Ele é o responsável por fazer toda a aquisição dos dados do sensor de fluxo, converter e envia-los ao receptor. O Arduino NANO opera em uma tensão de 5V, no entanto, é especificado que seja alimentado com pelo menos 9V para que opere com integridade. </w:t>
      </w:r>
    </w:p>
    <w:p w14:paraId="251858F3" w14:textId="77777777" w:rsidR="008338A3" w:rsidRDefault="008338A3" w:rsidP="008338A3">
      <w:pPr>
        <w:ind w:firstLine="709"/>
      </w:pPr>
      <w:r>
        <w:t xml:space="preserve">O Arduino NANO não possui nenhuma particularidade a mais do que o Arduino UNO. </w:t>
      </w:r>
      <w:r w:rsidR="00376C85">
        <w:t>Ao contrário do Arduino UNO, e</w:t>
      </w:r>
      <w:r>
        <w:t xml:space="preserve">le foi escolhido por causa das suas dimensões físicas serem reduzidas. O Arduino NANO possui sistema de interrupções e modulação </w:t>
      </w:r>
      <w:r w:rsidRPr="00376C85">
        <w:rPr>
          <w:i/>
          <w:iCs/>
        </w:rPr>
        <w:t>PWM</w:t>
      </w:r>
      <w:r>
        <w:t>, dois fatores importantes que precisam ser respeitados para o funcionamento tanto do Sensor de fluxo e do transmissor</w:t>
      </w:r>
      <w:r w:rsidR="005C1A46">
        <w:t xml:space="preserve"> Figura 5</w:t>
      </w:r>
      <w:r>
        <w:t>.</w:t>
      </w:r>
    </w:p>
    <w:p w14:paraId="6540C7D1" w14:textId="77777777" w:rsidR="005A4282" w:rsidRDefault="008338A3" w:rsidP="005A4282">
      <w:pPr>
        <w:ind w:firstLine="709"/>
        <w:rPr>
          <w:noProof/>
        </w:rPr>
      </w:pPr>
      <w:r>
        <w:t>Como ambos dispositivos operam em 5V, não há a necessidade de se fazer conversões</w:t>
      </w:r>
      <w:r w:rsidR="005C1A46">
        <w:t xml:space="preserve"> </w:t>
      </w:r>
      <w:r>
        <w:t>ou usar qualquer outro dispositivo acoplado ao microcontrolador.</w:t>
      </w:r>
      <w:r w:rsidR="005C1A46" w:rsidRPr="005C1A46">
        <w:rPr>
          <w:noProof/>
        </w:rPr>
        <w:t xml:space="preserve"> </w:t>
      </w:r>
    </w:p>
    <w:p w14:paraId="0A4CDD4B" w14:textId="1CE0559A" w:rsidR="005C1A46" w:rsidRDefault="005C1A46" w:rsidP="005A4282">
      <w:pPr>
        <w:ind w:firstLine="709"/>
        <w:jc w:val="center"/>
      </w:pPr>
      <w:r>
        <w:rPr>
          <w:noProof/>
        </w:rPr>
        <w:drawing>
          <wp:inline distT="0" distB="0" distL="0" distR="0" wp14:anchorId="006B2D9F" wp14:editId="7F82D65C">
            <wp:extent cx="3140016" cy="2412627"/>
            <wp:effectExtent l="0" t="0" r="3810" b="6985"/>
            <wp:docPr id="8" name="Imagem 8" descr="pinagem arduino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agem arduino - FilipeFlop"/>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4375" t="2660" r="4779" b="8288"/>
                    <a:stretch/>
                  </pic:blipFill>
                  <pic:spPr bwMode="auto">
                    <a:xfrm>
                      <a:off x="0" y="0"/>
                      <a:ext cx="3186939" cy="2448680"/>
                    </a:xfrm>
                    <a:prstGeom prst="rect">
                      <a:avLst/>
                    </a:prstGeom>
                    <a:noFill/>
                    <a:ln>
                      <a:noFill/>
                    </a:ln>
                    <a:extLst>
                      <a:ext uri="{53640926-AAD7-44D8-BBD7-CCE9431645EC}">
                        <a14:shadowObscured xmlns:a14="http://schemas.microsoft.com/office/drawing/2010/main"/>
                      </a:ext>
                    </a:extLst>
                  </pic:spPr>
                </pic:pic>
              </a:graphicData>
            </a:graphic>
          </wp:inline>
        </w:drawing>
      </w:r>
    </w:p>
    <w:p w14:paraId="41D24017" w14:textId="75EC4642" w:rsidR="00E40824" w:rsidRPr="00E40824" w:rsidRDefault="005C1A46" w:rsidP="005C1A46">
      <w:pPr>
        <w:pStyle w:val="Legenda"/>
      </w:pPr>
      <w:bookmarkStart w:id="25" w:name="_Toc46411288"/>
      <w:r>
        <w:t xml:space="preserve">Figura </w:t>
      </w:r>
      <w:fldSimple w:instr=" SEQ Figura \* ARABIC ">
        <w:r w:rsidR="007638EA">
          <w:rPr>
            <w:noProof/>
          </w:rPr>
          <w:t>5</w:t>
        </w:r>
      </w:fldSimple>
      <w:r>
        <w:t>: Arduino NANO e pinagens (Retirado de www.filipeflop.com)</w:t>
      </w:r>
      <w:bookmarkEnd w:id="25"/>
    </w:p>
    <w:p w14:paraId="39F194E3" w14:textId="77777777" w:rsidR="00E40824" w:rsidRDefault="00E40824" w:rsidP="00E40824">
      <w:pPr>
        <w:pStyle w:val="Ttulo4"/>
      </w:pPr>
      <w:r>
        <w:lastRenderedPageBreak/>
        <w:t xml:space="preserve">Módulo transmissor FM </w:t>
      </w:r>
    </w:p>
    <w:p w14:paraId="03E99CD7" w14:textId="67C35080" w:rsidR="00E40824" w:rsidRDefault="008338A3" w:rsidP="008338A3">
      <w:pPr>
        <w:ind w:firstLine="709"/>
      </w:pPr>
      <w:r>
        <w:t xml:space="preserve">O Módulo transmissor </w:t>
      </w:r>
      <w:r w:rsidR="00180BA9" w:rsidRPr="00376C85">
        <w:rPr>
          <w:i/>
          <w:iCs/>
        </w:rPr>
        <w:t>FS1000A</w:t>
      </w:r>
      <w:r>
        <w:t xml:space="preserve"> é o responsável pela transmissão dos dados coletados pelo sensor de fluxo e manipulados pelo Arduino UNO. </w:t>
      </w:r>
      <w:r w:rsidR="00180BA9">
        <w:t>O modulo possui 3 pinos (Figura</w:t>
      </w:r>
      <w:r w:rsidR="00376C85">
        <w:t xml:space="preserve"> 6</w:t>
      </w:r>
      <w:r w:rsidR="00180BA9">
        <w:t xml:space="preserve">), sendo eles indicados como </w:t>
      </w:r>
      <w:r w:rsidR="00180BA9" w:rsidRPr="00376C85">
        <w:rPr>
          <w:i/>
          <w:iCs/>
        </w:rPr>
        <w:t>(1)</w:t>
      </w:r>
      <w:r w:rsidR="009F524A">
        <w:rPr>
          <w:i/>
          <w:iCs/>
        </w:rPr>
        <w:t xml:space="preserve"> </w:t>
      </w:r>
      <w:r w:rsidR="00180BA9" w:rsidRPr="00376C85">
        <w:rPr>
          <w:i/>
          <w:iCs/>
        </w:rPr>
        <w:t>DATA, (2)</w:t>
      </w:r>
      <w:r w:rsidR="009F524A">
        <w:rPr>
          <w:i/>
          <w:iCs/>
        </w:rPr>
        <w:t xml:space="preserve"> </w:t>
      </w:r>
      <w:r w:rsidR="00180BA9" w:rsidRPr="00376C85">
        <w:rPr>
          <w:i/>
          <w:iCs/>
        </w:rPr>
        <w:t xml:space="preserve">VCC </w:t>
      </w:r>
      <w:r w:rsidR="00180BA9" w:rsidRPr="00376C85">
        <w:t>e</w:t>
      </w:r>
      <w:r w:rsidR="00180BA9" w:rsidRPr="00376C85">
        <w:rPr>
          <w:i/>
          <w:iCs/>
        </w:rPr>
        <w:t xml:space="preserve"> (3)</w:t>
      </w:r>
      <w:r w:rsidR="009F524A">
        <w:rPr>
          <w:i/>
          <w:iCs/>
        </w:rPr>
        <w:t xml:space="preserve"> </w:t>
      </w:r>
      <w:r w:rsidR="00180BA9" w:rsidRPr="00376C85">
        <w:rPr>
          <w:i/>
          <w:iCs/>
        </w:rPr>
        <w:t>GND</w:t>
      </w:r>
      <w:r w:rsidR="00180BA9">
        <w:t xml:space="preserve">, significando respectivamente, pino de transmissão, alimentação positiva de 5V a 12V e aterramento. </w:t>
      </w:r>
      <w:r>
        <w:t xml:space="preserve">O módulo opera com modulação </w:t>
      </w:r>
      <w:r w:rsidRPr="00376C85">
        <w:rPr>
          <w:i/>
          <w:iCs/>
        </w:rPr>
        <w:t>ASK</w:t>
      </w:r>
      <w:r>
        <w:t>, ou seja, quando recebe tensão de 5V no pino de dados ele envia uma série de ondas eletromagnéticas pelo ar, ao cessar a alimentação nesse pino, ele para de transmitir. Essa operação</w:t>
      </w:r>
      <w:r w:rsidR="00FC78BB">
        <w:t xml:space="preserve"> </w:t>
      </w:r>
      <w:r w:rsidR="00FC78BB" w:rsidRPr="00376C85">
        <w:rPr>
          <w:i/>
          <w:iCs/>
        </w:rPr>
        <w:t>ON-OFF</w:t>
      </w:r>
      <w:r>
        <w:t xml:space="preserve"> é totalmente feita via </w:t>
      </w:r>
      <w:r w:rsidRPr="00376C85">
        <w:rPr>
          <w:i/>
          <w:iCs/>
        </w:rPr>
        <w:t>software</w:t>
      </w:r>
      <w:r>
        <w:t>, basta o módulo estar conectado em algum pino digital do microcontrolador.</w:t>
      </w:r>
    </w:p>
    <w:p w14:paraId="34328573" w14:textId="77777777" w:rsidR="00180BA9" w:rsidRDefault="00533F3C" w:rsidP="00180BA9">
      <w:pPr>
        <w:keepNext/>
        <w:ind w:firstLine="709"/>
        <w:jc w:val="center"/>
      </w:pPr>
      <w:r>
        <w:rPr>
          <w:noProof/>
        </w:rPr>
        <w:drawing>
          <wp:inline distT="0" distB="0" distL="0" distR="0" wp14:anchorId="6796DA6E" wp14:editId="771B69E7">
            <wp:extent cx="1078302" cy="2029350"/>
            <wp:effectExtent l="0" t="0" r="7620" b="9525"/>
            <wp:docPr id="5" name="Imagem 5" descr="FS1000A and XY-MK-5V 433MHz RF modules: overview – Quad M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1000A and XY-MK-5V 433MHz RF modules: overview – Quad Me Up"/>
                    <pic:cNvPicPr>
                      <a:picLocks noChangeAspect="1" noChangeArrowheads="1"/>
                    </pic:cNvPicPr>
                  </pic:nvPicPr>
                  <pic:blipFill rotWithShape="1">
                    <a:blip r:embed="rId16">
                      <a:extLst>
                        <a:ext uri="{28A0092B-C50C-407E-A947-70E740481C1C}">
                          <a14:useLocalDpi xmlns:a14="http://schemas.microsoft.com/office/drawing/2010/main" val="0"/>
                        </a:ext>
                      </a:extLst>
                    </a:blip>
                    <a:srcRect l="14552" t="5981" r="58825" b="18508"/>
                    <a:stretch/>
                  </pic:blipFill>
                  <pic:spPr bwMode="auto">
                    <a:xfrm>
                      <a:off x="0" y="0"/>
                      <a:ext cx="1137350" cy="21404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E117852" w14:textId="5D55357B" w:rsidR="00FE21BE" w:rsidRPr="00FE21BE" w:rsidRDefault="00180BA9" w:rsidP="001A73AC">
      <w:pPr>
        <w:pStyle w:val="Legenda"/>
      </w:pPr>
      <w:bookmarkStart w:id="26" w:name="_Toc46411289"/>
      <w:r>
        <w:t xml:space="preserve">Figura </w:t>
      </w:r>
      <w:fldSimple w:instr=" SEQ Figura \* ARABIC ">
        <w:r w:rsidR="007638EA">
          <w:rPr>
            <w:noProof/>
          </w:rPr>
          <w:t>6</w:t>
        </w:r>
      </w:fldSimple>
      <w:r>
        <w:t>: Transmissor FS1000A visto de cima</w:t>
      </w:r>
      <w:bookmarkEnd w:id="26"/>
    </w:p>
    <w:p w14:paraId="2F41C871" w14:textId="77777777" w:rsidR="00180BA9" w:rsidRDefault="00180BA9" w:rsidP="008338A3">
      <w:pPr>
        <w:ind w:firstLine="709"/>
      </w:pPr>
      <w:r>
        <w:t xml:space="preserve">O módulo transmissor opera em um espectro eletromagnético de 433MHz, tornando-o um transmissor omnidirecional, ou seja, ele envia sinais eletromagnéticos em todas as 3 dimensões com o seu epicentro na antena. Em geral, esse tipo de transmissão costuma ser mais eficaz, ou seja, costuma a enviar sinais a distancias maiores, de acordo com a tensão aplicada nos pinos de alimentação </w:t>
      </w:r>
      <w:r w:rsidRPr="00376C85">
        <w:rPr>
          <w:i/>
          <w:iCs/>
        </w:rPr>
        <w:t>VCC</w:t>
      </w:r>
      <w:r w:rsidR="00D7664D">
        <w:t xml:space="preserve">, podendo chegar até 200 metros em campo aberto quando acoplado uma antena eficaz. </w:t>
      </w:r>
    </w:p>
    <w:p w14:paraId="09B36B33" w14:textId="7DA8AC7A" w:rsidR="00D7664D" w:rsidRDefault="00FC78BB" w:rsidP="00533F3C">
      <w:pPr>
        <w:ind w:firstLine="709"/>
      </w:pPr>
      <w:r>
        <w:t xml:space="preserve">Será utilizado no transmissor, uma antena dimensionada </w:t>
      </w:r>
      <w:r w:rsidR="00D7664D">
        <w:t>de 17.30cm utilizando um fio de cobre rígido 24awg</w:t>
      </w:r>
      <w:r w:rsidR="001807CA">
        <w:t xml:space="preserve"> como segue </w:t>
      </w:r>
      <w:r w:rsidR="00D7664D">
        <w:t xml:space="preserve">a </w:t>
      </w:r>
      <w:r w:rsidR="00533F3C">
        <w:t>E</w:t>
      </w:r>
      <w:r w:rsidR="00D7664D">
        <w:t>quação</w:t>
      </w:r>
      <w:r w:rsidR="00533F3C">
        <w:t xml:space="preserve"> 2.</w:t>
      </w:r>
    </w:p>
    <w:p w14:paraId="43243654" w14:textId="072E9746" w:rsidR="00D7664D" w:rsidRDefault="00D7664D" w:rsidP="00D7664D">
      <w:pPr>
        <w:pStyle w:val="Legenda"/>
        <w:keepNext/>
      </w:pPr>
      <w:bookmarkStart w:id="27" w:name="_Toc42629692"/>
      <w:r>
        <w:t xml:space="preserve">Equação </w:t>
      </w:r>
      <w:fldSimple w:instr=" SEQ Equação \* ARABIC ">
        <w:r w:rsidR="007638EA">
          <w:rPr>
            <w:noProof/>
          </w:rPr>
          <w:t>2</w:t>
        </w:r>
      </w:fldSimple>
      <w:r>
        <w:t>: Dimensionamento de antenas de RF</w:t>
      </w:r>
      <w:bookmarkEnd w:id="27"/>
    </w:p>
    <w:p w14:paraId="5F451433" w14:textId="77777777" w:rsidR="00D7664D" w:rsidRPr="00533F3C" w:rsidRDefault="00D7664D" w:rsidP="008338A3">
      <w:pPr>
        <w:ind w:firstLine="709"/>
      </w:pPr>
      <m:oMathPara>
        <m:oMath>
          <m:r>
            <w:rPr>
              <w:rFonts w:ascii="Cambria Math" w:hAnsi="Cambria Math"/>
            </w:rPr>
            <m:t>λ.f=c</m:t>
          </m:r>
        </m:oMath>
      </m:oMathPara>
    </w:p>
    <w:p w14:paraId="7824C0A4" w14:textId="7ED17358" w:rsidR="00533F3C" w:rsidRPr="00533F3C" w:rsidRDefault="00533F3C" w:rsidP="00533F3C">
      <w:pPr>
        <w:ind w:firstLine="709"/>
      </w:pPr>
      <w:r>
        <w:t xml:space="preserve">A Equação 2 é conhecida mundialmente e imutável. Composta por </w:t>
      </w:r>
      <m:oMath>
        <m:r>
          <w:rPr>
            <w:rFonts w:ascii="Cambria Math" w:hAnsi="Cambria Math"/>
          </w:rPr>
          <m:t>λ</m:t>
        </m:r>
      </m:oMath>
      <w:r>
        <w:t xml:space="preserve"> sendo o comprimento da onda eletromagnética que queremos encontrar, </w:t>
      </w:r>
      <m:oMath>
        <m:r>
          <w:rPr>
            <w:rFonts w:ascii="Cambria Math" w:hAnsi="Cambria Math"/>
          </w:rPr>
          <m:t>f</m:t>
        </m:r>
      </m:oMath>
      <w:r>
        <w:t xml:space="preserve"> a frequência de operação de transmissão e </w:t>
      </w:r>
      <m:oMath>
        <m:r>
          <w:rPr>
            <w:rFonts w:ascii="Cambria Math" w:hAnsi="Cambria Math"/>
          </w:rPr>
          <m:t>c</m:t>
        </m:r>
      </m:oMath>
      <w:r>
        <w:t xml:space="preserve"> a velocidade da luz, uma constante que vele </w:t>
      </w:r>
      <w:r w:rsidR="00376C85">
        <w:t xml:space="preserve">aproximadamente </w:t>
      </w:r>
      <w:r>
        <w:t xml:space="preserve">300Kkm/s. Aplicando os valores de </w:t>
      </w:r>
      <m:oMath>
        <m:r>
          <w:rPr>
            <w:rFonts w:ascii="Cambria Math" w:hAnsi="Cambria Math"/>
          </w:rPr>
          <m:t>f=433.000.000 Hz</m:t>
        </m:r>
      </m:oMath>
      <w:r>
        <w:t xml:space="preserve"> e </w:t>
      </w:r>
      <m:oMath>
        <m:r>
          <w:rPr>
            <w:rFonts w:ascii="Cambria Math" w:hAnsi="Cambria Math"/>
          </w:rPr>
          <m:t>c=299 792 458 m/s</m:t>
        </m:r>
      </m:oMath>
      <w:r>
        <w:t xml:space="preserve">, obtemos o valor aproximado de </w:t>
      </w:r>
      <w:r w:rsidR="00A5297F">
        <w:t>0,6923</w:t>
      </w:r>
      <w:r>
        <w:t>m.</w:t>
      </w:r>
      <w:r w:rsidR="00A5297F">
        <w:t xml:space="preserve"> No entanto, o esperado de uma antena é que ela tenha pelo menos o </w:t>
      </w:r>
      <w:r w:rsidR="00A5297F">
        <w:lastRenderedPageBreak/>
        <w:t xml:space="preserve">comprimento de múltiplos de 1/4 de </w:t>
      </w:r>
      <m:oMath>
        <m:r>
          <w:rPr>
            <w:rFonts w:ascii="Cambria Math" w:hAnsi="Cambria Math"/>
          </w:rPr>
          <m:t>λ</m:t>
        </m:r>
      </m:oMath>
      <w:r w:rsidR="00A5297F">
        <w:t xml:space="preserve">. Nesse caso 0,6923m/4 = 0,17309m ou 17,30cm. </w:t>
      </w:r>
      <w:r w:rsidR="009F33D3">
        <w:t xml:space="preserve">No entanto, visando melhor qualidade, iremos usar um múltiplo de 1/2 de </w:t>
      </w:r>
      <m:oMath>
        <m:r>
          <w:rPr>
            <w:rFonts w:ascii="Cambria Math" w:hAnsi="Cambria Math"/>
          </w:rPr>
          <m:t>λ</m:t>
        </m:r>
      </m:oMath>
      <w:r w:rsidR="009F33D3">
        <w:t xml:space="preserve"> enrolado em forma helicoidal de 5mm de diâmetro interno e mante</w:t>
      </w:r>
      <w:r w:rsidR="00376C85">
        <w:t>ndo</w:t>
      </w:r>
      <w:r w:rsidR="009F33D3">
        <w:t xml:space="preserve"> o passo o mais uniforme possível</w:t>
      </w:r>
      <w:r w:rsidR="00EC2896">
        <w:t xml:space="preserve"> (</w:t>
      </w:r>
      <w:r w:rsidR="00EC2896" w:rsidRPr="00EC2896">
        <w:t>HALLIDAY, David. RESNICK</w:t>
      </w:r>
      <w:r w:rsidR="00EC2896">
        <w:t>, 2008).</w:t>
      </w:r>
    </w:p>
    <w:p w14:paraId="34FF44CC" w14:textId="77777777" w:rsidR="00E40824" w:rsidRDefault="00E40824" w:rsidP="00E40824">
      <w:pPr>
        <w:pStyle w:val="Ttulo4"/>
      </w:pPr>
      <w:r>
        <w:t xml:space="preserve">Sensor de fluxo </w:t>
      </w:r>
    </w:p>
    <w:p w14:paraId="3FFF0B45" w14:textId="77777777" w:rsidR="009F33D3" w:rsidRDefault="009F33D3" w:rsidP="009F33D3">
      <w:pPr>
        <w:ind w:firstLine="709"/>
      </w:pPr>
      <w:r>
        <w:t xml:space="preserve">O sensor de fluxo </w:t>
      </w:r>
      <w:r w:rsidRPr="00376C85">
        <w:rPr>
          <w:i/>
          <w:iCs/>
        </w:rPr>
        <w:t>YF-S201</w:t>
      </w:r>
      <w:r>
        <w:t xml:space="preserve">, possui um diâmetro interno de </w:t>
      </w:r>
      <w:r w:rsidRPr="00376C85">
        <w:rPr>
          <w:i/>
          <w:iCs/>
        </w:rPr>
        <w:t>1/2’</w:t>
      </w:r>
      <w:r>
        <w:t xml:space="preserve"> e pode ser acoplado diretamente no encanamento, com o uso de luvas. O sensor ao girar a hélice interna com o movimento mecânico água, irá gerar pulsos magnéticos que através do efeito </w:t>
      </w:r>
      <w:r w:rsidRPr="009F524A">
        <w:rPr>
          <w:i/>
          <w:iCs/>
        </w:rPr>
        <w:t>hall</w:t>
      </w:r>
      <w:r>
        <w:t xml:space="preserve">, geraram pulsos que poderão ser captados </w:t>
      </w:r>
      <w:r w:rsidR="00A44318">
        <w:t>em forma de interrupção no</w:t>
      </w:r>
      <w:r>
        <w:t xml:space="preserve"> microcontrolador</w:t>
      </w:r>
      <w:r w:rsidR="00A44318">
        <w:t>.</w:t>
      </w:r>
    </w:p>
    <w:p w14:paraId="366022A5" w14:textId="77777777" w:rsidR="00A44318" w:rsidRDefault="00A44318" w:rsidP="00A44318">
      <w:pPr>
        <w:keepNext/>
        <w:jc w:val="center"/>
      </w:pPr>
      <w:r>
        <w:rPr>
          <w:noProof/>
        </w:rPr>
        <w:drawing>
          <wp:inline distT="0" distB="0" distL="0" distR="0" wp14:anchorId="136E8D36" wp14:editId="132C1CF9">
            <wp:extent cx="3171825" cy="1853233"/>
            <wp:effectExtent l="0" t="0" r="0" b="0"/>
            <wp:docPr id="6" name="Imagem 6" descr="Buy Water Flow Sensor Fluid Flowmeter Meter Hall Effect Sensing Y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Water Flow Sensor Fluid Flowmeter Meter Hall Effect Sensing YF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429" cy="1862935"/>
                    </a:xfrm>
                    <a:prstGeom prst="rect">
                      <a:avLst/>
                    </a:prstGeom>
                    <a:noFill/>
                    <a:ln>
                      <a:noFill/>
                    </a:ln>
                  </pic:spPr>
                </pic:pic>
              </a:graphicData>
            </a:graphic>
          </wp:inline>
        </w:drawing>
      </w:r>
    </w:p>
    <w:p w14:paraId="211DDFD9" w14:textId="169EC0AC" w:rsidR="00E40824" w:rsidRDefault="00A44318" w:rsidP="00A44318">
      <w:pPr>
        <w:pStyle w:val="Legenda"/>
      </w:pPr>
      <w:bookmarkStart w:id="28" w:name="_Toc46411290"/>
      <w:r>
        <w:t xml:space="preserve">Figura </w:t>
      </w:r>
      <w:fldSimple w:instr=" SEQ Figura \* ARABIC ">
        <w:r w:rsidR="007638EA">
          <w:rPr>
            <w:noProof/>
          </w:rPr>
          <w:t>7</w:t>
        </w:r>
      </w:fldSimple>
      <w:r>
        <w:t>: Sensor de fluxo YF-S201</w:t>
      </w:r>
      <w:bookmarkEnd w:id="28"/>
    </w:p>
    <w:p w14:paraId="12213B63" w14:textId="399CC0C9" w:rsidR="005C1A46" w:rsidRPr="008F0641" w:rsidRDefault="005C1A46" w:rsidP="005C1A46">
      <w:pPr>
        <w:ind w:firstLine="709"/>
      </w:pPr>
      <w:r>
        <w:t xml:space="preserve">Na figura 7 podemos ver a estrutura interna do sensor e as respectivas pinagens, sendo elas </w:t>
      </w:r>
      <w:r w:rsidRPr="00376C85">
        <w:rPr>
          <w:i/>
          <w:iCs/>
        </w:rPr>
        <w:t>(1)</w:t>
      </w:r>
      <w:r w:rsidR="009F524A">
        <w:rPr>
          <w:i/>
          <w:iCs/>
        </w:rPr>
        <w:t xml:space="preserve"> </w:t>
      </w:r>
      <w:r w:rsidRPr="00376C85">
        <w:rPr>
          <w:i/>
          <w:iCs/>
        </w:rPr>
        <w:t>GND, (2)</w:t>
      </w:r>
      <w:r w:rsidR="009F524A">
        <w:rPr>
          <w:i/>
          <w:iCs/>
        </w:rPr>
        <w:t xml:space="preserve"> </w:t>
      </w:r>
      <w:r w:rsidRPr="00376C85">
        <w:rPr>
          <w:i/>
          <w:iCs/>
        </w:rPr>
        <w:t xml:space="preserve">VCC </w:t>
      </w:r>
      <w:r w:rsidRPr="00376C85">
        <w:t>e</w:t>
      </w:r>
      <w:r w:rsidRPr="00376C85">
        <w:rPr>
          <w:i/>
          <w:iCs/>
        </w:rPr>
        <w:t xml:space="preserve"> (3)</w:t>
      </w:r>
      <w:r w:rsidR="009F524A">
        <w:rPr>
          <w:i/>
          <w:iCs/>
        </w:rPr>
        <w:t xml:space="preserve"> </w:t>
      </w:r>
      <w:r w:rsidRPr="00376C85">
        <w:rPr>
          <w:i/>
          <w:iCs/>
        </w:rPr>
        <w:t>OUT</w:t>
      </w:r>
      <w:r>
        <w:t xml:space="preserve">, responsáveis respectivamente pela alimentação negativa, positiva </w:t>
      </w:r>
      <w:r w:rsidR="009F524A">
        <w:t>e pela</w:t>
      </w:r>
      <w:r>
        <w:t xml:space="preserve"> saída dos pulsos. Os pulsos são gerados pelo pequeno imã no eixo de rotação da turbina.</w:t>
      </w:r>
      <w:r w:rsidR="00EC2896">
        <w:t xml:space="preserve"> Esse sensor pode ser visto sendo usado no artigo </w:t>
      </w:r>
      <w:r w:rsidR="008F0641">
        <w:t xml:space="preserve">de </w:t>
      </w:r>
      <w:r w:rsidR="008F0641" w:rsidRPr="00EC2896">
        <w:t>C. Rajurkar</w:t>
      </w:r>
      <w:r w:rsidR="008F0641">
        <w:t xml:space="preserve"> usado em um projeto de </w:t>
      </w:r>
      <w:r w:rsidR="008F0641" w:rsidRPr="008F0641">
        <w:rPr>
          <w:i/>
          <w:iCs/>
        </w:rPr>
        <w:t>IoT</w:t>
      </w:r>
      <w:r w:rsidR="008F0641">
        <w:rPr>
          <w:i/>
          <w:iCs/>
        </w:rPr>
        <w:t xml:space="preserve"> (Internet of things) </w:t>
      </w:r>
      <w:r w:rsidR="008F0641">
        <w:t>no gerenciamento do consumo de água em residências (</w:t>
      </w:r>
      <w:r w:rsidR="008F0641" w:rsidRPr="00EC2896">
        <w:t>C. Rajurkar</w:t>
      </w:r>
      <w:r w:rsidR="008F0641">
        <w:t>, 2017).</w:t>
      </w:r>
    </w:p>
    <w:p w14:paraId="1FEFF73E" w14:textId="77777777" w:rsidR="00E40824" w:rsidRDefault="00E40824" w:rsidP="00E40824">
      <w:pPr>
        <w:pStyle w:val="Ttulo4"/>
      </w:pPr>
      <w:r>
        <w:t>Fonte de energia</w:t>
      </w:r>
    </w:p>
    <w:p w14:paraId="53ECDACA" w14:textId="77777777" w:rsidR="005C1A46" w:rsidRDefault="005C1A46" w:rsidP="00DF4C05">
      <w:pPr>
        <w:ind w:firstLine="709"/>
      </w:pPr>
      <w:r>
        <w:t xml:space="preserve">A fonte utilizada, será uma fonte chaveada </w:t>
      </w:r>
      <w:r w:rsidR="00DF4C05">
        <w:t>com entrada 110 ~ 220</w:t>
      </w:r>
      <w:r w:rsidR="00DF4C05">
        <w:rPr>
          <w:rFonts w:ascii="Symbol" w:hAnsi="Symbol"/>
        </w:rPr>
        <w:t></w:t>
      </w:r>
      <w:r w:rsidR="00DF4C05">
        <w:t xml:space="preserve"> e saída de 9V, com capacidade de até 1A (Figura 8). A fonte será ligada diretamente na rede elétrica, de tal forma que o sistema consiga sempre estar ligado, evitando assim o contato com o dispositivo, para que não torne o método de ligar e desligar o sistema, algo cansativo e desencoraje o uso.</w:t>
      </w:r>
    </w:p>
    <w:p w14:paraId="40926C59" w14:textId="77777777" w:rsidR="00DF4C05" w:rsidRDefault="00DF4C05" w:rsidP="00DF4C05">
      <w:pPr>
        <w:ind w:firstLine="709"/>
      </w:pPr>
      <w:r>
        <w:lastRenderedPageBreak/>
        <w:t xml:space="preserve">A ponteira da fonte de alimentação é do tipo P4, no entanto, haverá um estágio de adaptação para que o conector encaixe no Arduino NANO, uma vez que ele deverá ser ligado diretamente nos pinos de alimentação </w:t>
      </w:r>
      <w:r w:rsidRPr="00DF4C05">
        <w:rPr>
          <w:i/>
          <w:iCs/>
        </w:rPr>
        <w:t>Vin</w:t>
      </w:r>
      <w:r>
        <w:t xml:space="preserve"> </w:t>
      </w:r>
      <w:r w:rsidR="00B72A65">
        <w:t>na própria placa (</w:t>
      </w:r>
      <w:r w:rsidR="00B72A65">
        <w:rPr>
          <w:i/>
          <w:iCs/>
        </w:rPr>
        <w:t>o</w:t>
      </w:r>
      <w:r w:rsidRPr="00DF4C05">
        <w:rPr>
          <w:i/>
          <w:iCs/>
        </w:rPr>
        <w:t>nboard</w:t>
      </w:r>
      <w:r w:rsidR="00B72A65">
        <w:rPr>
          <w:i/>
          <w:iCs/>
        </w:rPr>
        <w:t>)</w:t>
      </w:r>
      <w:r>
        <w:t xml:space="preserve"> e ser devidamente isolado, evitando riscos de choque elétricos por ser exposto em ambientes muito úmidos. </w:t>
      </w:r>
    </w:p>
    <w:p w14:paraId="4C535A90" w14:textId="77777777" w:rsidR="00DF4C05" w:rsidRDefault="00DF4C05" w:rsidP="00DF4C05">
      <w:pPr>
        <w:keepNext/>
        <w:ind w:firstLine="709"/>
        <w:jc w:val="center"/>
      </w:pPr>
      <w:r>
        <w:rPr>
          <w:noProof/>
        </w:rPr>
        <w:drawing>
          <wp:inline distT="0" distB="0" distL="0" distR="0" wp14:anchorId="1E603375" wp14:editId="54D9F7B6">
            <wp:extent cx="1199072" cy="1199072"/>
            <wp:effectExtent l="0" t="0" r="1270" b="0"/>
            <wp:docPr id="9" name="Imagem 9" descr="  Fonte Chaveada 9V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Fonte Chaveada 9V 1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4062" cy="1234062"/>
                    </a:xfrm>
                    <a:prstGeom prst="rect">
                      <a:avLst/>
                    </a:prstGeom>
                    <a:noFill/>
                    <a:ln>
                      <a:noFill/>
                    </a:ln>
                  </pic:spPr>
                </pic:pic>
              </a:graphicData>
            </a:graphic>
          </wp:inline>
        </w:drawing>
      </w:r>
    </w:p>
    <w:p w14:paraId="34C6240C" w14:textId="15B72D99" w:rsidR="00E40824" w:rsidRPr="00E40824" w:rsidRDefault="00DF4C05" w:rsidP="00DF4C05">
      <w:pPr>
        <w:pStyle w:val="Legenda"/>
      </w:pPr>
      <w:bookmarkStart w:id="29" w:name="_Toc46411291"/>
      <w:r>
        <w:t xml:space="preserve">Figura </w:t>
      </w:r>
      <w:fldSimple w:instr=" SEQ Figura \* ARABIC ">
        <w:r w:rsidR="007638EA">
          <w:rPr>
            <w:noProof/>
          </w:rPr>
          <w:t>8</w:t>
        </w:r>
      </w:fldSimple>
      <w:r>
        <w:t>: Fonte de alimentação 9V do transmissor</w:t>
      </w:r>
      <w:bookmarkEnd w:id="29"/>
    </w:p>
    <w:p w14:paraId="3061C31E" w14:textId="77777777" w:rsidR="00177714" w:rsidRDefault="00177714" w:rsidP="00177714">
      <w:pPr>
        <w:pStyle w:val="Ttulo3"/>
      </w:pPr>
      <w:bookmarkStart w:id="30" w:name="_Toc46411247"/>
      <w:r>
        <w:t>Receptor</w:t>
      </w:r>
      <w:bookmarkEnd w:id="30"/>
    </w:p>
    <w:p w14:paraId="58BE4215" w14:textId="15FA04C9" w:rsidR="001A73AC" w:rsidRDefault="00E40824" w:rsidP="001A73AC">
      <w:pPr>
        <w:ind w:left="576"/>
      </w:pPr>
      <w:r>
        <w:t>Para o sistema de recepção dos dados vindos do transmissor, foram utilizados:</w:t>
      </w:r>
    </w:p>
    <w:p w14:paraId="26CF9EE8" w14:textId="2F36072D" w:rsidR="00B72A65" w:rsidRDefault="00B72A65" w:rsidP="00B72A65">
      <w:pPr>
        <w:pStyle w:val="Legenda"/>
        <w:keepNext/>
      </w:pPr>
      <w:bookmarkStart w:id="31" w:name="_Toc46411309"/>
      <w:r>
        <w:t xml:space="preserve">Tabela </w:t>
      </w:r>
      <w:fldSimple w:instr=" SEQ Tabela \* ARABIC ">
        <w:r w:rsidR="007638EA">
          <w:rPr>
            <w:noProof/>
          </w:rPr>
          <w:t>2</w:t>
        </w:r>
      </w:fldSimple>
      <w:r>
        <w:t xml:space="preserve">: </w:t>
      </w:r>
      <w:r w:rsidRPr="00D15644">
        <w:t xml:space="preserve">Tabela de componentes do </w:t>
      </w:r>
      <w:r>
        <w:t>receptor</w:t>
      </w:r>
      <w:bookmarkEnd w:id="31"/>
    </w:p>
    <w:tbl>
      <w:tblPr>
        <w:tblStyle w:val="Tabelacomgrade"/>
        <w:tblW w:w="9072" w:type="dxa"/>
        <w:tblInd w:w="-5" w:type="dxa"/>
        <w:tblLook w:val="04A0" w:firstRow="1" w:lastRow="0" w:firstColumn="1" w:lastColumn="0" w:noHBand="0" w:noVBand="1"/>
      </w:tblPr>
      <w:tblGrid>
        <w:gridCol w:w="2396"/>
        <w:gridCol w:w="1850"/>
        <w:gridCol w:w="2558"/>
        <w:gridCol w:w="2268"/>
      </w:tblGrid>
      <w:tr w:rsidR="00E40824" w14:paraId="23339271" w14:textId="77777777" w:rsidTr="00E40824">
        <w:tc>
          <w:tcPr>
            <w:tcW w:w="2396" w:type="dxa"/>
          </w:tcPr>
          <w:p w14:paraId="060FFEBB" w14:textId="77777777" w:rsidR="00E40824" w:rsidRDefault="00E40824" w:rsidP="00E40824">
            <w:r>
              <w:t>Nome do componente</w:t>
            </w:r>
          </w:p>
        </w:tc>
        <w:tc>
          <w:tcPr>
            <w:tcW w:w="1850" w:type="dxa"/>
          </w:tcPr>
          <w:p w14:paraId="2EABF43F" w14:textId="77777777" w:rsidR="00E40824" w:rsidRDefault="00E40824" w:rsidP="00E40824">
            <w:r>
              <w:t>Preço médio</w:t>
            </w:r>
          </w:p>
        </w:tc>
        <w:tc>
          <w:tcPr>
            <w:tcW w:w="2558" w:type="dxa"/>
          </w:tcPr>
          <w:p w14:paraId="15C5E417" w14:textId="77777777" w:rsidR="00E40824" w:rsidRDefault="00E40824" w:rsidP="00E40824">
            <w:r>
              <w:t>Descrição</w:t>
            </w:r>
          </w:p>
        </w:tc>
        <w:tc>
          <w:tcPr>
            <w:tcW w:w="2268" w:type="dxa"/>
          </w:tcPr>
          <w:p w14:paraId="63CBF99B" w14:textId="77777777" w:rsidR="00E40824" w:rsidRDefault="00E40824" w:rsidP="00E40824">
            <w:r>
              <w:t>Modelo</w:t>
            </w:r>
          </w:p>
        </w:tc>
      </w:tr>
      <w:tr w:rsidR="00E40824" w14:paraId="3C264916" w14:textId="77777777" w:rsidTr="00E40824">
        <w:tc>
          <w:tcPr>
            <w:tcW w:w="2396" w:type="dxa"/>
          </w:tcPr>
          <w:p w14:paraId="0C85B872" w14:textId="77777777" w:rsidR="00E40824" w:rsidRDefault="00E40824" w:rsidP="00E40824">
            <w:r>
              <w:t>Arduino UNO</w:t>
            </w:r>
          </w:p>
        </w:tc>
        <w:tc>
          <w:tcPr>
            <w:tcW w:w="1850" w:type="dxa"/>
          </w:tcPr>
          <w:p w14:paraId="01019428" w14:textId="77777777" w:rsidR="00E40824" w:rsidRDefault="00A82036" w:rsidP="00E40824">
            <w:r>
              <w:t>R$ 50,00</w:t>
            </w:r>
          </w:p>
        </w:tc>
        <w:tc>
          <w:tcPr>
            <w:tcW w:w="2558" w:type="dxa"/>
          </w:tcPr>
          <w:p w14:paraId="349D727D" w14:textId="77777777" w:rsidR="00E40824" w:rsidRDefault="00E40824" w:rsidP="00E40824">
            <w:r>
              <w:t>Microcontrolador</w:t>
            </w:r>
          </w:p>
        </w:tc>
        <w:tc>
          <w:tcPr>
            <w:tcW w:w="2268" w:type="dxa"/>
          </w:tcPr>
          <w:p w14:paraId="173DE27B" w14:textId="77777777" w:rsidR="00E40824" w:rsidRDefault="00E40824" w:rsidP="00E40824">
            <w:r>
              <w:t>ATMega328p</w:t>
            </w:r>
          </w:p>
        </w:tc>
      </w:tr>
      <w:tr w:rsidR="00E40824" w14:paraId="785C006C" w14:textId="77777777" w:rsidTr="00E40824">
        <w:tc>
          <w:tcPr>
            <w:tcW w:w="2396" w:type="dxa"/>
          </w:tcPr>
          <w:p w14:paraId="23CE9C42" w14:textId="77777777" w:rsidR="00E40824" w:rsidRDefault="00E40824" w:rsidP="00E40824">
            <w:r>
              <w:t>Receptor RF 433Mhz</w:t>
            </w:r>
          </w:p>
        </w:tc>
        <w:tc>
          <w:tcPr>
            <w:tcW w:w="1850" w:type="dxa"/>
          </w:tcPr>
          <w:p w14:paraId="484D683E" w14:textId="77777777" w:rsidR="00E40824" w:rsidRDefault="00A82036" w:rsidP="00E40824">
            <w:r>
              <w:t>R$ 5,00</w:t>
            </w:r>
          </w:p>
        </w:tc>
        <w:tc>
          <w:tcPr>
            <w:tcW w:w="2558" w:type="dxa"/>
          </w:tcPr>
          <w:p w14:paraId="5CA4EB50" w14:textId="77777777" w:rsidR="00E40824" w:rsidRDefault="00E40824" w:rsidP="00E40824">
            <w:r>
              <w:t>Receptor dos sinais RF</w:t>
            </w:r>
          </w:p>
        </w:tc>
        <w:tc>
          <w:tcPr>
            <w:tcW w:w="2268" w:type="dxa"/>
          </w:tcPr>
          <w:p w14:paraId="3DE43F45" w14:textId="77777777" w:rsidR="00E40824" w:rsidRDefault="00180BA9" w:rsidP="00E40824">
            <w:r>
              <w:t>MX_RM_05</w:t>
            </w:r>
          </w:p>
        </w:tc>
      </w:tr>
      <w:tr w:rsidR="00E40824" w14:paraId="45EBD968" w14:textId="77777777" w:rsidTr="00E40824">
        <w:tc>
          <w:tcPr>
            <w:tcW w:w="2396" w:type="dxa"/>
          </w:tcPr>
          <w:p w14:paraId="7C891E93" w14:textId="77777777" w:rsidR="00E40824" w:rsidRDefault="00E40824" w:rsidP="00E40824">
            <w:r>
              <w:t>Display LCD 16x2</w:t>
            </w:r>
          </w:p>
        </w:tc>
        <w:tc>
          <w:tcPr>
            <w:tcW w:w="1850" w:type="dxa"/>
          </w:tcPr>
          <w:p w14:paraId="3366EA9C" w14:textId="77777777" w:rsidR="00E40824" w:rsidRDefault="00A82036" w:rsidP="00E40824">
            <w:r>
              <w:t>R$ 20,00</w:t>
            </w:r>
          </w:p>
        </w:tc>
        <w:tc>
          <w:tcPr>
            <w:tcW w:w="2558" w:type="dxa"/>
          </w:tcPr>
          <w:p w14:paraId="0E432A3B" w14:textId="77777777" w:rsidR="00E40824" w:rsidRDefault="00E40824" w:rsidP="00E40824">
            <w:r>
              <w:t>Interface supervisória</w:t>
            </w:r>
          </w:p>
        </w:tc>
        <w:tc>
          <w:tcPr>
            <w:tcW w:w="2268" w:type="dxa"/>
          </w:tcPr>
          <w:p w14:paraId="41B7DED1" w14:textId="30123D8F" w:rsidR="00E40824" w:rsidRDefault="009F524A" w:rsidP="00E40824">
            <w:r>
              <w:t xml:space="preserve">16x2 </w:t>
            </w:r>
            <w:r w:rsidRPr="00C057C4">
              <w:rPr>
                <w:i/>
                <w:iCs/>
              </w:rPr>
              <w:t>backlight</w:t>
            </w:r>
            <w:r>
              <w:t xml:space="preserve"> verde</w:t>
            </w:r>
          </w:p>
        </w:tc>
      </w:tr>
      <w:tr w:rsidR="00E40824" w14:paraId="76AFBFE9" w14:textId="77777777" w:rsidTr="00E40824">
        <w:tc>
          <w:tcPr>
            <w:tcW w:w="2396" w:type="dxa"/>
          </w:tcPr>
          <w:p w14:paraId="040050B0" w14:textId="77777777" w:rsidR="00E40824" w:rsidRDefault="00E40824" w:rsidP="00E40824">
            <w:r>
              <w:t>Led RGB</w:t>
            </w:r>
          </w:p>
        </w:tc>
        <w:tc>
          <w:tcPr>
            <w:tcW w:w="1850" w:type="dxa"/>
          </w:tcPr>
          <w:p w14:paraId="1B24249D" w14:textId="77777777" w:rsidR="00E40824" w:rsidRDefault="00A82036" w:rsidP="00E40824">
            <w:r>
              <w:t>R$ 1,00</w:t>
            </w:r>
          </w:p>
        </w:tc>
        <w:tc>
          <w:tcPr>
            <w:tcW w:w="2558" w:type="dxa"/>
          </w:tcPr>
          <w:p w14:paraId="549D691C" w14:textId="77777777" w:rsidR="00E40824" w:rsidRDefault="00E40824" w:rsidP="00E40824">
            <w:r>
              <w:t>Indicador luminoso</w:t>
            </w:r>
          </w:p>
        </w:tc>
        <w:tc>
          <w:tcPr>
            <w:tcW w:w="2268" w:type="dxa"/>
          </w:tcPr>
          <w:p w14:paraId="35D63B5A" w14:textId="77777777" w:rsidR="00E40824" w:rsidRDefault="008338A3" w:rsidP="00E40824">
            <w:r>
              <w:t>Anodo comum 5mm</w:t>
            </w:r>
          </w:p>
        </w:tc>
      </w:tr>
      <w:tr w:rsidR="00E40824" w14:paraId="2C9B270F" w14:textId="77777777" w:rsidTr="00E40824">
        <w:tc>
          <w:tcPr>
            <w:tcW w:w="2396" w:type="dxa"/>
          </w:tcPr>
          <w:p w14:paraId="4F625424" w14:textId="77777777" w:rsidR="00E40824" w:rsidRDefault="00E40824" w:rsidP="00E40824">
            <w:r>
              <w:t xml:space="preserve">Botões </w:t>
            </w:r>
          </w:p>
        </w:tc>
        <w:tc>
          <w:tcPr>
            <w:tcW w:w="1850" w:type="dxa"/>
          </w:tcPr>
          <w:p w14:paraId="0A42C4B8" w14:textId="77777777" w:rsidR="00E40824" w:rsidRDefault="00A82036" w:rsidP="00E40824">
            <w:r>
              <w:t>R$ 2,00</w:t>
            </w:r>
          </w:p>
        </w:tc>
        <w:tc>
          <w:tcPr>
            <w:tcW w:w="2558" w:type="dxa"/>
          </w:tcPr>
          <w:p w14:paraId="3E817FF1" w14:textId="77777777" w:rsidR="00E40824" w:rsidRDefault="00E40824" w:rsidP="00E40824">
            <w:r>
              <w:t>Configurações extra</w:t>
            </w:r>
          </w:p>
        </w:tc>
        <w:tc>
          <w:tcPr>
            <w:tcW w:w="2268" w:type="dxa"/>
          </w:tcPr>
          <w:p w14:paraId="091603C4" w14:textId="77777777" w:rsidR="00E40824" w:rsidRDefault="00E40824" w:rsidP="00E40824">
            <w:pPr>
              <w:jc w:val="center"/>
            </w:pPr>
            <w:r>
              <w:t>#</w:t>
            </w:r>
          </w:p>
        </w:tc>
      </w:tr>
      <w:tr w:rsidR="00B72A65" w14:paraId="37E62D5E" w14:textId="77777777" w:rsidTr="00E40824">
        <w:tc>
          <w:tcPr>
            <w:tcW w:w="2396" w:type="dxa"/>
          </w:tcPr>
          <w:p w14:paraId="57362E68" w14:textId="77777777" w:rsidR="00B72A65" w:rsidRDefault="00B72A65" w:rsidP="00E40824">
            <w:r>
              <w:t>Total</w:t>
            </w:r>
          </w:p>
        </w:tc>
        <w:tc>
          <w:tcPr>
            <w:tcW w:w="1850" w:type="dxa"/>
          </w:tcPr>
          <w:p w14:paraId="549F4251" w14:textId="77777777" w:rsidR="00B72A65" w:rsidRDefault="00B72A65" w:rsidP="00E40824">
            <w:r>
              <w:t>R$ 78,00</w:t>
            </w:r>
          </w:p>
        </w:tc>
        <w:tc>
          <w:tcPr>
            <w:tcW w:w="2558" w:type="dxa"/>
          </w:tcPr>
          <w:p w14:paraId="7CC004E6" w14:textId="77777777" w:rsidR="00B72A65" w:rsidRDefault="00B72A65" w:rsidP="00B72A65">
            <w:pPr>
              <w:jc w:val="center"/>
            </w:pPr>
            <w:r>
              <w:t>#</w:t>
            </w:r>
          </w:p>
        </w:tc>
        <w:tc>
          <w:tcPr>
            <w:tcW w:w="2268" w:type="dxa"/>
          </w:tcPr>
          <w:p w14:paraId="6D88E5D6" w14:textId="77777777" w:rsidR="00B72A65" w:rsidRDefault="00B72A65" w:rsidP="00E40824">
            <w:pPr>
              <w:jc w:val="center"/>
            </w:pPr>
            <w:r>
              <w:t>#</w:t>
            </w:r>
          </w:p>
        </w:tc>
      </w:tr>
    </w:tbl>
    <w:p w14:paraId="146734E9" w14:textId="77777777" w:rsidR="008338A3" w:rsidRDefault="008338A3" w:rsidP="008338A3">
      <w:pPr>
        <w:pStyle w:val="Ttulo4"/>
      </w:pPr>
      <w:r>
        <w:t>Arduino UNO</w:t>
      </w:r>
    </w:p>
    <w:p w14:paraId="5665863E" w14:textId="77777777" w:rsidR="00DF4C05" w:rsidRDefault="00DF4C05" w:rsidP="00DF4C05">
      <w:pPr>
        <w:ind w:firstLine="851"/>
      </w:pPr>
      <w:r>
        <w:t xml:space="preserve">Da mesma forma que o transmissor, o receptor usará um Arduino, porém dessa vez do modelo UNO, a pesar de ser o mesmo chip microcontrolador </w:t>
      </w:r>
      <w:r w:rsidR="00B72A65">
        <w:t>ATmega</w:t>
      </w:r>
      <w:r>
        <w:t xml:space="preserve">328P, a placa é um pouco diferente, como mostra a Figura 2. </w:t>
      </w:r>
    </w:p>
    <w:p w14:paraId="0FDBC9D3" w14:textId="7A41B721" w:rsidR="00DF4C05" w:rsidRPr="00DF4C05" w:rsidRDefault="00DF4C05" w:rsidP="00DF4C05">
      <w:pPr>
        <w:ind w:firstLine="851"/>
      </w:pPr>
      <w:r>
        <w:t xml:space="preserve">O receptor usará um Arduino UNO para controlar os sinais recebidos pelo receptor de RF e processá-los, assegurando que os dados sejam recebidos de forma integra e assim, passando tais informações para a interface do </w:t>
      </w:r>
      <w:r w:rsidR="00C057C4" w:rsidRPr="00C057C4">
        <w:rPr>
          <w:i/>
          <w:iCs/>
        </w:rPr>
        <w:t>d</w:t>
      </w:r>
      <w:r w:rsidRPr="00C057C4">
        <w:rPr>
          <w:i/>
          <w:iCs/>
        </w:rPr>
        <w:t>isplay</w:t>
      </w:r>
      <w:r>
        <w:t xml:space="preserve"> e o </w:t>
      </w:r>
      <w:r w:rsidRPr="005A4282">
        <w:rPr>
          <w:i/>
          <w:iCs/>
        </w:rPr>
        <w:t>led</w:t>
      </w:r>
      <w:r>
        <w:t xml:space="preserve"> </w:t>
      </w:r>
      <w:r w:rsidRPr="005A4282">
        <w:rPr>
          <w:i/>
          <w:iCs/>
        </w:rPr>
        <w:t>RGB</w:t>
      </w:r>
      <w:r>
        <w:t xml:space="preserve">. O Arduino será o cérebro por trás de todo processo de controle e atuará como um agente </w:t>
      </w:r>
      <w:r w:rsidR="004C7597">
        <w:t xml:space="preserve">regulador, sendo o responsável pela alimentação e manipulação de todo o sistema. </w:t>
      </w:r>
    </w:p>
    <w:p w14:paraId="7DDA5A32" w14:textId="77777777" w:rsidR="008338A3" w:rsidRDefault="008338A3" w:rsidP="008338A3">
      <w:pPr>
        <w:pStyle w:val="Ttulo4"/>
      </w:pPr>
      <w:r>
        <w:lastRenderedPageBreak/>
        <w:t>Receptor RF 433MHz</w:t>
      </w:r>
    </w:p>
    <w:p w14:paraId="3CC3395C" w14:textId="77777777" w:rsidR="004C7597" w:rsidRDefault="004C7597" w:rsidP="004C7597">
      <w:pPr>
        <w:ind w:firstLine="709"/>
      </w:pPr>
      <w:r>
        <w:t xml:space="preserve">O receptor RF do modelo </w:t>
      </w:r>
      <w:r w:rsidRPr="00B72A65">
        <w:rPr>
          <w:i/>
          <w:iCs/>
        </w:rPr>
        <w:t>MX_RM_05</w:t>
      </w:r>
      <w:r>
        <w:t xml:space="preserve"> será o responsável pela recepção dos quadros recebidos do transmissor. Da mesma forma que o transmissor possui uma antena de </w:t>
      </w:r>
      <w:r w:rsidR="00B72A65">
        <w:t>17,3</w:t>
      </w:r>
      <w:r>
        <w:t>cm para enviar os quadros, o receptor também irá possuir uma antena para receber as ondas eletromagnéticas que carregam toda informação útil, evitando que pedaços se percam no caminho ou que não consigam ser captados. O controle de integridade dos quadros recebidos, porém, não será processado pelo módulo receptor, mas sim pelo microcontrolador.</w:t>
      </w:r>
    </w:p>
    <w:p w14:paraId="287C4861" w14:textId="392621F0" w:rsidR="004C7597" w:rsidRDefault="004C7597" w:rsidP="004C7597">
      <w:pPr>
        <w:ind w:firstLine="709"/>
      </w:pPr>
      <w:r>
        <w:t>Na Figura 9 vemos o receptor de</w:t>
      </w:r>
      <w:r w:rsidR="00C057C4">
        <w:t>scrito</w:t>
      </w:r>
      <w:r>
        <w:t xml:space="preserve"> </w:t>
      </w:r>
      <w:r w:rsidR="00C057C4">
        <w:t>a</w:t>
      </w:r>
      <w:r>
        <w:t>cima</w:t>
      </w:r>
      <w:r w:rsidR="00C057C4">
        <w:t>, junto de sua antena</w:t>
      </w:r>
      <w:r>
        <w:t>.</w:t>
      </w:r>
    </w:p>
    <w:p w14:paraId="42F16F6E" w14:textId="77777777" w:rsidR="004C7597" w:rsidRDefault="004C7597" w:rsidP="004C7597">
      <w:pPr>
        <w:keepNext/>
        <w:ind w:firstLine="709"/>
        <w:jc w:val="center"/>
      </w:pPr>
      <w:r>
        <w:rPr>
          <w:noProof/>
        </w:rPr>
        <w:drawing>
          <wp:inline distT="0" distB="0" distL="0" distR="0" wp14:anchorId="5FFC1363" wp14:editId="1CFBE279">
            <wp:extent cx="2208362" cy="1913914"/>
            <wp:effectExtent l="0" t="0" r="1905" b="0"/>
            <wp:docPr id="10" name="Imagem 10" descr="FS1000A and XY-MK-5V 433MHz RF modules: overview – Quad M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1000A and XY-MK-5V 433MHz RF modules: overview – Quad Me Up"/>
                    <pic:cNvPicPr>
                      <a:picLocks noChangeAspect="1" noChangeArrowheads="1"/>
                    </pic:cNvPicPr>
                  </pic:nvPicPr>
                  <pic:blipFill rotWithShape="1">
                    <a:blip r:embed="rId16">
                      <a:extLst>
                        <a:ext uri="{28A0092B-C50C-407E-A947-70E740481C1C}">
                          <a14:useLocalDpi xmlns:a14="http://schemas.microsoft.com/office/drawing/2010/main" val="0"/>
                        </a:ext>
                      </a:extLst>
                    </a:blip>
                    <a:srcRect l="42767" t="25648" r="14911" b="19074"/>
                    <a:stretch/>
                  </pic:blipFill>
                  <pic:spPr bwMode="auto">
                    <a:xfrm>
                      <a:off x="0" y="0"/>
                      <a:ext cx="2269501" cy="1966901"/>
                    </a:xfrm>
                    <a:prstGeom prst="rect">
                      <a:avLst/>
                    </a:prstGeom>
                    <a:noFill/>
                    <a:ln>
                      <a:noFill/>
                    </a:ln>
                    <a:extLst>
                      <a:ext uri="{53640926-AAD7-44D8-BBD7-CCE9431645EC}">
                        <a14:shadowObscured xmlns:a14="http://schemas.microsoft.com/office/drawing/2010/main"/>
                      </a:ext>
                    </a:extLst>
                  </pic:spPr>
                </pic:pic>
              </a:graphicData>
            </a:graphic>
          </wp:inline>
        </w:drawing>
      </w:r>
    </w:p>
    <w:p w14:paraId="434C9FA9" w14:textId="1A288E5D" w:rsidR="004C7597" w:rsidRDefault="004C7597" w:rsidP="004C7597">
      <w:pPr>
        <w:pStyle w:val="Legenda"/>
      </w:pPr>
      <w:bookmarkStart w:id="32" w:name="_Toc46411292"/>
      <w:r>
        <w:t xml:space="preserve">Figura </w:t>
      </w:r>
      <w:fldSimple w:instr=" SEQ Figura \* ARABIC ">
        <w:r w:rsidR="007638EA">
          <w:rPr>
            <w:noProof/>
          </w:rPr>
          <w:t>9</w:t>
        </w:r>
      </w:fldSimple>
      <w:r>
        <w:t>: Módulo receptor MX_RM_05</w:t>
      </w:r>
      <w:bookmarkEnd w:id="32"/>
    </w:p>
    <w:p w14:paraId="6D95E1EB" w14:textId="77777777" w:rsidR="004C7597" w:rsidRPr="004C7597" w:rsidRDefault="004C7597" w:rsidP="004C7597"/>
    <w:p w14:paraId="2A08F82C" w14:textId="17230398" w:rsidR="004C7597" w:rsidRPr="004C7597" w:rsidRDefault="004C7597" w:rsidP="004C7597">
      <w:pPr>
        <w:ind w:firstLine="709"/>
      </w:pPr>
      <w:r>
        <w:t xml:space="preserve">A pesar de possuir 4 pinos, o receptor só utiliza 3 deles, uma vez que os pinos 2 e 3 estão interligados e representam os pinos de dados. Os pinos são </w:t>
      </w:r>
      <w:r w:rsidRPr="00B72A65">
        <w:rPr>
          <w:i/>
          <w:iCs/>
        </w:rPr>
        <w:t>(1)</w:t>
      </w:r>
      <w:r w:rsidR="00C057C4">
        <w:rPr>
          <w:i/>
          <w:iCs/>
        </w:rPr>
        <w:t xml:space="preserve"> </w:t>
      </w:r>
      <w:r w:rsidRPr="00B72A65">
        <w:rPr>
          <w:i/>
          <w:iCs/>
        </w:rPr>
        <w:t>GND, (2,3)</w:t>
      </w:r>
      <w:r w:rsidR="00C057C4">
        <w:rPr>
          <w:i/>
          <w:iCs/>
        </w:rPr>
        <w:t xml:space="preserve"> </w:t>
      </w:r>
      <w:r w:rsidRPr="00B72A65">
        <w:rPr>
          <w:i/>
          <w:iCs/>
        </w:rPr>
        <w:t>Dados</w:t>
      </w:r>
      <w:r w:rsidRPr="00B72A65">
        <w:t xml:space="preserve"> e</w:t>
      </w:r>
      <w:r w:rsidRPr="00B72A65">
        <w:rPr>
          <w:i/>
          <w:iCs/>
        </w:rPr>
        <w:t xml:space="preserve"> (4)</w:t>
      </w:r>
      <w:r w:rsidR="00C057C4">
        <w:rPr>
          <w:i/>
          <w:iCs/>
        </w:rPr>
        <w:t xml:space="preserve"> </w:t>
      </w:r>
      <w:r w:rsidRPr="00B72A65">
        <w:rPr>
          <w:i/>
          <w:iCs/>
        </w:rPr>
        <w:t>VCC</w:t>
      </w:r>
      <w:r>
        <w:t xml:space="preserve"> vistos da esquerda para a direita na Figura 9. Ao contrário do transmissor, o receptor só opera em faixas de tensão de 5V.  </w:t>
      </w:r>
    </w:p>
    <w:p w14:paraId="352576F1" w14:textId="77777777" w:rsidR="008338A3" w:rsidRDefault="008338A3" w:rsidP="008338A3">
      <w:pPr>
        <w:pStyle w:val="Ttulo4"/>
      </w:pPr>
      <w:r w:rsidRPr="00C057C4">
        <w:rPr>
          <w:i/>
          <w:iCs/>
        </w:rPr>
        <w:t>Display</w:t>
      </w:r>
      <w:r>
        <w:t xml:space="preserve"> LCD 16x2</w:t>
      </w:r>
    </w:p>
    <w:p w14:paraId="2D2B4E19" w14:textId="59667AE3" w:rsidR="00650A2D" w:rsidRDefault="004C7597" w:rsidP="007257ED">
      <w:pPr>
        <w:ind w:firstLine="709"/>
      </w:pPr>
      <w:r>
        <w:t xml:space="preserve">O </w:t>
      </w:r>
      <w:r w:rsidR="00C057C4">
        <w:rPr>
          <w:i/>
          <w:iCs/>
        </w:rPr>
        <w:t>d</w:t>
      </w:r>
      <w:r w:rsidRPr="00C057C4">
        <w:rPr>
          <w:i/>
          <w:iCs/>
        </w:rPr>
        <w:t>isplay</w:t>
      </w:r>
      <w:r>
        <w:t xml:space="preserve"> de 16 colunas e 2 linhas, funciona seguindo os protocolos </w:t>
      </w:r>
      <w:r w:rsidRPr="00B72A65">
        <w:rPr>
          <w:i/>
          <w:iCs/>
        </w:rPr>
        <w:t>SPI</w:t>
      </w:r>
      <w:r w:rsidR="00B72A65">
        <w:rPr>
          <w:i/>
          <w:iCs/>
        </w:rPr>
        <w:t>(</w:t>
      </w:r>
      <w:r w:rsidR="00B72A65" w:rsidRPr="00B72A65">
        <w:rPr>
          <w:i/>
          <w:iCs/>
        </w:rPr>
        <w:t>serial peripheral interface</w:t>
      </w:r>
      <w:r w:rsidR="00B72A65">
        <w:rPr>
          <w:i/>
          <w:iCs/>
        </w:rPr>
        <w:t>)</w:t>
      </w:r>
      <w:r>
        <w:t xml:space="preserve"> através de uma série de registradores internos que fazem todo o controle do que será impresso e onde dentre as colunas e linhas será impresso. Na Figura 4 vemos os pinos do </w:t>
      </w:r>
      <w:r w:rsidRPr="00C057C4">
        <w:rPr>
          <w:i/>
          <w:iCs/>
        </w:rPr>
        <w:t>display</w:t>
      </w:r>
      <w:r>
        <w:t xml:space="preserve"> em um total de 16 pinos, no entanto, ao contrário do que pode se pensar, apenas 4 deles são pinos de dados.</w:t>
      </w:r>
      <w:r w:rsidR="00650A2D">
        <w:t xml:space="preserve"> Na Tabela </w:t>
      </w:r>
      <w:r w:rsidR="00B72A65">
        <w:t>3</w:t>
      </w:r>
      <w:r w:rsidR="00650A2D">
        <w:t xml:space="preserve"> podemos ver qual a pinagem, em ordem crescente, do </w:t>
      </w:r>
      <w:r w:rsidR="00C057C4">
        <w:t>d</w:t>
      </w:r>
      <w:r w:rsidR="00650A2D" w:rsidRPr="00C057C4">
        <w:rPr>
          <w:i/>
          <w:iCs/>
        </w:rPr>
        <w:t>isplay</w:t>
      </w:r>
      <w:r w:rsidR="00650A2D">
        <w:t xml:space="preserve"> e para que servem.</w:t>
      </w:r>
    </w:p>
    <w:p w14:paraId="4B8543C9" w14:textId="77777777" w:rsidR="005A4282" w:rsidRDefault="005A4282" w:rsidP="007257ED">
      <w:pPr>
        <w:ind w:firstLine="709"/>
      </w:pPr>
    </w:p>
    <w:p w14:paraId="715FD1B2" w14:textId="56C87BB9" w:rsidR="00650A2D" w:rsidRDefault="00650A2D" w:rsidP="00650A2D">
      <w:pPr>
        <w:pStyle w:val="Legenda"/>
        <w:keepNext/>
      </w:pPr>
      <w:bookmarkStart w:id="33" w:name="_Toc46411310"/>
      <w:r>
        <w:lastRenderedPageBreak/>
        <w:t xml:space="preserve">Tabela </w:t>
      </w:r>
      <w:fldSimple w:instr=" SEQ Tabela \* ARABIC ">
        <w:r w:rsidR="007638EA">
          <w:rPr>
            <w:noProof/>
          </w:rPr>
          <w:t>3</w:t>
        </w:r>
      </w:fldSimple>
      <w:r>
        <w:t>: Pinos do LCD</w:t>
      </w:r>
      <w:bookmarkEnd w:id="33"/>
    </w:p>
    <w:tbl>
      <w:tblPr>
        <w:tblStyle w:val="Tabelacomgrade"/>
        <w:tblW w:w="0" w:type="auto"/>
        <w:jc w:val="center"/>
        <w:tblLook w:val="04A0" w:firstRow="1" w:lastRow="0" w:firstColumn="1" w:lastColumn="0" w:noHBand="0" w:noVBand="1"/>
      </w:tblPr>
      <w:tblGrid>
        <w:gridCol w:w="1271"/>
        <w:gridCol w:w="1843"/>
        <w:gridCol w:w="5103"/>
      </w:tblGrid>
      <w:tr w:rsidR="00650A2D" w14:paraId="233F3777" w14:textId="77777777" w:rsidTr="00650A2D">
        <w:trPr>
          <w:jc w:val="center"/>
        </w:trPr>
        <w:tc>
          <w:tcPr>
            <w:tcW w:w="1271" w:type="dxa"/>
          </w:tcPr>
          <w:p w14:paraId="03FC97D9" w14:textId="77777777" w:rsidR="00650A2D" w:rsidRDefault="00650A2D" w:rsidP="00650A2D">
            <w:r>
              <w:t>Pino LCD</w:t>
            </w:r>
          </w:p>
        </w:tc>
        <w:tc>
          <w:tcPr>
            <w:tcW w:w="1843" w:type="dxa"/>
          </w:tcPr>
          <w:p w14:paraId="0C5A0ED1" w14:textId="77777777" w:rsidR="00650A2D" w:rsidRDefault="00650A2D" w:rsidP="00650A2D">
            <w:r>
              <w:t>Nome</w:t>
            </w:r>
          </w:p>
        </w:tc>
        <w:tc>
          <w:tcPr>
            <w:tcW w:w="5103" w:type="dxa"/>
          </w:tcPr>
          <w:p w14:paraId="75F71721" w14:textId="77777777" w:rsidR="00650A2D" w:rsidRDefault="00650A2D" w:rsidP="00650A2D">
            <w:pPr>
              <w:jc w:val="left"/>
            </w:pPr>
            <w:r>
              <w:t>Função</w:t>
            </w:r>
          </w:p>
        </w:tc>
      </w:tr>
      <w:tr w:rsidR="00650A2D" w14:paraId="36C961E6" w14:textId="77777777" w:rsidTr="00650A2D">
        <w:trPr>
          <w:jc w:val="center"/>
        </w:trPr>
        <w:tc>
          <w:tcPr>
            <w:tcW w:w="1271" w:type="dxa"/>
          </w:tcPr>
          <w:p w14:paraId="4B3F880D" w14:textId="77777777" w:rsidR="00650A2D" w:rsidRDefault="00650A2D" w:rsidP="00650A2D">
            <w:r>
              <w:t>1</w:t>
            </w:r>
          </w:p>
        </w:tc>
        <w:tc>
          <w:tcPr>
            <w:tcW w:w="1843" w:type="dxa"/>
          </w:tcPr>
          <w:p w14:paraId="5F5340EC" w14:textId="77777777" w:rsidR="00650A2D" w:rsidRDefault="00650A2D" w:rsidP="00650A2D">
            <w:r>
              <w:t>Vss</w:t>
            </w:r>
          </w:p>
        </w:tc>
        <w:tc>
          <w:tcPr>
            <w:tcW w:w="5103" w:type="dxa"/>
          </w:tcPr>
          <w:p w14:paraId="17EE94A6" w14:textId="77777777" w:rsidR="00650A2D" w:rsidRDefault="00650A2D" w:rsidP="00650A2D">
            <w:pPr>
              <w:jc w:val="left"/>
            </w:pPr>
            <w:r>
              <w:t>Alimentação positiva (5V)</w:t>
            </w:r>
          </w:p>
        </w:tc>
      </w:tr>
      <w:tr w:rsidR="00650A2D" w14:paraId="78D803CA" w14:textId="77777777" w:rsidTr="00650A2D">
        <w:trPr>
          <w:jc w:val="center"/>
        </w:trPr>
        <w:tc>
          <w:tcPr>
            <w:tcW w:w="1271" w:type="dxa"/>
          </w:tcPr>
          <w:p w14:paraId="66BD73DE" w14:textId="77777777" w:rsidR="00650A2D" w:rsidRDefault="00650A2D" w:rsidP="00650A2D">
            <w:r>
              <w:t>2</w:t>
            </w:r>
          </w:p>
        </w:tc>
        <w:tc>
          <w:tcPr>
            <w:tcW w:w="1843" w:type="dxa"/>
          </w:tcPr>
          <w:p w14:paraId="0D12F826" w14:textId="77777777" w:rsidR="00650A2D" w:rsidRDefault="00650A2D" w:rsidP="00650A2D">
            <w:r>
              <w:t>Vdd</w:t>
            </w:r>
          </w:p>
        </w:tc>
        <w:tc>
          <w:tcPr>
            <w:tcW w:w="5103" w:type="dxa"/>
          </w:tcPr>
          <w:p w14:paraId="2BC67DE2" w14:textId="77777777" w:rsidR="00650A2D" w:rsidRDefault="00650A2D" w:rsidP="00650A2D">
            <w:pPr>
              <w:jc w:val="left"/>
            </w:pPr>
            <w:r>
              <w:t>Alimentação negativa (</w:t>
            </w:r>
            <w:r w:rsidRPr="00C057C4">
              <w:rPr>
                <w:i/>
                <w:iCs/>
              </w:rPr>
              <w:t>ground</w:t>
            </w:r>
            <w:r>
              <w:t>)</w:t>
            </w:r>
          </w:p>
        </w:tc>
      </w:tr>
      <w:tr w:rsidR="00650A2D" w14:paraId="488751CE" w14:textId="77777777" w:rsidTr="00650A2D">
        <w:trPr>
          <w:jc w:val="center"/>
        </w:trPr>
        <w:tc>
          <w:tcPr>
            <w:tcW w:w="1271" w:type="dxa"/>
          </w:tcPr>
          <w:p w14:paraId="12166189" w14:textId="77777777" w:rsidR="00650A2D" w:rsidRDefault="00650A2D" w:rsidP="00650A2D">
            <w:r>
              <w:t>3</w:t>
            </w:r>
          </w:p>
        </w:tc>
        <w:tc>
          <w:tcPr>
            <w:tcW w:w="1843" w:type="dxa"/>
          </w:tcPr>
          <w:p w14:paraId="7FA86FB3" w14:textId="77777777" w:rsidR="00650A2D" w:rsidRDefault="00650A2D" w:rsidP="00650A2D">
            <w:r>
              <w:t>V0</w:t>
            </w:r>
          </w:p>
        </w:tc>
        <w:tc>
          <w:tcPr>
            <w:tcW w:w="5103" w:type="dxa"/>
          </w:tcPr>
          <w:p w14:paraId="7BD2294C" w14:textId="77777777" w:rsidR="00650A2D" w:rsidRDefault="00650A2D" w:rsidP="00650A2D">
            <w:pPr>
              <w:jc w:val="left"/>
            </w:pPr>
            <w:r>
              <w:t xml:space="preserve">Ajuste de brilho do </w:t>
            </w:r>
            <w:r w:rsidRPr="00C057C4">
              <w:rPr>
                <w:i/>
                <w:iCs/>
              </w:rPr>
              <w:t>display</w:t>
            </w:r>
          </w:p>
        </w:tc>
      </w:tr>
      <w:tr w:rsidR="00650A2D" w14:paraId="65C3B4FE" w14:textId="77777777" w:rsidTr="00650A2D">
        <w:trPr>
          <w:jc w:val="center"/>
        </w:trPr>
        <w:tc>
          <w:tcPr>
            <w:tcW w:w="1271" w:type="dxa"/>
          </w:tcPr>
          <w:p w14:paraId="0A5A15CB" w14:textId="77777777" w:rsidR="00650A2D" w:rsidRDefault="00650A2D" w:rsidP="00650A2D">
            <w:r>
              <w:t>4</w:t>
            </w:r>
          </w:p>
        </w:tc>
        <w:tc>
          <w:tcPr>
            <w:tcW w:w="1843" w:type="dxa"/>
          </w:tcPr>
          <w:p w14:paraId="3D02CAF0" w14:textId="77777777" w:rsidR="00650A2D" w:rsidRDefault="00650A2D" w:rsidP="00650A2D">
            <w:r>
              <w:t>RS</w:t>
            </w:r>
          </w:p>
        </w:tc>
        <w:tc>
          <w:tcPr>
            <w:tcW w:w="5103" w:type="dxa"/>
          </w:tcPr>
          <w:p w14:paraId="2F3029E3" w14:textId="77777777" w:rsidR="00650A2D" w:rsidRPr="00C057C4" w:rsidRDefault="00650A2D" w:rsidP="00650A2D">
            <w:pPr>
              <w:jc w:val="left"/>
              <w:rPr>
                <w:i/>
                <w:iCs/>
              </w:rPr>
            </w:pPr>
            <w:r w:rsidRPr="00C057C4">
              <w:rPr>
                <w:i/>
                <w:iCs/>
              </w:rPr>
              <w:t>Reset</w:t>
            </w:r>
          </w:p>
        </w:tc>
      </w:tr>
      <w:tr w:rsidR="00650A2D" w14:paraId="677A73E6" w14:textId="77777777" w:rsidTr="00650A2D">
        <w:trPr>
          <w:jc w:val="center"/>
        </w:trPr>
        <w:tc>
          <w:tcPr>
            <w:tcW w:w="1271" w:type="dxa"/>
          </w:tcPr>
          <w:p w14:paraId="200351B6" w14:textId="77777777" w:rsidR="00650A2D" w:rsidRDefault="00650A2D" w:rsidP="00650A2D">
            <w:r>
              <w:t>5</w:t>
            </w:r>
          </w:p>
        </w:tc>
        <w:tc>
          <w:tcPr>
            <w:tcW w:w="1843" w:type="dxa"/>
          </w:tcPr>
          <w:p w14:paraId="3A627A00" w14:textId="77777777" w:rsidR="00650A2D" w:rsidRDefault="00650A2D" w:rsidP="00650A2D">
            <w:r>
              <w:t>R/W</w:t>
            </w:r>
          </w:p>
        </w:tc>
        <w:tc>
          <w:tcPr>
            <w:tcW w:w="5103" w:type="dxa"/>
          </w:tcPr>
          <w:p w14:paraId="6EEF2565" w14:textId="77777777" w:rsidR="00650A2D" w:rsidRPr="00C057C4" w:rsidRDefault="00650A2D" w:rsidP="00650A2D">
            <w:pPr>
              <w:jc w:val="left"/>
              <w:rPr>
                <w:i/>
                <w:iCs/>
              </w:rPr>
            </w:pPr>
            <w:r w:rsidRPr="00C057C4">
              <w:rPr>
                <w:i/>
                <w:iCs/>
              </w:rPr>
              <w:t>Read / Write</w:t>
            </w:r>
          </w:p>
        </w:tc>
      </w:tr>
      <w:tr w:rsidR="00650A2D" w14:paraId="45C0F52B" w14:textId="77777777" w:rsidTr="00650A2D">
        <w:trPr>
          <w:jc w:val="center"/>
        </w:trPr>
        <w:tc>
          <w:tcPr>
            <w:tcW w:w="1271" w:type="dxa"/>
          </w:tcPr>
          <w:p w14:paraId="5FBD2115" w14:textId="77777777" w:rsidR="00650A2D" w:rsidRDefault="00650A2D" w:rsidP="00650A2D">
            <w:r>
              <w:t>6</w:t>
            </w:r>
          </w:p>
        </w:tc>
        <w:tc>
          <w:tcPr>
            <w:tcW w:w="1843" w:type="dxa"/>
          </w:tcPr>
          <w:p w14:paraId="75AB1D5C" w14:textId="77777777" w:rsidR="00650A2D" w:rsidRDefault="00650A2D" w:rsidP="00650A2D">
            <w:r>
              <w:t>EN</w:t>
            </w:r>
          </w:p>
        </w:tc>
        <w:tc>
          <w:tcPr>
            <w:tcW w:w="5103" w:type="dxa"/>
          </w:tcPr>
          <w:p w14:paraId="4092407E" w14:textId="77777777" w:rsidR="00650A2D" w:rsidRPr="00C057C4" w:rsidRDefault="00650A2D" w:rsidP="00650A2D">
            <w:pPr>
              <w:jc w:val="left"/>
              <w:rPr>
                <w:i/>
                <w:iCs/>
              </w:rPr>
            </w:pPr>
            <w:r w:rsidRPr="00C057C4">
              <w:rPr>
                <w:i/>
                <w:iCs/>
              </w:rPr>
              <w:t>Enable</w:t>
            </w:r>
          </w:p>
        </w:tc>
      </w:tr>
      <w:tr w:rsidR="00650A2D" w14:paraId="78358B23" w14:textId="77777777" w:rsidTr="00650A2D">
        <w:trPr>
          <w:jc w:val="center"/>
        </w:trPr>
        <w:tc>
          <w:tcPr>
            <w:tcW w:w="1271" w:type="dxa"/>
          </w:tcPr>
          <w:p w14:paraId="168A52D5" w14:textId="77777777" w:rsidR="00650A2D" w:rsidRDefault="00650A2D" w:rsidP="00650A2D">
            <w:r>
              <w:t>7 ~ 10</w:t>
            </w:r>
          </w:p>
        </w:tc>
        <w:tc>
          <w:tcPr>
            <w:tcW w:w="1843" w:type="dxa"/>
          </w:tcPr>
          <w:p w14:paraId="5398718C" w14:textId="77777777" w:rsidR="00650A2D" w:rsidRDefault="00650A2D" w:rsidP="00650A2D">
            <w:r>
              <w:t>D0~D3</w:t>
            </w:r>
          </w:p>
        </w:tc>
        <w:tc>
          <w:tcPr>
            <w:tcW w:w="5103" w:type="dxa"/>
          </w:tcPr>
          <w:p w14:paraId="1A48DC3B" w14:textId="77777777" w:rsidR="00650A2D" w:rsidRDefault="00650A2D" w:rsidP="00650A2D">
            <w:pPr>
              <w:jc w:val="left"/>
            </w:pPr>
            <w:r>
              <w:t xml:space="preserve">Pinos de dados para função </w:t>
            </w:r>
            <w:r w:rsidRPr="00C057C4">
              <w:rPr>
                <w:i/>
                <w:iCs/>
              </w:rPr>
              <w:t>Read</w:t>
            </w:r>
            <w:r>
              <w:t xml:space="preserve"> (Não usados)</w:t>
            </w:r>
          </w:p>
        </w:tc>
      </w:tr>
      <w:tr w:rsidR="00650A2D" w14:paraId="6E15478C" w14:textId="77777777" w:rsidTr="00650A2D">
        <w:trPr>
          <w:jc w:val="center"/>
        </w:trPr>
        <w:tc>
          <w:tcPr>
            <w:tcW w:w="1271" w:type="dxa"/>
          </w:tcPr>
          <w:p w14:paraId="3927B766" w14:textId="77777777" w:rsidR="00650A2D" w:rsidRDefault="00650A2D" w:rsidP="00650A2D">
            <w:r>
              <w:t>11~14</w:t>
            </w:r>
          </w:p>
        </w:tc>
        <w:tc>
          <w:tcPr>
            <w:tcW w:w="1843" w:type="dxa"/>
          </w:tcPr>
          <w:p w14:paraId="43B39D4B" w14:textId="77777777" w:rsidR="00650A2D" w:rsidRDefault="00650A2D" w:rsidP="00650A2D">
            <w:r>
              <w:t>D4~D7</w:t>
            </w:r>
          </w:p>
        </w:tc>
        <w:tc>
          <w:tcPr>
            <w:tcW w:w="5103" w:type="dxa"/>
          </w:tcPr>
          <w:p w14:paraId="5CA62CE5" w14:textId="77777777" w:rsidR="00650A2D" w:rsidRDefault="00650A2D" w:rsidP="00650A2D">
            <w:pPr>
              <w:jc w:val="left"/>
            </w:pPr>
            <w:r>
              <w:t xml:space="preserve">Pinos de dados para função </w:t>
            </w:r>
            <w:r w:rsidRPr="00C057C4">
              <w:rPr>
                <w:i/>
                <w:iCs/>
              </w:rPr>
              <w:t>Write</w:t>
            </w:r>
            <w:r>
              <w:t xml:space="preserve"> (Usados)</w:t>
            </w:r>
          </w:p>
        </w:tc>
      </w:tr>
      <w:tr w:rsidR="00650A2D" w14:paraId="63FA825F" w14:textId="77777777" w:rsidTr="00650A2D">
        <w:trPr>
          <w:jc w:val="center"/>
        </w:trPr>
        <w:tc>
          <w:tcPr>
            <w:tcW w:w="1271" w:type="dxa"/>
          </w:tcPr>
          <w:p w14:paraId="4166B773" w14:textId="77777777" w:rsidR="00650A2D" w:rsidRDefault="00650A2D" w:rsidP="00650A2D">
            <w:r>
              <w:t xml:space="preserve">15 e 16 </w:t>
            </w:r>
          </w:p>
        </w:tc>
        <w:tc>
          <w:tcPr>
            <w:tcW w:w="1843" w:type="dxa"/>
          </w:tcPr>
          <w:p w14:paraId="1C989EB5" w14:textId="77777777" w:rsidR="00650A2D" w:rsidRDefault="00650A2D" w:rsidP="00650A2D">
            <w:r>
              <w:t>Anodo e Catodo</w:t>
            </w:r>
          </w:p>
        </w:tc>
        <w:tc>
          <w:tcPr>
            <w:tcW w:w="5103" w:type="dxa"/>
          </w:tcPr>
          <w:p w14:paraId="260D36C2" w14:textId="77777777" w:rsidR="00650A2D" w:rsidRDefault="00650A2D" w:rsidP="00650A2D">
            <w:pPr>
              <w:jc w:val="left"/>
            </w:pPr>
            <w:r>
              <w:t xml:space="preserve">Pinos de ajuste de LED </w:t>
            </w:r>
            <w:r w:rsidRPr="00C057C4">
              <w:rPr>
                <w:i/>
                <w:iCs/>
              </w:rPr>
              <w:t>background</w:t>
            </w:r>
            <w:r>
              <w:t xml:space="preserve"> (Não usados)</w:t>
            </w:r>
          </w:p>
        </w:tc>
      </w:tr>
    </w:tbl>
    <w:p w14:paraId="6BF01B0F" w14:textId="5E1061F8" w:rsidR="00650A2D" w:rsidRPr="004C7597" w:rsidRDefault="00650A2D" w:rsidP="00650A2D">
      <w:pPr>
        <w:ind w:firstLine="709"/>
      </w:pPr>
      <w:r>
        <w:t xml:space="preserve">Para o projeto, serão utilizados os pinos de dados </w:t>
      </w:r>
      <w:r w:rsidRPr="00B72A65">
        <w:rPr>
          <w:i/>
          <w:iCs/>
        </w:rPr>
        <w:t xml:space="preserve">D4, D5, D6 </w:t>
      </w:r>
      <w:r w:rsidRPr="00B72A65">
        <w:t>e</w:t>
      </w:r>
      <w:r w:rsidRPr="00B72A65">
        <w:rPr>
          <w:i/>
          <w:iCs/>
        </w:rPr>
        <w:t xml:space="preserve"> D7</w:t>
      </w:r>
      <w:r>
        <w:t xml:space="preserve">, para a função de </w:t>
      </w:r>
      <w:r w:rsidRPr="00650A2D">
        <w:rPr>
          <w:i/>
          <w:iCs/>
        </w:rPr>
        <w:t>Write</w:t>
      </w:r>
      <w:r>
        <w:rPr>
          <w:i/>
          <w:iCs/>
        </w:rPr>
        <w:t xml:space="preserve"> </w:t>
      </w:r>
      <w:r>
        <w:t xml:space="preserve">no </w:t>
      </w:r>
      <w:r w:rsidRPr="00C057C4">
        <w:rPr>
          <w:i/>
          <w:iCs/>
        </w:rPr>
        <w:t>display</w:t>
      </w:r>
      <w:r>
        <w:t xml:space="preserve">, além dos pinos </w:t>
      </w:r>
      <w:r w:rsidRPr="00B72A65">
        <w:rPr>
          <w:i/>
          <w:iCs/>
        </w:rPr>
        <w:t>RS</w:t>
      </w:r>
      <w:r>
        <w:t xml:space="preserve"> e </w:t>
      </w:r>
      <w:r w:rsidRPr="00B72A65">
        <w:rPr>
          <w:i/>
          <w:iCs/>
        </w:rPr>
        <w:t>EN</w:t>
      </w:r>
      <w:r>
        <w:t xml:space="preserve">, importantes para o controle de escrita na tela. Além dos pinos digitais, usaremos um pino analógico do microcontrolador para fazermos o ajuste de </w:t>
      </w:r>
      <w:r w:rsidRPr="00B72A65">
        <w:rPr>
          <w:i/>
          <w:iCs/>
        </w:rPr>
        <w:t>V0</w:t>
      </w:r>
      <w:r>
        <w:t xml:space="preserve">, sem o uso de um potenciômetro externo. </w:t>
      </w:r>
      <w:r w:rsidRPr="00B72A65">
        <w:rPr>
          <w:i/>
          <w:iCs/>
        </w:rPr>
        <w:t>Vss</w:t>
      </w:r>
      <w:r>
        <w:t xml:space="preserve"> e </w:t>
      </w:r>
      <w:r w:rsidRPr="00B72A65">
        <w:rPr>
          <w:i/>
          <w:iCs/>
        </w:rPr>
        <w:t>Vdd</w:t>
      </w:r>
      <w:r>
        <w:t xml:space="preserve"> serão conectados na alimentação do microcontrolador</w:t>
      </w:r>
      <w:r w:rsidR="00C057C4">
        <w:t xml:space="preserve">, sendo o positivo e o </w:t>
      </w:r>
      <w:r w:rsidR="00C057C4" w:rsidRPr="00C057C4">
        <w:rPr>
          <w:i/>
          <w:iCs/>
        </w:rPr>
        <w:t>ground</w:t>
      </w:r>
      <w:r w:rsidR="00C057C4">
        <w:t>, respectivamente</w:t>
      </w:r>
      <w:r>
        <w:t xml:space="preserve">. </w:t>
      </w:r>
    </w:p>
    <w:p w14:paraId="754B01B0" w14:textId="57A291C3" w:rsidR="008338A3" w:rsidRDefault="00C057C4" w:rsidP="008338A3">
      <w:pPr>
        <w:pStyle w:val="Ttulo4"/>
      </w:pPr>
      <w:r>
        <w:t>Led</w:t>
      </w:r>
      <w:r w:rsidR="008338A3">
        <w:t xml:space="preserve"> RGB e Botões</w:t>
      </w:r>
    </w:p>
    <w:p w14:paraId="598CA4DD" w14:textId="38DAEB5F" w:rsidR="0021742F" w:rsidRDefault="0021742F" w:rsidP="0021742F">
      <w:pPr>
        <w:ind w:firstLine="709"/>
      </w:pPr>
      <w:r>
        <w:t xml:space="preserve">Será utilizado também um </w:t>
      </w:r>
      <w:r w:rsidR="005A4282">
        <w:t>l</w:t>
      </w:r>
      <w:r w:rsidR="00C057C4" w:rsidRPr="005A4282">
        <w:rPr>
          <w:i/>
          <w:iCs/>
        </w:rPr>
        <w:t>ed</w:t>
      </w:r>
      <w:r w:rsidRPr="005A4282">
        <w:rPr>
          <w:i/>
          <w:iCs/>
        </w:rPr>
        <w:t xml:space="preserve"> RGB</w:t>
      </w:r>
      <w:r>
        <w:t xml:space="preserve"> como forma de aviso luminoso ao usuário do dispositivo. </w:t>
      </w:r>
      <w:r w:rsidRPr="0021742F">
        <w:t xml:space="preserve">O </w:t>
      </w:r>
      <w:r w:rsidR="005A4282" w:rsidRPr="005A4282">
        <w:rPr>
          <w:i/>
          <w:iCs/>
        </w:rPr>
        <w:t>l</w:t>
      </w:r>
      <w:r w:rsidR="00C057C4" w:rsidRPr="005A4282">
        <w:rPr>
          <w:i/>
          <w:iCs/>
        </w:rPr>
        <w:t>ed</w:t>
      </w:r>
      <w:r w:rsidRPr="005A4282">
        <w:rPr>
          <w:i/>
          <w:iCs/>
        </w:rPr>
        <w:t xml:space="preserve"> RGB</w:t>
      </w:r>
      <w:r w:rsidRPr="0021742F">
        <w:t xml:space="preserve"> nada mais é que três</w:t>
      </w:r>
      <w:r w:rsidR="005A4282">
        <w:t xml:space="preserve"> </w:t>
      </w:r>
      <w:r w:rsidR="005A4282" w:rsidRPr="005A4282">
        <w:rPr>
          <w:i/>
          <w:iCs/>
        </w:rPr>
        <w:t>l</w:t>
      </w:r>
      <w:r w:rsidR="00C057C4" w:rsidRPr="005A4282">
        <w:rPr>
          <w:i/>
          <w:iCs/>
        </w:rPr>
        <w:t>eds</w:t>
      </w:r>
      <w:r w:rsidRPr="0021742F">
        <w:t xml:space="preserve"> em um só</w:t>
      </w:r>
      <w:r w:rsidR="00C057C4">
        <w:t xml:space="preserve"> encapsulamento</w:t>
      </w:r>
      <w:r>
        <w:t>.</w:t>
      </w:r>
      <w:r w:rsidRPr="0021742F">
        <w:t xml:space="preserve"> </w:t>
      </w:r>
      <w:r>
        <w:t>E</w:t>
      </w:r>
      <w:r w:rsidRPr="0021742F">
        <w:t xml:space="preserve">le é formado por um </w:t>
      </w:r>
      <w:r w:rsidR="005A4282" w:rsidRPr="005A4282">
        <w:rPr>
          <w:i/>
          <w:iCs/>
        </w:rPr>
        <w:t>l</w:t>
      </w:r>
      <w:r w:rsidR="00C057C4" w:rsidRPr="005A4282">
        <w:rPr>
          <w:i/>
          <w:iCs/>
        </w:rPr>
        <w:t>ed</w:t>
      </w:r>
      <w:r>
        <w:t xml:space="preserve"> </w:t>
      </w:r>
      <w:r w:rsidRPr="0021742F">
        <w:t xml:space="preserve">vermelho (R de </w:t>
      </w:r>
      <w:r w:rsidRPr="00B72A65">
        <w:rPr>
          <w:i/>
          <w:iCs/>
        </w:rPr>
        <w:t>Red</w:t>
      </w:r>
      <w:r w:rsidRPr="0021742F">
        <w:t xml:space="preserve">), um verde (G de </w:t>
      </w:r>
      <w:r w:rsidRPr="00B72A65">
        <w:rPr>
          <w:i/>
          <w:iCs/>
        </w:rPr>
        <w:t>Green</w:t>
      </w:r>
      <w:r w:rsidRPr="0021742F">
        <w:t xml:space="preserve">) e um azul (B de </w:t>
      </w:r>
      <w:r w:rsidRPr="00B72A65">
        <w:rPr>
          <w:i/>
          <w:iCs/>
        </w:rPr>
        <w:t>Blue</w:t>
      </w:r>
      <w:r w:rsidRPr="0021742F">
        <w:t>)</w:t>
      </w:r>
      <w:r>
        <w:t xml:space="preserve"> Figura 10. Por ser um </w:t>
      </w:r>
      <w:r w:rsidR="005A4282" w:rsidRPr="005A4282">
        <w:rPr>
          <w:i/>
          <w:iCs/>
        </w:rPr>
        <w:t>l</w:t>
      </w:r>
      <w:r w:rsidR="00C057C4" w:rsidRPr="005A4282">
        <w:rPr>
          <w:i/>
          <w:iCs/>
        </w:rPr>
        <w:t>ed</w:t>
      </w:r>
      <w:r>
        <w:t xml:space="preserve"> multicolorido, podemos variar sua cor e brilho, a fim de gerar efeitos de urgência e para chamarmos atenção ao dispositivo.</w:t>
      </w:r>
    </w:p>
    <w:p w14:paraId="039D89BB" w14:textId="77777777" w:rsidR="0021742F" w:rsidRDefault="0021742F" w:rsidP="0021742F">
      <w:pPr>
        <w:keepNext/>
        <w:ind w:firstLine="709"/>
        <w:jc w:val="center"/>
      </w:pPr>
      <w:r>
        <w:rPr>
          <w:noProof/>
        </w:rPr>
        <w:drawing>
          <wp:inline distT="0" distB="0" distL="0" distR="0" wp14:anchorId="350C242A" wp14:editId="2DD421DF">
            <wp:extent cx="3067050" cy="1433076"/>
            <wp:effectExtent l="0" t="0" r="0" b="0"/>
            <wp:docPr id="13" name="Imagem 13" descr="C:\Users\Bruno\AppData\Local\Microsoft\Windows\INetCache\Content.MSO\D5DEC7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uno\AppData\Local\Microsoft\Windows\INetCache\Content.MSO\D5DEC7A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3109" cy="1440580"/>
                    </a:xfrm>
                    <a:prstGeom prst="rect">
                      <a:avLst/>
                    </a:prstGeom>
                    <a:noFill/>
                    <a:ln>
                      <a:noFill/>
                    </a:ln>
                  </pic:spPr>
                </pic:pic>
              </a:graphicData>
            </a:graphic>
          </wp:inline>
        </w:drawing>
      </w:r>
    </w:p>
    <w:p w14:paraId="4DB97D6F" w14:textId="3DE571ED" w:rsidR="0021742F" w:rsidRDefault="0021742F" w:rsidP="0021742F">
      <w:pPr>
        <w:pStyle w:val="Legenda"/>
      </w:pPr>
      <w:bookmarkStart w:id="34" w:name="_Toc46411293"/>
      <w:r>
        <w:t xml:space="preserve">Figura </w:t>
      </w:r>
      <w:fldSimple w:instr=" SEQ Figura \* ARABIC ">
        <w:r w:rsidR="007638EA">
          <w:rPr>
            <w:noProof/>
          </w:rPr>
          <w:t>10</w:t>
        </w:r>
      </w:fldSimple>
      <w:r>
        <w:t>: Cores RGB (Red, Green, Blue)</w:t>
      </w:r>
      <w:bookmarkEnd w:id="34"/>
    </w:p>
    <w:p w14:paraId="600DF57F" w14:textId="77777777" w:rsidR="0021742F" w:rsidRDefault="0021742F" w:rsidP="0021742F"/>
    <w:p w14:paraId="128FF1BD" w14:textId="27B582A0" w:rsidR="0021742F" w:rsidRDefault="0021742F" w:rsidP="0021742F">
      <w:pPr>
        <w:ind w:firstLine="709"/>
      </w:pPr>
      <w:r>
        <w:t xml:space="preserve">O </w:t>
      </w:r>
      <w:r w:rsidR="005A4282" w:rsidRPr="005A4282">
        <w:rPr>
          <w:i/>
          <w:iCs/>
        </w:rPr>
        <w:t>l</w:t>
      </w:r>
      <w:r w:rsidR="00C057C4" w:rsidRPr="005A4282">
        <w:rPr>
          <w:i/>
          <w:iCs/>
        </w:rPr>
        <w:t>ed</w:t>
      </w:r>
      <w:r>
        <w:t xml:space="preserve"> em questão é do tipo Catodo Comum, o que significa que ele possui seu pino de alimentação Negativo, comum aos demais </w:t>
      </w:r>
      <w:r w:rsidR="005A4282" w:rsidRPr="005A4282">
        <w:rPr>
          <w:i/>
          <w:iCs/>
        </w:rPr>
        <w:t>l</w:t>
      </w:r>
      <w:r w:rsidR="00C057C4" w:rsidRPr="005A4282">
        <w:rPr>
          <w:i/>
          <w:iCs/>
        </w:rPr>
        <w:t>eds</w:t>
      </w:r>
      <w:r>
        <w:t xml:space="preserve">. Portanto, para acendermos determinada cor, </w:t>
      </w:r>
      <w:r>
        <w:lastRenderedPageBreak/>
        <w:t xml:space="preserve">precisamos enviar um sinal com tensão positiva para os respectivos pinos. Na Figura 11 vemos os dois tipos de </w:t>
      </w:r>
      <w:r w:rsidR="005A4282" w:rsidRPr="005A4282">
        <w:rPr>
          <w:i/>
          <w:iCs/>
        </w:rPr>
        <w:t>l</w:t>
      </w:r>
      <w:r w:rsidR="00C057C4" w:rsidRPr="005A4282">
        <w:rPr>
          <w:i/>
          <w:iCs/>
        </w:rPr>
        <w:t>eds</w:t>
      </w:r>
      <w:r>
        <w:t xml:space="preserve"> disponíveis, sendo eles do tipo Catodo comum e Anodo comum, um é o oposto do outro. </w:t>
      </w:r>
    </w:p>
    <w:p w14:paraId="3739A904" w14:textId="77777777" w:rsidR="0021742F" w:rsidRDefault="0021742F" w:rsidP="0021742F">
      <w:pPr>
        <w:keepNext/>
        <w:jc w:val="center"/>
      </w:pPr>
      <w:r>
        <w:rPr>
          <w:noProof/>
        </w:rPr>
        <w:drawing>
          <wp:inline distT="0" distB="0" distL="0" distR="0" wp14:anchorId="3E242DD8" wp14:editId="0CFF9C67">
            <wp:extent cx="2181225" cy="2095500"/>
            <wp:effectExtent l="0" t="0" r="9525" b="0"/>
            <wp:docPr id="12" name="Imagem 12" descr="C:\Users\Bruno\AppData\Local\Microsoft\Windows\INetCache\Content.MSO\C9627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uno\AppData\Local\Microsoft\Windows\INetCache\Content.MSO\C9627BD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3A15D1A0" w14:textId="7E628D86" w:rsidR="0021742F" w:rsidRDefault="0021742F" w:rsidP="0021742F">
      <w:pPr>
        <w:pStyle w:val="Legenda"/>
      </w:pPr>
      <w:bookmarkStart w:id="35" w:name="_Toc46411294"/>
      <w:r>
        <w:t xml:space="preserve">Figura </w:t>
      </w:r>
      <w:fldSimple w:instr=" SEQ Figura \* ARABIC ">
        <w:r w:rsidR="007638EA">
          <w:rPr>
            <w:noProof/>
          </w:rPr>
          <w:t>11</w:t>
        </w:r>
      </w:fldSimple>
      <w:r>
        <w:t>: Anodo Comum e Catodo Comum</w:t>
      </w:r>
      <w:bookmarkEnd w:id="35"/>
    </w:p>
    <w:p w14:paraId="7217B26D" w14:textId="77777777" w:rsidR="00DC566F" w:rsidRPr="00DC566F" w:rsidRDefault="00DC566F" w:rsidP="00DC566F"/>
    <w:p w14:paraId="1224EE7F" w14:textId="2FCF0599" w:rsidR="00DC566F" w:rsidRDefault="0021742F" w:rsidP="00DC566F">
      <w:pPr>
        <w:ind w:firstLine="576"/>
      </w:pPr>
      <w:r>
        <w:t>Para liga</w:t>
      </w:r>
      <w:r w:rsidR="005A4282">
        <w:t>r</w:t>
      </w:r>
      <w:r>
        <w:t xml:space="preserve"> o </w:t>
      </w:r>
      <w:r w:rsidR="005A4282" w:rsidRPr="005A4282">
        <w:rPr>
          <w:i/>
          <w:iCs/>
        </w:rPr>
        <w:t>l</w:t>
      </w:r>
      <w:r w:rsidR="00C057C4" w:rsidRPr="005A4282">
        <w:rPr>
          <w:i/>
          <w:iCs/>
        </w:rPr>
        <w:t>ed</w:t>
      </w:r>
      <w:r>
        <w:t>, cada cor possui uma tensão de operação, sendo elas 2V para a cor vermelha, 3.2 para as cores Azul e Verde.</w:t>
      </w:r>
      <w:r w:rsidR="005A4282">
        <w:t xml:space="preserve"> Para usá-lo c</w:t>
      </w:r>
      <w:r w:rsidR="00DC566F">
        <w:t>o</w:t>
      </w:r>
      <w:r w:rsidR="005A4282">
        <w:t>m o</w:t>
      </w:r>
      <w:r w:rsidR="00DC566F">
        <w:t xml:space="preserve"> microcontrolador, </w:t>
      </w:r>
      <w:r w:rsidR="005A4282">
        <w:t xml:space="preserve">faz-se </w:t>
      </w:r>
      <w:r w:rsidR="00787610">
        <w:t>necessário 4</w:t>
      </w:r>
      <w:r w:rsidR="00DC566F">
        <w:t xml:space="preserve"> pinos analógicos para que assim, consiga</w:t>
      </w:r>
      <w:r w:rsidR="005A4282">
        <w:t>-se</w:t>
      </w:r>
      <w:r w:rsidR="00DC566F">
        <w:t xml:space="preserve"> entregar as tensões necessárias para cada um dos pinos sem precisar fazer o uso de resistores.</w:t>
      </w:r>
    </w:p>
    <w:p w14:paraId="2DDE2B05" w14:textId="77777777" w:rsidR="00144FD3" w:rsidRDefault="00144FD3" w:rsidP="00DC566F">
      <w:pPr>
        <w:pStyle w:val="Ttulo3"/>
      </w:pPr>
      <w:bookmarkStart w:id="36" w:name="_Toc46411248"/>
      <w:r>
        <w:t>Estimativa de manutenção</w:t>
      </w:r>
      <w:bookmarkEnd w:id="36"/>
    </w:p>
    <w:p w14:paraId="3F253117" w14:textId="77777777" w:rsidR="00144FD3" w:rsidRPr="00144FD3" w:rsidRDefault="00144FD3" w:rsidP="00144FD3">
      <w:pPr>
        <w:ind w:firstLine="709"/>
      </w:pPr>
      <w:r>
        <w:t xml:space="preserve">Como o dispositivo eletrônico vai estar instalado em um ambiente bastante úmido por natureza, é importante que medidas de combata ao desgaste desses dispositivos e falhas contra eventuais queimas prematuras. Um sistema de isolamento é essencial para que a umidade não entre em contato com os circuitos eletrônicos, tal isolamento pode ser feito com a criação de uma caixa de proteção que junte as partes sensíveis e deixem expostas somente as partes que não podem ser guardadas. Havendo um sistema de isolamento eficiente, a vida útil do sistema se estenderá por mais tempo, caso contrário, falhas devido a oxidações ou curtos-circuitos podem acontecer, desgastando as peças e assim, havendo necessidade de troca de equipamentos. </w:t>
      </w:r>
    </w:p>
    <w:p w14:paraId="10D903C5" w14:textId="77777777" w:rsidR="00DC566F" w:rsidRDefault="00DC566F" w:rsidP="00DC566F">
      <w:pPr>
        <w:pStyle w:val="Ttulo3"/>
      </w:pPr>
      <w:bookmarkStart w:id="37" w:name="_Toc46411249"/>
      <w:r>
        <w:lastRenderedPageBreak/>
        <w:t>Conclusão de Hardware</w:t>
      </w:r>
      <w:bookmarkEnd w:id="37"/>
    </w:p>
    <w:p w14:paraId="707249D2" w14:textId="77777777" w:rsidR="004542D1" w:rsidRDefault="00407108" w:rsidP="004542D1">
      <w:pPr>
        <w:ind w:firstLine="576"/>
      </w:pPr>
      <w:r>
        <w:t xml:space="preserve">Como o maior problema do dispositivo está na comunicação RF entre transmissor e receptor, é fundamental que estes estejam alinhados para que evite que quadros sejam perdidos no ambiente e assim, o sistema perca qualidade. Para isso foi feito um teste como mostra a Tabela </w:t>
      </w:r>
      <w:r w:rsidR="00B72A65">
        <w:t>4</w:t>
      </w:r>
      <w:r>
        <w:t xml:space="preserve">. Esse teste visou avaliar a qualidade da transmissão e a taxa de perdas no caminho, avaliando quantos quadros foram enviados e quantos recebidos, alterando-se a </w:t>
      </w:r>
      <w:r w:rsidR="004542D1">
        <w:t>distância em linha reta</w:t>
      </w:r>
      <w:r>
        <w:t xml:space="preserve"> entre eles e após, adicionando obstáculos no caminho.</w:t>
      </w:r>
    </w:p>
    <w:p w14:paraId="6B86F266" w14:textId="1603A9AB" w:rsidR="004542D1" w:rsidRDefault="004542D1" w:rsidP="004542D1">
      <w:pPr>
        <w:pStyle w:val="Legenda"/>
        <w:keepNext/>
      </w:pPr>
      <w:bookmarkStart w:id="38" w:name="_Toc46411311"/>
      <w:r>
        <w:t xml:space="preserve">Tabela </w:t>
      </w:r>
      <w:fldSimple w:instr=" SEQ Tabela \* ARABIC ">
        <w:r w:rsidR="007638EA">
          <w:rPr>
            <w:noProof/>
          </w:rPr>
          <w:t>4</w:t>
        </w:r>
      </w:fldSimple>
      <w:r>
        <w:t>: Tabela de alcance do transmissor/receptor</w:t>
      </w:r>
      <w:r w:rsidR="001B1340">
        <w:t xml:space="preserve"> em 1Hz</w:t>
      </w:r>
      <w:bookmarkEnd w:id="38"/>
    </w:p>
    <w:tbl>
      <w:tblPr>
        <w:tblStyle w:val="Tabelacomgrade"/>
        <w:tblW w:w="0" w:type="auto"/>
        <w:tblLook w:val="04A0" w:firstRow="1" w:lastRow="0" w:firstColumn="1" w:lastColumn="0" w:noHBand="0" w:noVBand="1"/>
      </w:tblPr>
      <w:tblGrid>
        <w:gridCol w:w="1265"/>
        <w:gridCol w:w="1283"/>
        <w:gridCol w:w="1983"/>
        <w:gridCol w:w="2268"/>
        <w:gridCol w:w="2262"/>
      </w:tblGrid>
      <w:tr w:rsidR="00407108" w14:paraId="1B762CF8" w14:textId="77777777" w:rsidTr="00407108">
        <w:tc>
          <w:tcPr>
            <w:tcW w:w="1265" w:type="dxa"/>
          </w:tcPr>
          <w:p w14:paraId="330E2FA9" w14:textId="77777777" w:rsidR="00407108" w:rsidRDefault="00407108" w:rsidP="00407108">
            <w:r>
              <w:t>Distância</w:t>
            </w:r>
          </w:p>
        </w:tc>
        <w:tc>
          <w:tcPr>
            <w:tcW w:w="1283" w:type="dxa"/>
          </w:tcPr>
          <w:p w14:paraId="424742EE" w14:textId="77777777" w:rsidR="00407108" w:rsidRDefault="00407108" w:rsidP="00407108">
            <w:r>
              <w:t>Obstáculos</w:t>
            </w:r>
          </w:p>
        </w:tc>
        <w:tc>
          <w:tcPr>
            <w:tcW w:w="1983" w:type="dxa"/>
          </w:tcPr>
          <w:p w14:paraId="42DF8AD0" w14:textId="77777777" w:rsidR="00407108" w:rsidRDefault="00407108" w:rsidP="00407108">
            <w:r>
              <w:t>Quadros enviados</w:t>
            </w:r>
          </w:p>
        </w:tc>
        <w:tc>
          <w:tcPr>
            <w:tcW w:w="2268" w:type="dxa"/>
          </w:tcPr>
          <w:p w14:paraId="14DD2C0D" w14:textId="77777777" w:rsidR="00407108" w:rsidRDefault="00407108" w:rsidP="00407108">
            <w:r>
              <w:t>Quadros recebidos</w:t>
            </w:r>
          </w:p>
        </w:tc>
        <w:tc>
          <w:tcPr>
            <w:tcW w:w="2262" w:type="dxa"/>
          </w:tcPr>
          <w:p w14:paraId="03EFA413" w14:textId="77777777" w:rsidR="00407108" w:rsidRDefault="00407108" w:rsidP="00407108">
            <w:r>
              <w:t>Taxa de sucesso</w:t>
            </w:r>
          </w:p>
        </w:tc>
      </w:tr>
      <w:tr w:rsidR="00407108" w14:paraId="38AE1BAB" w14:textId="77777777" w:rsidTr="00407108">
        <w:tc>
          <w:tcPr>
            <w:tcW w:w="1265" w:type="dxa"/>
          </w:tcPr>
          <w:p w14:paraId="1FA7E530" w14:textId="77777777" w:rsidR="00407108" w:rsidRDefault="00407108" w:rsidP="00407108">
            <w:pPr>
              <w:ind w:right="-131"/>
            </w:pPr>
            <w:r>
              <w:t>1m</w:t>
            </w:r>
          </w:p>
        </w:tc>
        <w:tc>
          <w:tcPr>
            <w:tcW w:w="1283" w:type="dxa"/>
          </w:tcPr>
          <w:p w14:paraId="071013AB" w14:textId="77777777" w:rsidR="00407108" w:rsidRDefault="00407108" w:rsidP="00407108">
            <w:r>
              <w:t>Não</w:t>
            </w:r>
          </w:p>
        </w:tc>
        <w:tc>
          <w:tcPr>
            <w:tcW w:w="1983" w:type="dxa"/>
          </w:tcPr>
          <w:p w14:paraId="0ECF4790" w14:textId="77777777" w:rsidR="00407108" w:rsidRDefault="00407108" w:rsidP="00407108">
            <w:r>
              <w:t>60</w:t>
            </w:r>
          </w:p>
        </w:tc>
        <w:tc>
          <w:tcPr>
            <w:tcW w:w="2268" w:type="dxa"/>
          </w:tcPr>
          <w:p w14:paraId="40F91AE1" w14:textId="77777777" w:rsidR="00407108" w:rsidRDefault="00407108" w:rsidP="00407108">
            <w:r>
              <w:t>60</w:t>
            </w:r>
          </w:p>
        </w:tc>
        <w:tc>
          <w:tcPr>
            <w:tcW w:w="2262" w:type="dxa"/>
          </w:tcPr>
          <w:p w14:paraId="2F891317" w14:textId="77777777" w:rsidR="00407108" w:rsidRDefault="00407108" w:rsidP="00407108">
            <w:r>
              <w:t>100%</w:t>
            </w:r>
          </w:p>
        </w:tc>
      </w:tr>
      <w:tr w:rsidR="00407108" w14:paraId="37F4F7A1" w14:textId="77777777" w:rsidTr="00407108">
        <w:tc>
          <w:tcPr>
            <w:tcW w:w="1265" w:type="dxa"/>
          </w:tcPr>
          <w:p w14:paraId="0A683F73" w14:textId="77777777" w:rsidR="00407108" w:rsidRDefault="00407108" w:rsidP="00407108">
            <w:r>
              <w:t>5m</w:t>
            </w:r>
          </w:p>
        </w:tc>
        <w:tc>
          <w:tcPr>
            <w:tcW w:w="1283" w:type="dxa"/>
          </w:tcPr>
          <w:p w14:paraId="5C56C776" w14:textId="77777777" w:rsidR="00407108" w:rsidRDefault="00407108" w:rsidP="00407108">
            <w:r>
              <w:t xml:space="preserve">Não </w:t>
            </w:r>
          </w:p>
        </w:tc>
        <w:tc>
          <w:tcPr>
            <w:tcW w:w="1983" w:type="dxa"/>
          </w:tcPr>
          <w:p w14:paraId="082EEBE9" w14:textId="77777777" w:rsidR="00407108" w:rsidRDefault="00407108" w:rsidP="00407108">
            <w:r>
              <w:t>60</w:t>
            </w:r>
          </w:p>
        </w:tc>
        <w:tc>
          <w:tcPr>
            <w:tcW w:w="2268" w:type="dxa"/>
          </w:tcPr>
          <w:p w14:paraId="0B1D0EA8" w14:textId="77777777" w:rsidR="00407108" w:rsidRDefault="00DE7B5C" w:rsidP="00407108">
            <w:r>
              <w:t>60</w:t>
            </w:r>
          </w:p>
        </w:tc>
        <w:tc>
          <w:tcPr>
            <w:tcW w:w="2262" w:type="dxa"/>
          </w:tcPr>
          <w:p w14:paraId="74C801AB" w14:textId="77777777" w:rsidR="00407108" w:rsidRDefault="00DE7B5C" w:rsidP="00407108">
            <w:r>
              <w:t>100%</w:t>
            </w:r>
          </w:p>
        </w:tc>
      </w:tr>
      <w:tr w:rsidR="00407108" w14:paraId="2EEF6C85" w14:textId="77777777" w:rsidTr="00407108">
        <w:tc>
          <w:tcPr>
            <w:tcW w:w="1265" w:type="dxa"/>
          </w:tcPr>
          <w:p w14:paraId="4BCCB4BA" w14:textId="77777777" w:rsidR="00407108" w:rsidRDefault="00407108" w:rsidP="00407108">
            <w:r>
              <w:t>10m</w:t>
            </w:r>
          </w:p>
        </w:tc>
        <w:tc>
          <w:tcPr>
            <w:tcW w:w="1283" w:type="dxa"/>
          </w:tcPr>
          <w:p w14:paraId="073E2A3A" w14:textId="77777777" w:rsidR="00407108" w:rsidRDefault="00407108" w:rsidP="00407108">
            <w:r>
              <w:t xml:space="preserve">Não </w:t>
            </w:r>
          </w:p>
        </w:tc>
        <w:tc>
          <w:tcPr>
            <w:tcW w:w="1983" w:type="dxa"/>
          </w:tcPr>
          <w:p w14:paraId="76E6A0B3" w14:textId="77777777" w:rsidR="00407108" w:rsidRDefault="00407108" w:rsidP="00407108">
            <w:r>
              <w:t>60</w:t>
            </w:r>
          </w:p>
        </w:tc>
        <w:tc>
          <w:tcPr>
            <w:tcW w:w="2268" w:type="dxa"/>
          </w:tcPr>
          <w:p w14:paraId="08AFE49F" w14:textId="77777777" w:rsidR="00407108" w:rsidRDefault="004542D1" w:rsidP="00407108">
            <w:r>
              <w:t>60</w:t>
            </w:r>
          </w:p>
        </w:tc>
        <w:tc>
          <w:tcPr>
            <w:tcW w:w="2262" w:type="dxa"/>
          </w:tcPr>
          <w:p w14:paraId="5EE26953" w14:textId="77777777" w:rsidR="00407108" w:rsidRDefault="004542D1" w:rsidP="00407108">
            <w:r>
              <w:t>100</w:t>
            </w:r>
            <w:r w:rsidR="00C04C51">
              <w:t>%</w:t>
            </w:r>
          </w:p>
        </w:tc>
      </w:tr>
      <w:tr w:rsidR="004542D1" w14:paraId="031EF241" w14:textId="77777777" w:rsidTr="00407108">
        <w:tc>
          <w:tcPr>
            <w:tcW w:w="1265" w:type="dxa"/>
          </w:tcPr>
          <w:p w14:paraId="3222FC37" w14:textId="77777777" w:rsidR="004542D1" w:rsidRDefault="004542D1" w:rsidP="00407108">
            <w:r>
              <w:t>15m</w:t>
            </w:r>
          </w:p>
        </w:tc>
        <w:tc>
          <w:tcPr>
            <w:tcW w:w="1283" w:type="dxa"/>
          </w:tcPr>
          <w:p w14:paraId="033291EA" w14:textId="77777777" w:rsidR="004542D1" w:rsidRDefault="004542D1" w:rsidP="00407108">
            <w:r>
              <w:t>Não</w:t>
            </w:r>
          </w:p>
        </w:tc>
        <w:tc>
          <w:tcPr>
            <w:tcW w:w="1983" w:type="dxa"/>
          </w:tcPr>
          <w:p w14:paraId="46147FDF" w14:textId="77777777" w:rsidR="004542D1" w:rsidRDefault="004542D1" w:rsidP="00407108">
            <w:r>
              <w:t>60</w:t>
            </w:r>
          </w:p>
        </w:tc>
        <w:tc>
          <w:tcPr>
            <w:tcW w:w="2268" w:type="dxa"/>
          </w:tcPr>
          <w:p w14:paraId="1B7A5AE5" w14:textId="77777777" w:rsidR="004542D1" w:rsidRDefault="004542D1" w:rsidP="00407108">
            <w:r>
              <w:t>59</w:t>
            </w:r>
          </w:p>
        </w:tc>
        <w:tc>
          <w:tcPr>
            <w:tcW w:w="2262" w:type="dxa"/>
          </w:tcPr>
          <w:p w14:paraId="3FFDB53E" w14:textId="77777777" w:rsidR="004542D1" w:rsidRDefault="004542D1" w:rsidP="00407108">
            <w:r>
              <w:t>98%</w:t>
            </w:r>
          </w:p>
        </w:tc>
      </w:tr>
      <w:tr w:rsidR="004542D1" w14:paraId="7FF94724" w14:textId="77777777" w:rsidTr="00407108">
        <w:tc>
          <w:tcPr>
            <w:tcW w:w="1265" w:type="dxa"/>
          </w:tcPr>
          <w:p w14:paraId="55405C36" w14:textId="77777777" w:rsidR="004542D1" w:rsidRDefault="004542D1" w:rsidP="00407108">
            <w:r>
              <w:t>20m</w:t>
            </w:r>
          </w:p>
        </w:tc>
        <w:tc>
          <w:tcPr>
            <w:tcW w:w="1283" w:type="dxa"/>
          </w:tcPr>
          <w:p w14:paraId="211E7118" w14:textId="77777777" w:rsidR="004542D1" w:rsidRDefault="004542D1" w:rsidP="00407108">
            <w:r>
              <w:t>Não</w:t>
            </w:r>
          </w:p>
        </w:tc>
        <w:tc>
          <w:tcPr>
            <w:tcW w:w="1983" w:type="dxa"/>
          </w:tcPr>
          <w:p w14:paraId="27E5584C" w14:textId="77777777" w:rsidR="004542D1" w:rsidRDefault="004542D1" w:rsidP="00407108">
            <w:r>
              <w:t>60</w:t>
            </w:r>
          </w:p>
        </w:tc>
        <w:tc>
          <w:tcPr>
            <w:tcW w:w="2268" w:type="dxa"/>
          </w:tcPr>
          <w:p w14:paraId="24792664" w14:textId="77777777" w:rsidR="004542D1" w:rsidRDefault="004542D1" w:rsidP="00407108">
            <w:r>
              <w:t>30</w:t>
            </w:r>
          </w:p>
        </w:tc>
        <w:tc>
          <w:tcPr>
            <w:tcW w:w="2262" w:type="dxa"/>
          </w:tcPr>
          <w:p w14:paraId="56C28871" w14:textId="77777777" w:rsidR="004542D1" w:rsidRDefault="004542D1" w:rsidP="00407108">
            <w:r>
              <w:t>50%</w:t>
            </w:r>
          </w:p>
        </w:tc>
      </w:tr>
      <w:tr w:rsidR="00407108" w14:paraId="0B09D3C2" w14:textId="77777777" w:rsidTr="00407108">
        <w:tc>
          <w:tcPr>
            <w:tcW w:w="1265" w:type="dxa"/>
          </w:tcPr>
          <w:p w14:paraId="192B2618" w14:textId="77777777" w:rsidR="00407108" w:rsidRDefault="00407108" w:rsidP="00407108">
            <w:r>
              <w:t>1m</w:t>
            </w:r>
          </w:p>
        </w:tc>
        <w:tc>
          <w:tcPr>
            <w:tcW w:w="1283" w:type="dxa"/>
          </w:tcPr>
          <w:p w14:paraId="27611D7E" w14:textId="77777777" w:rsidR="00407108" w:rsidRDefault="00407108" w:rsidP="00407108">
            <w:r>
              <w:t xml:space="preserve">Sim </w:t>
            </w:r>
          </w:p>
        </w:tc>
        <w:tc>
          <w:tcPr>
            <w:tcW w:w="1983" w:type="dxa"/>
          </w:tcPr>
          <w:p w14:paraId="53B53C25" w14:textId="77777777" w:rsidR="00407108" w:rsidRDefault="00407108" w:rsidP="00407108">
            <w:r>
              <w:t>60</w:t>
            </w:r>
          </w:p>
        </w:tc>
        <w:tc>
          <w:tcPr>
            <w:tcW w:w="2268" w:type="dxa"/>
          </w:tcPr>
          <w:p w14:paraId="6AD13B52" w14:textId="77777777" w:rsidR="00407108" w:rsidRDefault="00DE7B5C" w:rsidP="00407108">
            <w:r>
              <w:t>60</w:t>
            </w:r>
          </w:p>
        </w:tc>
        <w:tc>
          <w:tcPr>
            <w:tcW w:w="2262" w:type="dxa"/>
          </w:tcPr>
          <w:p w14:paraId="77DD977F" w14:textId="77777777" w:rsidR="00407108" w:rsidRDefault="00C04C51" w:rsidP="00407108">
            <w:r>
              <w:t>100%</w:t>
            </w:r>
          </w:p>
        </w:tc>
      </w:tr>
      <w:tr w:rsidR="00407108" w14:paraId="003E0E9A" w14:textId="77777777" w:rsidTr="00407108">
        <w:tc>
          <w:tcPr>
            <w:tcW w:w="1265" w:type="dxa"/>
          </w:tcPr>
          <w:p w14:paraId="130D6D41" w14:textId="77777777" w:rsidR="00407108" w:rsidRDefault="00407108" w:rsidP="00407108">
            <w:r>
              <w:t>5m</w:t>
            </w:r>
          </w:p>
        </w:tc>
        <w:tc>
          <w:tcPr>
            <w:tcW w:w="1283" w:type="dxa"/>
          </w:tcPr>
          <w:p w14:paraId="05251DCD" w14:textId="77777777" w:rsidR="00407108" w:rsidRDefault="00407108" w:rsidP="00407108">
            <w:r>
              <w:t>Sim</w:t>
            </w:r>
          </w:p>
        </w:tc>
        <w:tc>
          <w:tcPr>
            <w:tcW w:w="1983" w:type="dxa"/>
          </w:tcPr>
          <w:p w14:paraId="7BF4E403" w14:textId="77777777" w:rsidR="00407108" w:rsidRDefault="00407108" w:rsidP="00407108">
            <w:r>
              <w:t>60</w:t>
            </w:r>
          </w:p>
        </w:tc>
        <w:tc>
          <w:tcPr>
            <w:tcW w:w="2268" w:type="dxa"/>
          </w:tcPr>
          <w:p w14:paraId="7CDC3D2C" w14:textId="77777777" w:rsidR="00407108" w:rsidRDefault="00712204" w:rsidP="00407108">
            <w:r>
              <w:t>59</w:t>
            </w:r>
          </w:p>
        </w:tc>
        <w:tc>
          <w:tcPr>
            <w:tcW w:w="2262" w:type="dxa"/>
          </w:tcPr>
          <w:p w14:paraId="2823CB61" w14:textId="77777777" w:rsidR="00407108" w:rsidRDefault="00C04C51" w:rsidP="00407108">
            <w:r>
              <w:t>98%</w:t>
            </w:r>
          </w:p>
        </w:tc>
      </w:tr>
      <w:tr w:rsidR="00407108" w14:paraId="4A219AF8" w14:textId="77777777" w:rsidTr="00407108">
        <w:tc>
          <w:tcPr>
            <w:tcW w:w="1265" w:type="dxa"/>
          </w:tcPr>
          <w:p w14:paraId="67C2CC8F" w14:textId="77777777" w:rsidR="00407108" w:rsidRDefault="00407108" w:rsidP="00407108">
            <w:r>
              <w:t>10m</w:t>
            </w:r>
          </w:p>
        </w:tc>
        <w:tc>
          <w:tcPr>
            <w:tcW w:w="1283" w:type="dxa"/>
          </w:tcPr>
          <w:p w14:paraId="372E8702" w14:textId="77777777" w:rsidR="00407108" w:rsidRDefault="00407108" w:rsidP="00407108">
            <w:r>
              <w:t>Sim</w:t>
            </w:r>
          </w:p>
        </w:tc>
        <w:tc>
          <w:tcPr>
            <w:tcW w:w="1983" w:type="dxa"/>
          </w:tcPr>
          <w:p w14:paraId="0EFE1FA9" w14:textId="77777777" w:rsidR="00407108" w:rsidRDefault="00407108" w:rsidP="00407108">
            <w:r>
              <w:t>60</w:t>
            </w:r>
          </w:p>
        </w:tc>
        <w:tc>
          <w:tcPr>
            <w:tcW w:w="2268" w:type="dxa"/>
          </w:tcPr>
          <w:p w14:paraId="46115842" w14:textId="77777777" w:rsidR="00407108" w:rsidRDefault="00712204" w:rsidP="00407108">
            <w:r>
              <w:t>28</w:t>
            </w:r>
          </w:p>
        </w:tc>
        <w:tc>
          <w:tcPr>
            <w:tcW w:w="2262" w:type="dxa"/>
          </w:tcPr>
          <w:p w14:paraId="2273A8DB" w14:textId="77777777" w:rsidR="00407108" w:rsidRDefault="004542D1" w:rsidP="00407108">
            <w:r>
              <w:t>46%</w:t>
            </w:r>
          </w:p>
        </w:tc>
      </w:tr>
      <w:tr w:rsidR="00C04C51" w14:paraId="0A71BADB" w14:textId="77777777" w:rsidTr="00407108">
        <w:tc>
          <w:tcPr>
            <w:tcW w:w="1265" w:type="dxa"/>
          </w:tcPr>
          <w:p w14:paraId="06430BE4" w14:textId="77777777" w:rsidR="00C04C51" w:rsidRDefault="00C04C51" w:rsidP="00407108">
            <w:r>
              <w:t>15</w:t>
            </w:r>
            <w:r w:rsidR="004542D1">
              <w:t>m</w:t>
            </w:r>
          </w:p>
        </w:tc>
        <w:tc>
          <w:tcPr>
            <w:tcW w:w="1283" w:type="dxa"/>
          </w:tcPr>
          <w:p w14:paraId="552BDD9A" w14:textId="77777777" w:rsidR="00C04C51" w:rsidRDefault="004542D1" w:rsidP="00407108">
            <w:r>
              <w:t>Sim</w:t>
            </w:r>
          </w:p>
        </w:tc>
        <w:tc>
          <w:tcPr>
            <w:tcW w:w="1983" w:type="dxa"/>
          </w:tcPr>
          <w:p w14:paraId="0EE14A7E" w14:textId="77777777" w:rsidR="00C04C51" w:rsidRDefault="00C04C51" w:rsidP="00407108">
            <w:r>
              <w:t>60</w:t>
            </w:r>
          </w:p>
        </w:tc>
        <w:tc>
          <w:tcPr>
            <w:tcW w:w="2268" w:type="dxa"/>
          </w:tcPr>
          <w:p w14:paraId="73F38CAD" w14:textId="77777777" w:rsidR="00C04C51" w:rsidRDefault="00C04C51" w:rsidP="00407108">
            <w:r>
              <w:t>0</w:t>
            </w:r>
          </w:p>
        </w:tc>
        <w:tc>
          <w:tcPr>
            <w:tcW w:w="2262" w:type="dxa"/>
          </w:tcPr>
          <w:p w14:paraId="6168BEEF" w14:textId="77777777" w:rsidR="00C04C51" w:rsidRDefault="004542D1" w:rsidP="00407108">
            <w:r>
              <w:t>0%</w:t>
            </w:r>
          </w:p>
        </w:tc>
      </w:tr>
      <w:tr w:rsidR="00C04C51" w14:paraId="33CF7DDB" w14:textId="77777777" w:rsidTr="00407108">
        <w:tc>
          <w:tcPr>
            <w:tcW w:w="1265" w:type="dxa"/>
          </w:tcPr>
          <w:p w14:paraId="481A29D7" w14:textId="77777777" w:rsidR="00C04C51" w:rsidRDefault="00C04C51" w:rsidP="00407108">
            <w:r>
              <w:t>20</w:t>
            </w:r>
            <w:r w:rsidR="004542D1">
              <w:t>m</w:t>
            </w:r>
          </w:p>
        </w:tc>
        <w:tc>
          <w:tcPr>
            <w:tcW w:w="1283" w:type="dxa"/>
          </w:tcPr>
          <w:p w14:paraId="2EC4057B" w14:textId="77777777" w:rsidR="00C04C51" w:rsidRDefault="004542D1" w:rsidP="00407108">
            <w:r>
              <w:t>Sim</w:t>
            </w:r>
          </w:p>
        </w:tc>
        <w:tc>
          <w:tcPr>
            <w:tcW w:w="1983" w:type="dxa"/>
          </w:tcPr>
          <w:p w14:paraId="31131A7F" w14:textId="77777777" w:rsidR="00C04C51" w:rsidRDefault="00C04C51" w:rsidP="00407108">
            <w:r>
              <w:t>60</w:t>
            </w:r>
          </w:p>
        </w:tc>
        <w:tc>
          <w:tcPr>
            <w:tcW w:w="2268" w:type="dxa"/>
          </w:tcPr>
          <w:p w14:paraId="44EC59AC" w14:textId="77777777" w:rsidR="00C04C51" w:rsidRDefault="00C04C51" w:rsidP="00407108">
            <w:r>
              <w:t>0</w:t>
            </w:r>
          </w:p>
        </w:tc>
        <w:tc>
          <w:tcPr>
            <w:tcW w:w="2262" w:type="dxa"/>
          </w:tcPr>
          <w:p w14:paraId="3A38E5AA" w14:textId="77777777" w:rsidR="00C04C51" w:rsidRDefault="004542D1" w:rsidP="00407108">
            <w:r>
              <w:t>0%</w:t>
            </w:r>
          </w:p>
        </w:tc>
      </w:tr>
    </w:tbl>
    <w:p w14:paraId="3A1BFEE5" w14:textId="77777777" w:rsidR="004542D1" w:rsidRDefault="004542D1" w:rsidP="004542D1"/>
    <w:p w14:paraId="5F0E63D7" w14:textId="7A206183" w:rsidR="004542D1" w:rsidRDefault="004542D1" w:rsidP="00407108">
      <w:pPr>
        <w:ind w:firstLine="576"/>
      </w:pPr>
      <w:r>
        <w:t>Pode</w:t>
      </w:r>
      <w:r w:rsidR="00731C0E">
        <w:t>-se</w:t>
      </w:r>
      <w:r>
        <w:t xml:space="preserve"> perceber então, que o transmissor é eficaz para transmitir dados para dist</w:t>
      </w:r>
      <w:r w:rsidR="00731C0E">
        <w:t>â</w:t>
      </w:r>
      <w:r>
        <w:t>ncias de até 15 metros em linha reta, sem obstáculos</w:t>
      </w:r>
      <w:r w:rsidR="001B1340">
        <w:t>. N</w:t>
      </w:r>
      <w:r>
        <w:t xml:space="preserve">o entanto, adicionando paredes e mais elementos domésticos, o seu alcance cai para até 5m com eficiência, mas consegue captar até 10m, recebendo quase a metade dos quadros que são enviados. </w:t>
      </w:r>
    </w:p>
    <w:p w14:paraId="46192857" w14:textId="62F10C3A" w:rsidR="00407108" w:rsidRPr="00407108" w:rsidRDefault="00407108" w:rsidP="00407108">
      <w:pPr>
        <w:ind w:firstLine="576"/>
      </w:pPr>
      <w:r>
        <w:t xml:space="preserve">Diante disso, com uma proporção de sucesso de quase </w:t>
      </w:r>
      <w:r w:rsidR="00B72A65">
        <w:t>100</w:t>
      </w:r>
      <w:r>
        <w:t>%,</w:t>
      </w:r>
      <w:r w:rsidR="00B72A65">
        <w:t xml:space="preserve"> tratando de ambientes abertos em distância de 10m e com obstáculos a 5m,</w:t>
      </w:r>
      <w:r>
        <w:t xml:space="preserve"> considera</w:t>
      </w:r>
      <w:r w:rsidR="00731C0E">
        <w:t>-se</w:t>
      </w:r>
      <w:r>
        <w:t xml:space="preserve"> que mesmo a nível de protótipo, com os contatos elétricos longe do ideal, o sistema se mostrou muito eficiente, portanto, será capaz de realizar as tarefas para o qual foi </w:t>
      </w:r>
      <w:r w:rsidR="00731C0E">
        <w:t>desenvolvido</w:t>
      </w:r>
      <w:r w:rsidR="00787610">
        <w:t>, uma vez que os dispositivos transmissores e receptores não irão operar em distancias maiores que 10m</w:t>
      </w:r>
      <w:bookmarkStart w:id="39" w:name="_GoBack"/>
      <w:bookmarkEnd w:id="39"/>
      <w:r w:rsidR="00B72A65">
        <w:t>.</w:t>
      </w:r>
    </w:p>
    <w:p w14:paraId="4E2D6766" w14:textId="77777777" w:rsidR="00D91FA1" w:rsidRDefault="00D91FA1" w:rsidP="00D91FA1">
      <w:pPr>
        <w:pStyle w:val="Ttulo2"/>
      </w:pPr>
      <w:bookmarkStart w:id="40" w:name="_Toc46411250"/>
      <w:r>
        <w:lastRenderedPageBreak/>
        <w:t>SOFTWARE</w:t>
      </w:r>
      <w:bookmarkEnd w:id="40"/>
    </w:p>
    <w:p w14:paraId="3EE48D12" w14:textId="789E6704" w:rsidR="00F240B6" w:rsidRDefault="00A637B5" w:rsidP="00F240B6">
      <w:pPr>
        <w:ind w:firstLine="576"/>
      </w:pPr>
      <w:r>
        <w:t xml:space="preserve">Para a </w:t>
      </w:r>
      <w:r w:rsidR="0047481D">
        <w:t>análise</w:t>
      </w:r>
      <w:r>
        <w:t xml:space="preserve"> de </w:t>
      </w:r>
      <w:r w:rsidRPr="00B72A65">
        <w:rPr>
          <w:i/>
          <w:iCs/>
        </w:rPr>
        <w:t>Software</w:t>
      </w:r>
      <w:r>
        <w:t xml:space="preserve">, </w:t>
      </w:r>
      <w:r w:rsidR="00731C0E">
        <w:t>irá ser destinado</w:t>
      </w:r>
      <w:r>
        <w:t xml:space="preserve"> um tempo especial para </w:t>
      </w:r>
      <w:r w:rsidR="00731C0E">
        <w:t>olhar</w:t>
      </w:r>
      <w:r>
        <w:t xml:space="preserve"> de perto, como cada um dos componentes do sistema Transmissor e Receptor irão trabalhar em conjunto, eletricamente, para que o sistema funcione plenamente. O cérebro do sistema serão os microcontroladores da família Arduino, que possuem a capacidade de serem programáveis e assim, adaptáveis, às diversas aplicações. O </w:t>
      </w:r>
      <w:r w:rsidR="00F240B6">
        <w:t>Arduino</w:t>
      </w:r>
      <w:r>
        <w:t xml:space="preserve"> ser</w:t>
      </w:r>
      <w:r w:rsidR="00F240B6">
        <w:t>á</w:t>
      </w:r>
      <w:r>
        <w:t xml:space="preserve"> tratado como unidade central e os sensores e atuadores, serão os </w:t>
      </w:r>
      <w:r w:rsidR="00FA31BF">
        <w:t>periféricos do sistema.</w:t>
      </w:r>
      <w:r w:rsidR="00F240B6">
        <w:t xml:space="preserve"> </w:t>
      </w:r>
    </w:p>
    <w:p w14:paraId="6104BD49" w14:textId="77777777" w:rsidR="00CA5182" w:rsidRDefault="00FA31BF" w:rsidP="00A637B5">
      <w:pPr>
        <w:ind w:firstLine="576"/>
      </w:pPr>
      <w:r>
        <w:t xml:space="preserve">Para a programação do sistema, a plataforma Arduino possui uma </w:t>
      </w:r>
      <w:r w:rsidRPr="00B72A65">
        <w:rPr>
          <w:i/>
          <w:iCs/>
        </w:rPr>
        <w:t>IDE</w:t>
      </w:r>
      <w:r>
        <w:t xml:space="preserve"> próprio, um a</w:t>
      </w:r>
      <w:r w:rsidRPr="00FA31BF">
        <w:t xml:space="preserve">mbiente de </w:t>
      </w:r>
      <w:r>
        <w:t>d</w:t>
      </w:r>
      <w:r w:rsidRPr="00FA31BF">
        <w:t xml:space="preserve">esenvolvimento </w:t>
      </w:r>
      <w:r>
        <w:t>i</w:t>
      </w:r>
      <w:r w:rsidRPr="00FA31BF">
        <w:t>ntegrado</w:t>
      </w:r>
      <w:r>
        <w:t xml:space="preserve"> criado para facilitar a programação das diversas plataformas de desenvolvimento, usando a linguagem de programação C/C++. </w:t>
      </w:r>
      <w:r w:rsidR="00CA5182">
        <w:t xml:space="preserve">Essa </w:t>
      </w:r>
      <w:r w:rsidR="00CA5182" w:rsidRPr="00B72A65">
        <w:rPr>
          <w:i/>
          <w:iCs/>
        </w:rPr>
        <w:t>IDE</w:t>
      </w:r>
      <w:r w:rsidR="00CA5182">
        <w:t xml:space="preserve"> pode ser instalada diretamente no seu computador pessoal ou então ser acessada diretamente no site da Arduino.cc de forma online (ARDUINO, 2020). </w:t>
      </w:r>
    </w:p>
    <w:p w14:paraId="0DDE79E1" w14:textId="4021F263" w:rsidR="00A637B5" w:rsidRDefault="00FA31BF" w:rsidP="00A637B5">
      <w:pPr>
        <w:ind w:firstLine="576"/>
      </w:pPr>
      <w:r>
        <w:t xml:space="preserve">A programação Arduino é feita em alto nível se comparado à linguagem de máquina, a linguagem a qual o microprocessador irá interpretar, geralmente feita utilizando a linguagem de programação PASCAL. No entanto é vista como uma linguagem de baixo nível quando comparada as demais linguagens de programação que podem ser usadas, pois </w:t>
      </w:r>
      <w:r w:rsidR="00F240B6">
        <w:t>aproxima-se da máquina, podendo lidar diretamente com registradores e contadores do chip microprocessador</w:t>
      </w:r>
      <w:r>
        <w:t xml:space="preserve">. </w:t>
      </w:r>
    </w:p>
    <w:p w14:paraId="21B9BAE9" w14:textId="57FE7E9E" w:rsidR="001A73AC" w:rsidRDefault="005C3CDE" w:rsidP="005C3CDE">
      <w:pPr>
        <w:ind w:firstLine="576"/>
      </w:pPr>
      <w:r>
        <w:t>O código está escrito em linguagem C/C++ e pode ser encontrado, completo, no apêndice, no entanto, é necessário se ter um conhecimento básico de algoritmos de programação. Nesse tópico iremos abordar somente o fluxograma do sistema, de forma bastante simplificada, uma vez que o código completo está disponível ao final do documento e não é de interesse geral.</w:t>
      </w:r>
    </w:p>
    <w:p w14:paraId="48D7C6C1" w14:textId="5E4A51FE" w:rsidR="001A73AC" w:rsidRPr="001A73AC" w:rsidRDefault="006B6182" w:rsidP="001A73AC">
      <w:pPr>
        <w:pStyle w:val="Ttulo3"/>
      </w:pPr>
      <w:bookmarkStart w:id="41" w:name="_Toc46411251"/>
      <w:r>
        <w:lastRenderedPageBreak/>
        <w:t>Fluxograma</w:t>
      </w:r>
      <w:r w:rsidR="00144FD3">
        <w:t xml:space="preserve"> do dispositivo Transmissor</w:t>
      </w:r>
      <w:bookmarkEnd w:id="41"/>
    </w:p>
    <w:p w14:paraId="073BCB71" w14:textId="23D63D4D" w:rsidR="00C057C4" w:rsidRDefault="008919B2" w:rsidP="00C057C4">
      <w:pPr>
        <w:jc w:val="center"/>
      </w:pPr>
      <w:r>
        <w:rPr>
          <w:noProof/>
        </w:rPr>
        <w:drawing>
          <wp:inline distT="0" distB="0" distL="0" distR="0" wp14:anchorId="1F3B0D71" wp14:editId="13011004">
            <wp:extent cx="4175125" cy="633178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2894" t="5173" r="14535" b="-139"/>
                    <a:stretch/>
                  </pic:blipFill>
                  <pic:spPr bwMode="auto">
                    <a:xfrm>
                      <a:off x="0" y="0"/>
                      <a:ext cx="4175546" cy="6332427"/>
                    </a:xfrm>
                    <a:prstGeom prst="rect">
                      <a:avLst/>
                    </a:prstGeom>
                    <a:noFill/>
                    <a:ln>
                      <a:noFill/>
                    </a:ln>
                    <a:extLst>
                      <a:ext uri="{53640926-AAD7-44D8-BBD7-CCE9431645EC}">
                        <a14:shadowObscured xmlns:a14="http://schemas.microsoft.com/office/drawing/2010/main"/>
                      </a:ext>
                    </a:extLst>
                  </pic:spPr>
                </pic:pic>
              </a:graphicData>
            </a:graphic>
          </wp:inline>
        </w:drawing>
      </w:r>
    </w:p>
    <w:p w14:paraId="620E8168" w14:textId="0E7604CE" w:rsidR="006B6182" w:rsidRPr="006B6182" w:rsidRDefault="0063430A" w:rsidP="00C057C4">
      <w:pPr>
        <w:ind w:firstLine="709"/>
      </w:pPr>
      <w:r>
        <w:t>Vendo o fluxograma do dispositivo transmissor, percebe</w:t>
      </w:r>
      <w:r w:rsidR="005C3CDE">
        <w:t>-se</w:t>
      </w:r>
      <w:r>
        <w:t xml:space="preserve"> que o sistema é bastante simples, apenas faz a aquisição dos dados durante um segundo e logo após, os envia utilizando o módulo RF mencionado. Em poucas etapas, temos os dados de tempo e quantidade de pulsos dados pelo sensor de fluxo por segundo sendo enviados</w:t>
      </w:r>
      <w:r w:rsidR="0030332A">
        <w:t>. Caso o número de pulsos seja igual a zero, significa que o sistema não está consumindo água e, portanto, não envia dado algum.</w:t>
      </w:r>
    </w:p>
    <w:p w14:paraId="65AA4402" w14:textId="40B9EE45" w:rsidR="001A73AC" w:rsidRPr="001A73AC" w:rsidRDefault="0030332A" w:rsidP="001A73AC">
      <w:pPr>
        <w:pStyle w:val="Ttulo3"/>
      </w:pPr>
      <w:bookmarkStart w:id="42" w:name="_Toc46411252"/>
      <w:r>
        <w:lastRenderedPageBreak/>
        <w:t>Fluxograma</w:t>
      </w:r>
      <w:r w:rsidR="00144FD3">
        <w:t xml:space="preserve"> do dispositivo Receptor</w:t>
      </w:r>
      <w:bookmarkEnd w:id="42"/>
    </w:p>
    <w:p w14:paraId="149D2430" w14:textId="2AD02C24" w:rsidR="0030332A" w:rsidRDefault="0030332A" w:rsidP="0030332A">
      <w:pPr>
        <w:jc w:val="center"/>
      </w:pPr>
      <w:r>
        <w:rPr>
          <w:noProof/>
        </w:rPr>
        <w:drawing>
          <wp:inline distT="0" distB="0" distL="0" distR="0" wp14:anchorId="5F88CBAC" wp14:editId="50D5AED1">
            <wp:extent cx="4511615" cy="5709354"/>
            <wp:effectExtent l="0" t="0" r="381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2984" t="7442" r="16289"/>
                    <a:stretch/>
                  </pic:blipFill>
                  <pic:spPr bwMode="auto">
                    <a:xfrm>
                      <a:off x="0" y="0"/>
                      <a:ext cx="4533776" cy="5737398"/>
                    </a:xfrm>
                    <a:prstGeom prst="rect">
                      <a:avLst/>
                    </a:prstGeom>
                    <a:noFill/>
                    <a:ln>
                      <a:noFill/>
                    </a:ln>
                    <a:extLst>
                      <a:ext uri="{53640926-AAD7-44D8-BBD7-CCE9431645EC}">
                        <a14:shadowObscured xmlns:a14="http://schemas.microsoft.com/office/drawing/2010/main"/>
                      </a:ext>
                    </a:extLst>
                  </pic:spPr>
                </pic:pic>
              </a:graphicData>
            </a:graphic>
          </wp:inline>
        </w:drawing>
      </w:r>
    </w:p>
    <w:p w14:paraId="0D06228B" w14:textId="607C6AB2" w:rsidR="008919B2" w:rsidRDefault="008919B2" w:rsidP="008919B2">
      <w:r>
        <w:tab/>
        <w:t>Para a recepção dos quadros enviados, faz</w:t>
      </w:r>
      <w:r w:rsidR="005C3CDE">
        <w:t>-se</w:t>
      </w:r>
      <w:r>
        <w:t xml:space="preserve"> duas verificações. A primeira se há uma nova mensagem ou não, caso haja, fazemos a segunda verificação, caso não, fica escutando até encontrar uma nova mensagem. A segunda verificação acontece quando </w:t>
      </w:r>
      <w:r w:rsidR="005C3CDE">
        <w:t>se encontra</w:t>
      </w:r>
      <w:r>
        <w:t xml:space="preserve"> uma nova mensagem, assim, verifica</w:t>
      </w:r>
      <w:r w:rsidR="005C3CDE">
        <w:t>-</w:t>
      </w:r>
      <w:r>
        <w:t>s</w:t>
      </w:r>
      <w:r w:rsidR="005C3CDE">
        <w:t>e</w:t>
      </w:r>
      <w:r>
        <w:t xml:space="preserve"> a mensagem</w:t>
      </w:r>
      <w:r w:rsidR="005C3CDE">
        <w:t>, se</w:t>
      </w:r>
      <w:r>
        <w:t xml:space="preserve"> chegou integra</w:t>
      </w:r>
      <w:r w:rsidR="005C3CDE">
        <w:t xml:space="preserve"> ou não</w:t>
      </w:r>
      <w:r>
        <w:t xml:space="preserve">, verificando seu </w:t>
      </w:r>
      <w:r w:rsidRPr="008919B2">
        <w:rPr>
          <w:i/>
          <w:iCs/>
        </w:rPr>
        <w:t>FCS</w:t>
      </w:r>
      <w:r>
        <w:rPr>
          <w:i/>
          <w:iCs/>
        </w:rPr>
        <w:t xml:space="preserve">, </w:t>
      </w:r>
      <w:r>
        <w:t>caso esteja, então recebe</w:t>
      </w:r>
      <w:r w:rsidR="005C3CDE">
        <w:t>-se</w:t>
      </w:r>
      <w:r>
        <w:t xml:space="preserve"> a mensagem e escreve no </w:t>
      </w:r>
      <w:r>
        <w:rPr>
          <w:i/>
          <w:iCs/>
        </w:rPr>
        <w:t>display</w:t>
      </w:r>
      <w:r>
        <w:t>. Após feito isso, volta a escutar novas mensagens.</w:t>
      </w:r>
    </w:p>
    <w:p w14:paraId="0F3A2DE2" w14:textId="3C96C667" w:rsidR="008919B2" w:rsidRPr="008919B2" w:rsidRDefault="008919B2" w:rsidP="008919B2">
      <w:r>
        <w:tab/>
        <w:t xml:space="preserve">Depois de um tempo predeterminado sem receber quadros novos, o sistema reinicia e entra em modo de economia de energia, para poupar bateria, uma vez que os banhos valem cerca de 2% do dia e, em todo resto do tempo, o dispositivo permanecerá sem utilidade. </w:t>
      </w:r>
    </w:p>
    <w:p w14:paraId="72090842" w14:textId="4B78BE2D" w:rsidR="00D91FA1" w:rsidRDefault="001A73AC" w:rsidP="00D91FA1">
      <w:pPr>
        <w:pStyle w:val="Ttulo3"/>
      </w:pPr>
      <w:bookmarkStart w:id="43" w:name="_Toc46411253"/>
      <w:r>
        <w:lastRenderedPageBreak/>
        <w:t>Comentário acerca do software</w:t>
      </w:r>
      <w:bookmarkEnd w:id="43"/>
    </w:p>
    <w:p w14:paraId="5F8ECDE7" w14:textId="0E0BE479" w:rsidR="00CC00CD" w:rsidRDefault="00CC00CD" w:rsidP="00CC00CD">
      <w:pPr>
        <w:ind w:firstLine="709"/>
      </w:pPr>
      <w:r>
        <w:t>Dessa forma, pod</w:t>
      </w:r>
      <w:r w:rsidR="00CD63E9">
        <w:t>e-se</w:t>
      </w:r>
      <w:r>
        <w:t xml:space="preserve"> perceber </w:t>
      </w:r>
      <w:r w:rsidR="001A73AC">
        <w:t xml:space="preserve">com a ajuda dos fluxogramas, </w:t>
      </w:r>
      <w:r>
        <w:t>que diferente do imaginado</w:t>
      </w:r>
      <w:r w:rsidR="001A73AC">
        <w:t>,</w:t>
      </w:r>
      <w:r>
        <w:t xml:space="preserve"> à primeira vista, a coleta e transmissão de dado obtidos dos sensores pode ser feita de uma forma muito simples e sem a necessidade de se ter um conhecimento avançado em programação. Esse é um fator importante para a </w:t>
      </w:r>
      <w:r w:rsidR="0047481D">
        <w:t>réplica</w:t>
      </w:r>
      <w:r>
        <w:t xml:space="preserve"> do projeto para os interessados e entusiastas em domótica e </w:t>
      </w:r>
      <w:r w:rsidRPr="00C057C4">
        <w:rPr>
          <w:i/>
          <w:iCs/>
        </w:rPr>
        <w:t>IoT</w:t>
      </w:r>
      <w:r>
        <w:t>.</w:t>
      </w:r>
    </w:p>
    <w:p w14:paraId="6E5C1637" w14:textId="7818EF22" w:rsidR="00D91FA1" w:rsidRDefault="006254E2" w:rsidP="00C057C4">
      <w:pPr>
        <w:ind w:firstLine="709"/>
        <w:rPr>
          <w:i/>
          <w:iCs/>
        </w:rPr>
      </w:pPr>
      <w:r>
        <w:t>Acrescent</w:t>
      </w:r>
      <w:r w:rsidR="00CD63E9">
        <w:t>a-se</w:t>
      </w:r>
      <w:r>
        <w:t xml:space="preserve"> também </w:t>
      </w:r>
      <w:r w:rsidR="00CC00CD" w:rsidRPr="00C057C4">
        <w:t>que o código fonte do projeto estará disponível de forma gratuita e aberta através da plataforma GitHub, no seguinte endereço</w:t>
      </w:r>
      <w:r w:rsidR="001676AA" w:rsidRPr="00C057C4">
        <w:t xml:space="preserve"> Web</w:t>
      </w:r>
      <w:r w:rsidR="00CC00CD" w:rsidRPr="00C057C4">
        <w:t>:</w:t>
      </w:r>
      <w:r w:rsidR="00C057C4" w:rsidRPr="00C057C4">
        <w:t xml:space="preserve"> </w:t>
      </w:r>
      <w:hyperlink r:id="rId23" w:history="1">
        <w:r w:rsidR="00C057C4" w:rsidRPr="00C057C4">
          <w:rPr>
            <w:rStyle w:val="Hyperlink"/>
            <w:i/>
            <w:iCs/>
            <w:color w:val="auto"/>
          </w:rPr>
          <w:t>https://github.com/iOsnaaente/Medicao-de-consumo-de-agua</w:t>
        </w:r>
      </w:hyperlink>
      <w:r w:rsidR="00C057C4">
        <w:rPr>
          <w:i/>
          <w:iCs/>
        </w:rPr>
        <w:t xml:space="preserve"> .</w:t>
      </w:r>
    </w:p>
    <w:p w14:paraId="5E707CF5" w14:textId="6EDA586B" w:rsidR="00C057C4" w:rsidRDefault="00C057C4" w:rsidP="00C057C4">
      <w:pPr>
        <w:rPr>
          <w:i/>
          <w:iCs/>
        </w:rPr>
      </w:pPr>
    </w:p>
    <w:p w14:paraId="497EEDE4" w14:textId="3C545239" w:rsidR="006254E2" w:rsidRDefault="006254E2" w:rsidP="006254E2">
      <w:pPr>
        <w:pStyle w:val="Ttulo2"/>
      </w:pPr>
      <w:bookmarkStart w:id="44" w:name="_Toc46411254"/>
      <w:r>
        <w:t>Protótipo e projeto final</w:t>
      </w:r>
      <w:bookmarkEnd w:id="44"/>
    </w:p>
    <w:p w14:paraId="09E32063" w14:textId="7B96063A" w:rsidR="006254E2" w:rsidRDefault="006254E2" w:rsidP="006254E2">
      <w:pPr>
        <w:ind w:firstLine="576"/>
      </w:pPr>
      <w:r>
        <w:t>O projeto até este ponto foi desenvolvido como um protótipo, sendo assim, as imagens apresentadas durante o documento e as imagens do apêndice foram todas coletadas durante o processo de criação e desenvolvimento, sem levar em considerações aspectos importantes da aplicação real do projeto. Como já mencionado, ambos dispositivos estarão dispostos em ambientes agressivos para eletrônicos, desta forma, eles precisam de proteção contra umidade e agentes corrosivos, como resíduos de sabão e químicos comuns encontrados em banheiros.</w:t>
      </w:r>
    </w:p>
    <w:p w14:paraId="335FC0AC" w14:textId="0D3EF6DC" w:rsidR="006254E2" w:rsidRDefault="006254E2" w:rsidP="006254E2">
      <w:pPr>
        <w:ind w:firstLine="576"/>
      </w:pPr>
      <w:r>
        <w:t xml:space="preserve">Como a ideia do projeto é fazer um produto viável e funcional, foi projetado uma carcaça </w:t>
      </w:r>
      <w:r w:rsidR="009A23A1">
        <w:t xml:space="preserve">para o dispositivo receptor, que estará em contato direto com todos os agentes corrosivos citados. Ela foi </w:t>
      </w:r>
      <w:r>
        <w:t xml:space="preserve">idealizada, para ser impressa em material ABS com uma impressora 3D. Essa carcaça pode ser vista na Figura 12 abaixo. </w:t>
      </w:r>
    </w:p>
    <w:p w14:paraId="7B33DC31" w14:textId="77777777" w:rsidR="006254E2" w:rsidRDefault="006254E2" w:rsidP="006254E2">
      <w:pPr>
        <w:keepNext/>
        <w:ind w:firstLine="576"/>
        <w:jc w:val="center"/>
      </w:pPr>
      <w:r>
        <w:rPr>
          <w:noProof/>
        </w:rPr>
        <w:drawing>
          <wp:inline distT="0" distB="0" distL="0" distR="0" wp14:anchorId="5A1D5644" wp14:editId="1399BE46">
            <wp:extent cx="2283597" cy="2087593"/>
            <wp:effectExtent l="0" t="0" r="254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5445" cy="2134991"/>
                    </a:xfrm>
                    <a:prstGeom prst="rect">
                      <a:avLst/>
                    </a:prstGeom>
                    <a:noFill/>
                    <a:ln>
                      <a:noFill/>
                    </a:ln>
                  </pic:spPr>
                </pic:pic>
              </a:graphicData>
            </a:graphic>
          </wp:inline>
        </w:drawing>
      </w:r>
    </w:p>
    <w:p w14:paraId="79763157" w14:textId="10BEA5E2" w:rsidR="006254E2" w:rsidRDefault="006254E2" w:rsidP="006254E2">
      <w:pPr>
        <w:pStyle w:val="Legenda"/>
      </w:pPr>
      <w:bookmarkStart w:id="45" w:name="_Toc46411295"/>
      <w:r>
        <w:t xml:space="preserve">Figura </w:t>
      </w:r>
      <w:fldSimple w:instr=" SEQ Figura \* ARABIC ">
        <w:r w:rsidR="007638EA">
          <w:rPr>
            <w:noProof/>
          </w:rPr>
          <w:t>12</w:t>
        </w:r>
      </w:fldSimple>
      <w:r>
        <w:t>: Modelagem 3D da carcaça do dispositivo Receptor</w:t>
      </w:r>
      <w:bookmarkEnd w:id="45"/>
    </w:p>
    <w:p w14:paraId="3E935E70" w14:textId="471F4618" w:rsidR="009A23A1" w:rsidRDefault="009A23A1" w:rsidP="006254E2">
      <w:r>
        <w:lastRenderedPageBreak/>
        <w:tab/>
        <w:t xml:space="preserve">O modelo de carcaça foi desenvolvido para proteger a parte eletrônica, além da bateria que será usada juntamente com o dispositivo, dessa forma, o microcontrolador e todos os demais elementos eletrônicos estarão isolados do ambiente agressivo do banheiro, deixando apenas visível o </w:t>
      </w:r>
      <w:r>
        <w:rPr>
          <w:i/>
          <w:iCs/>
        </w:rPr>
        <w:t>display</w:t>
      </w:r>
      <w:r>
        <w:t xml:space="preserve"> LCD, a antena e os botões. Na Figura 12 pode</w:t>
      </w:r>
      <w:r w:rsidR="00CD63E9">
        <w:t>-se</w:t>
      </w:r>
      <w:r>
        <w:t xml:space="preserve"> ver que ela foi projetada para alocar 3 botões, sendo cada um deles usado para uma das 3 funcionalidades de menu, já apresentadas no </w:t>
      </w:r>
      <w:r w:rsidRPr="009A23A1">
        <w:rPr>
          <w:i/>
          <w:iCs/>
        </w:rPr>
        <w:t>software</w:t>
      </w:r>
      <w:r>
        <w:rPr>
          <w:i/>
          <w:iCs/>
        </w:rPr>
        <w:t xml:space="preserve">, </w:t>
      </w:r>
      <w:r>
        <w:t xml:space="preserve">além de um </w:t>
      </w:r>
      <w:r w:rsidRPr="009A23A1">
        <w:rPr>
          <w:i/>
          <w:iCs/>
        </w:rPr>
        <w:t>led RGB</w:t>
      </w:r>
      <w:r>
        <w:t xml:space="preserve"> e a antes acoplada na parte superior central. </w:t>
      </w:r>
    </w:p>
    <w:p w14:paraId="68E82D12" w14:textId="2B5B68AF" w:rsidR="009A23A1" w:rsidRPr="009A23A1" w:rsidRDefault="009A23A1" w:rsidP="006254E2">
      <w:r>
        <w:tab/>
        <w:t xml:space="preserve">Veja as Figuras </w:t>
      </w:r>
      <w:r w:rsidR="007257ED">
        <w:t>23 e 24 onde mostra,</w:t>
      </w:r>
      <w:r>
        <w:t xml:space="preserve"> de outras vistas</w:t>
      </w:r>
      <w:r w:rsidR="007257ED">
        <w:t>,</w:t>
      </w:r>
      <w:r>
        <w:t xml:space="preserve"> a carcaça</w:t>
      </w:r>
      <w:r w:rsidR="007257ED">
        <w:t xml:space="preserve">, </w:t>
      </w:r>
      <w:r>
        <w:t xml:space="preserve">no apêndice.   </w:t>
      </w:r>
    </w:p>
    <w:p w14:paraId="5DCD30F1" w14:textId="1E24C8FB" w:rsidR="007D2A9E" w:rsidRDefault="00CF25E3" w:rsidP="006254E2">
      <w:pPr>
        <w:pStyle w:val="Ttulo1"/>
        <w:numPr>
          <w:ilvl w:val="0"/>
          <w:numId w:val="0"/>
        </w:numPr>
      </w:pPr>
      <w:bookmarkStart w:id="46" w:name="_Toc46411255"/>
      <w:r>
        <w:t>CONCLUSÃO</w:t>
      </w:r>
      <w:bookmarkEnd w:id="46"/>
    </w:p>
    <w:p w14:paraId="23DB7C39" w14:textId="79AA08C3" w:rsidR="00E91686" w:rsidRDefault="00E91686" w:rsidP="00E91686">
      <w:pPr>
        <w:ind w:firstLine="709"/>
      </w:pPr>
      <w:r>
        <w:t xml:space="preserve">O desenvolvimento do projeto está a nível de protótipo. A montagem dos dois dispositivos (Transmissor e Receptor) foram feitas a nível de bancada e estão totalmente expostos como mostram a Figura </w:t>
      </w:r>
      <w:r w:rsidR="00BF2AE9">
        <w:t>1</w:t>
      </w:r>
      <w:r w:rsidR="007257ED">
        <w:t>3</w:t>
      </w:r>
      <w:r>
        <w:t xml:space="preserve"> e Figura </w:t>
      </w:r>
      <w:r w:rsidR="00BF2AE9">
        <w:t>1</w:t>
      </w:r>
      <w:r w:rsidR="007257ED">
        <w:t>4</w:t>
      </w:r>
      <w:r>
        <w:t>.</w:t>
      </w:r>
      <w:r w:rsidR="00CF25E3">
        <w:t xml:space="preserve"> Considerando o dispositivo como um produto final, ainda existem etapas adicionais para a implementação plena desse produto</w:t>
      </w:r>
      <w:r w:rsidR="00CD63E9">
        <w:t xml:space="preserve"> como a</w:t>
      </w:r>
      <w:r w:rsidR="00CF25E3">
        <w:t xml:space="preserve"> criação de uma placa de circuitos impressa com implementação de um microcontrolador </w:t>
      </w:r>
      <w:r w:rsidR="00CF25E3" w:rsidRPr="00CF25E3">
        <w:rPr>
          <w:i/>
          <w:iCs/>
        </w:rPr>
        <w:t>onboard</w:t>
      </w:r>
      <w:r w:rsidR="00CF25E3">
        <w:t xml:space="preserve"> do tipo </w:t>
      </w:r>
      <w:r w:rsidR="00CF25E3" w:rsidRPr="00CF25E3">
        <w:rPr>
          <w:i/>
          <w:iCs/>
        </w:rPr>
        <w:t>standalone</w:t>
      </w:r>
      <w:r w:rsidR="00CD63E9">
        <w:t xml:space="preserve"> e, redesenho da carcaça para se ajustar às mudanças</w:t>
      </w:r>
      <w:r w:rsidR="00CF25E3">
        <w:t xml:space="preserve">. </w:t>
      </w:r>
    </w:p>
    <w:p w14:paraId="3639550C" w14:textId="77777777" w:rsidR="00CF25E3" w:rsidRDefault="00CF25E3" w:rsidP="00CF25E3">
      <w:pPr>
        <w:ind w:firstLine="709"/>
      </w:pPr>
      <w:r>
        <w:t>O Arduino é um microcontrolador de código aberto (</w:t>
      </w:r>
      <w:r w:rsidRPr="00CF25E3">
        <w:rPr>
          <w:i/>
          <w:iCs/>
        </w:rPr>
        <w:t>opensource</w:t>
      </w:r>
      <w:r>
        <w:rPr>
          <w:i/>
          <w:iCs/>
        </w:rPr>
        <w:t>)</w:t>
      </w:r>
      <w:r>
        <w:t xml:space="preserve">, portanto, é comum a criação de placas pessoais e especializadas para serviços específicos. Para o dispositivo em questão, seria muito interessante a criação de uma placa própria, que cumpra </w:t>
      </w:r>
      <w:r w:rsidR="00A63E7B">
        <w:t>as funções</w:t>
      </w:r>
      <w:r>
        <w:t xml:space="preserve"> requisitadas e que tenham os módulos e dispositivos integrados em uma mesma placa. As vantagens de se fazer tal placa são várias, como, optimização de espaço físico, segurança de contatos elétricos, isolamento apropriado contra oxidações resultantes do ambiente úmido e facilidade de manutenção.</w:t>
      </w:r>
    </w:p>
    <w:p w14:paraId="50808BFE" w14:textId="77777777" w:rsidR="007D2A9E" w:rsidRPr="007D2A9E" w:rsidRDefault="00CF25E3" w:rsidP="00CC00CD">
      <w:pPr>
        <w:ind w:firstLine="709"/>
      </w:pPr>
      <w:r>
        <w:t xml:space="preserve">No entanto, se limitando a nível de protótipo, nosso projeto cumpriu bem os requisitos propostos por ele e mostrou bastante eficaz na aquisição dos dados de volume de água e comunicação a longas distâncias com boa eficiência e entrega integra de quadros, conseguindo comunicar o sistema em dois pontos distintos, tratando o sistema como um único sistema centralizado. </w:t>
      </w:r>
    </w:p>
    <w:p w14:paraId="6E8778EB" w14:textId="5852E7B5" w:rsidR="00410FEF" w:rsidRDefault="00CF25E3" w:rsidP="00410FEF">
      <w:pPr>
        <w:ind w:firstLine="567"/>
      </w:pPr>
      <w:r>
        <w:t>Além do mais, podemos</w:t>
      </w:r>
      <w:r w:rsidR="00A637B5">
        <w:t xml:space="preserve"> ver que não houve um investimento astronômico para fazermos a aquisição de todos os componentes, se levando em conta os benefícios a longo prazo e pensando na economia de água e também elétrica. O gasto médio para se comprar e montar o </w:t>
      </w:r>
      <w:r w:rsidR="00A637B5">
        <w:lastRenderedPageBreak/>
        <w:t>circuito receptor foi de R$ 91 e para o circuito transmissor foi de R$ 78, dando ao total um gasto de R$ 169</w:t>
      </w:r>
      <w:r w:rsidR="00CD63E9">
        <w:t>, sem levantar gastos para a impressão da carcaça</w:t>
      </w:r>
      <w:r w:rsidR="00A637B5">
        <w:t>. À primeira vista parece que há a necessidade de um investimento bastante gordo para algo que “não há necessidade”</w:t>
      </w:r>
      <w:r w:rsidR="00410FEF">
        <w:t xml:space="preserve">. </w:t>
      </w:r>
    </w:p>
    <w:p w14:paraId="5E36D3EB" w14:textId="77777777" w:rsidR="00410FEF" w:rsidRDefault="00410FEF" w:rsidP="00410FEF">
      <w:pPr>
        <w:ind w:firstLine="567"/>
      </w:pPr>
      <w:r>
        <w:t>N</w:t>
      </w:r>
      <w:r w:rsidR="00A637B5">
        <w:t xml:space="preserve">o entanto, quando analisamos a Tabela </w:t>
      </w:r>
      <w:r w:rsidR="00D54751">
        <w:t>5</w:t>
      </w:r>
      <w:r w:rsidR="00A637B5">
        <w:t>, usada para calcularmos o gasto de um chuveiro de potência média entre 5</w:t>
      </w:r>
      <w:r w:rsidR="00CF25E3">
        <w:t>.</w:t>
      </w:r>
      <w:r w:rsidR="00A637B5">
        <w:t>5kWh e 7</w:t>
      </w:r>
      <w:r w:rsidR="00CF25E3">
        <w:t>.</w:t>
      </w:r>
      <w:r w:rsidR="00A637B5">
        <w:t>5kWh</w:t>
      </w:r>
      <w:r w:rsidR="00CF25E3">
        <w:t xml:space="preserve"> e, presumindo que o tempo de banho de </w:t>
      </w:r>
      <w:r>
        <w:t>3 casas com números de pessoas diferentes e tempos de banho diferentes, analisamos. Efeito da conta de luz em reais sem o uso do sistema e com o uso do sistema, presumindo que ele reduza o tempo de banho em 33% do tempo sem o sistema. O</w:t>
      </w:r>
      <w:r w:rsidR="00CF25E3">
        <w:t xml:space="preserve"> sistema se paga em questão de meses</w:t>
      </w:r>
      <w:r w:rsidR="009273E6">
        <w:t xml:space="preserve">, considerando a tarifa de R$ 0.56 a cada kWh </w:t>
      </w:r>
      <w:r>
        <w:t xml:space="preserve">que foi </w:t>
      </w:r>
      <w:r w:rsidR="009273E6">
        <w:t>cobrada no mês de junho de 2020 na região centro-oeste do rio grande do sul - Brasil. (ANEEL, 2020)</w:t>
      </w:r>
      <w:r w:rsidR="00CF25E3">
        <w:t>.</w:t>
      </w:r>
    </w:p>
    <w:p w14:paraId="786CC4A5" w14:textId="77777777" w:rsidR="00FE21BE" w:rsidRDefault="00FE21BE" w:rsidP="00410FEF">
      <w:pPr>
        <w:ind w:firstLine="567"/>
      </w:pPr>
    </w:p>
    <w:p w14:paraId="7FC0EBD1" w14:textId="601DF44C" w:rsidR="00410FEF" w:rsidRDefault="00410FEF" w:rsidP="00410FEF">
      <w:pPr>
        <w:pStyle w:val="Legenda"/>
        <w:keepNext/>
      </w:pPr>
      <w:bookmarkStart w:id="47" w:name="_Toc46411312"/>
      <w:r>
        <w:t xml:space="preserve">Tabela </w:t>
      </w:r>
      <w:fldSimple w:instr=" SEQ Tabela \* ARABIC ">
        <w:r w:rsidR="007638EA">
          <w:rPr>
            <w:noProof/>
          </w:rPr>
          <w:t>5</w:t>
        </w:r>
      </w:fldSimple>
      <w:r>
        <w:t>: Gastos anuais e economia</w:t>
      </w:r>
      <w:r w:rsidR="00B054FC">
        <w:t xml:space="preserve"> de luz</w:t>
      </w:r>
      <w:r>
        <w:t xml:space="preserve"> com o dispositivo operando</w:t>
      </w:r>
      <w:r w:rsidR="00EE59DE">
        <w:t xml:space="preserve"> – Parte 1</w:t>
      </w:r>
      <w:bookmarkEnd w:id="47"/>
    </w:p>
    <w:tbl>
      <w:tblPr>
        <w:tblStyle w:val="Tabelacomgrade"/>
        <w:tblW w:w="9067" w:type="dxa"/>
        <w:tblLook w:val="04A0" w:firstRow="1" w:lastRow="0" w:firstColumn="1" w:lastColumn="0" w:noHBand="0" w:noVBand="1"/>
      </w:tblPr>
      <w:tblGrid>
        <w:gridCol w:w="798"/>
        <w:gridCol w:w="1036"/>
        <w:gridCol w:w="944"/>
        <w:gridCol w:w="1020"/>
        <w:gridCol w:w="1227"/>
        <w:gridCol w:w="1182"/>
        <w:gridCol w:w="917"/>
        <w:gridCol w:w="926"/>
        <w:gridCol w:w="1017"/>
      </w:tblGrid>
      <w:tr w:rsidR="00EE59DE" w14:paraId="71E8E156" w14:textId="77777777" w:rsidTr="00EE59DE">
        <w:tc>
          <w:tcPr>
            <w:tcW w:w="798" w:type="dxa"/>
          </w:tcPr>
          <w:p w14:paraId="2723B720" w14:textId="77777777" w:rsidR="00D54751" w:rsidRPr="00EE59DE" w:rsidRDefault="00D54751" w:rsidP="00EE59DE">
            <w:pPr>
              <w:jc w:val="left"/>
              <w:rPr>
                <w:sz w:val="22"/>
                <w:szCs w:val="22"/>
              </w:rPr>
            </w:pPr>
            <w:r w:rsidRPr="00EE59DE">
              <w:rPr>
                <w:sz w:val="22"/>
                <w:szCs w:val="22"/>
              </w:rPr>
              <w:t>Casa</w:t>
            </w:r>
          </w:p>
        </w:tc>
        <w:tc>
          <w:tcPr>
            <w:tcW w:w="1036" w:type="dxa"/>
          </w:tcPr>
          <w:p w14:paraId="20350664" w14:textId="77777777" w:rsidR="00D54751" w:rsidRPr="00EE59DE" w:rsidRDefault="00D54751" w:rsidP="00EE59DE">
            <w:pPr>
              <w:jc w:val="left"/>
              <w:rPr>
                <w:sz w:val="22"/>
                <w:szCs w:val="22"/>
              </w:rPr>
            </w:pPr>
            <w:r w:rsidRPr="00EE59DE">
              <w:rPr>
                <w:sz w:val="22"/>
                <w:szCs w:val="22"/>
              </w:rPr>
              <w:t>Potencia</w:t>
            </w:r>
          </w:p>
          <w:p w14:paraId="2D42F3E9" w14:textId="77777777" w:rsidR="00D54751" w:rsidRPr="00EE59DE" w:rsidRDefault="00D54751" w:rsidP="00EE59DE">
            <w:pPr>
              <w:jc w:val="left"/>
              <w:rPr>
                <w:sz w:val="22"/>
                <w:szCs w:val="22"/>
              </w:rPr>
            </w:pPr>
            <w:r w:rsidRPr="00EE59DE">
              <w:rPr>
                <w:sz w:val="22"/>
                <w:szCs w:val="22"/>
              </w:rPr>
              <w:t>kWh</w:t>
            </w:r>
          </w:p>
        </w:tc>
        <w:tc>
          <w:tcPr>
            <w:tcW w:w="944" w:type="dxa"/>
          </w:tcPr>
          <w:p w14:paraId="7C93F35A" w14:textId="77777777" w:rsidR="00D54751" w:rsidRPr="00EE59DE" w:rsidRDefault="00D54751" w:rsidP="00EE59DE">
            <w:pPr>
              <w:jc w:val="left"/>
              <w:rPr>
                <w:sz w:val="22"/>
                <w:szCs w:val="22"/>
              </w:rPr>
            </w:pPr>
            <w:r w:rsidRPr="00EE59DE">
              <w:rPr>
                <w:sz w:val="22"/>
                <w:szCs w:val="22"/>
              </w:rPr>
              <w:t>Nº pessoas</w:t>
            </w:r>
          </w:p>
        </w:tc>
        <w:tc>
          <w:tcPr>
            <w:tcW w:w="1020" w:type="dxa"/>
          </w:tcPr>
          <w:p w14:paraId="52EBCF5C" w14:textId="77777777" w:rsidR="00D54751" w:rsidRPr="00EE59DE" w:rsidRDefault="00D54751" w:rsidP="00EE59DE">
            <w:pPr>
              <w:jc w:val="left"/>
              <w:rPr>
                <w:sz w:val="22"/>
                <w:szCs w:val="22"/>
              </w:rPr>
            </w:pPr>
            <w:r w:rsidRPr="00EE59DE">
              <w:rPr>
                <w:sz w:val="22"/>
                <w:szCs w:val="22"/>
              </w:rPr>
              <w:t>Tempo banho</w:t>
            </w:r>
          </w:p>
        </w:tc>
        <w:tc>
          <w:tcPr>
            <w:tcW w:w="1227" w:type="dxa"/>
          </w:tcPr>
          <w:p w14:paraId="3B7EEC71" w14:textId="77777777" w:rsidR="00D54751" w:rsidRPr="00EE59DE" w:rsidRDefault="00D54751" w:rsidP="00EE59DE">
            <w:pPr>
              <w:jc w:val="left"/>
              <w:rPr>
                <w:sz w:val="22"/>
                <w:szCs w:val="22"/>
              </w:rPr>
            </w:pPr>
            <w:r w:rsidRPr="00EE59DE">
              <w:rPr>
                <w:sz w:val="22"/>
                <w:szCs w:val="22"/>
              </w:rPr>
              <w:t xml:space="preserve">Tempo </w:t>
            </w:r>
            <w:r w:rsidR="00EE59DE" w:rsidRPr="00EE59DE">
              <w:rPr>
                <w:sz w:val="22"/>
                <w:szCs w:val="22"/>
              </w:rPr>
              <w:t>total da casa</w:t>
            </w:r>
          </w:p>
        </w:tc>
        <w:tc>
          <w:tcPr>
            <w:tcW w:w="1182" w:type="dxa"/>
          </w:tcPr>
          <w:p w14:paraId="0F4173BC" w14:textId="77777777" w:rsidR="00D54751" w:rsidRPr="00EE59DE" w:rsidRDefault="00D54751" w:rsidP="00EE59DE">
            <w:pPr>
              <w:jc w:val="left"/>
              <w:rPr>
                <w:sz w:val="22"/>
                <w:szCs w:val="22"/>
              </w:rPr>
            </w:pPr>
            <w:r w:rsidRPr="00EE59DE">
              <w:rPr>
                <w:sz w:val="22"/>
                <w:szCs w:val="22"/>
              </w:rPr>
              <w:t xml:space="preserve">Tempo </w:t>
            </w:r>
            <w:r w:rsidR="00EE59DE" w:rsidRPr="00EE59DE">
              <w:rPr>
                <w:sz w:val="22"/>
                <w:szCs w:val="22"/>
              </w:rPr>
              <w:t>com dispositivo</w:t>
            </w:r>
          </w:p>
        </w:tc>
        <w:tc>
          <w:tcPr>
            <w:tcW w:w="917" w:type="dxa"/>
          </w:tcPr>
          <w:p w14:paraId="5D01AE1D" w14:textId="77777777" w:rsidR="00D54751" w:rsidRPr="00EE59DE" w:rsidRDefault="00D54751" w:rsidP="00EE59DE">
            <w:pPr>
              <w:jc w:val="left"/>
              <w:rPr>
                <w:sz w:val="22"/>
                <w:szCs w:val="22"/>
              </w:rPr>
            </w:pPr>
            <w:r w:rsidRPr="00EE59DE">
              <w:rPr>
                <w:sz w:val="22"/>
                <w:szCs w:val="22"/>
              </w:rPr>
              <w:t>Custo kWh</w:t>
            </w:r>
          </w:p>
        </w:tc>
        <w:tc>
          <w:tcPr>
            <w:tcW w:w="926" w:type="dxa"/>
          </w:tcPr>
          <w:p w14:paraId="24817EEE" w14:textId="77777777" w:rsidR="00D54751" w:rsidRPr="00EE59DE" w:rsidRDefault="00D54751" w:rsidP="00EE59DE">
            <w:pPr>
              <w:jc w:val="left"/>
              <w:rPr>
                <w:sz w:val="22"/>
                <w:szCs w:val="22"/>
              </w:rPr>
            </w:pPr>
            <w:r w:rsidRPr="00EE59DE">
              <w:rPr>
                <w:sz w:val="22"/>
                <w:szCs w:val="22"/>
              </w:rPr>
              <w:t>Gasto kW</w:t>
            </w:r>
            <w:r w:rsidR="00EE59DE">
              <w:rPr>
                <w:sz w:val="22"/>
                <w:szCs w:val="22"/>
              </w:rPr>
              <w:t>k</w:t>
            </w:r>
            <w:r w:rsidRPr="00EE59DE">
              <w:rPr>
                <w:sz w:val="22"/>
                <w:szCs w:val="22"/>
              </w:rPr>
              <w:t xml:space="preserve"> antes</w:t>
            </w:r>
          </w:p>
        </w:tc>
        <w:tc>
          <w:tcPr>
            <w:tcW w:w="1017" w:type="dxa"/>
          </w:tcPr>
          <w:p w14:paraId="16EF359F" w14:textId="77777777" w:rsidR="00D54751" w:rsidRPr="00EE59DE" w:rsidRDefault="00D54751" w:rsidP="00EE59DE">
            <w:pPr>
              <w:jc w:val="left"/>
              <w:rPr>
                <w:sz w:val="22"/>
                <w:szCs w:val="22"/>
              </w:rPr>
            </w:pPr>
            <w:r w:rsidRPr="00EE59DE">
              <w:rPr>
                <w:sz w:val="22"/>
                <w:szCs w:val="22"/>
              </w:rPr>
              <w:t>Gasto kW</w:t>
            </w:r>
            <w:r w:rsidR="00EE59DE">
              <w:rPr>
                <w:sz w:val="22"/>
                <w:szCs w:val="22"/>
              </w:rPr>
              <w:t>k</w:t>
            </w:r>
            <w:r w:rsidRPr="00EE59DE">
              <w:rPr>
                <w:sz w:val="22"/>
                <w:szCs w:val="22"/>
              </w:rPr>
              <w:t xml:space="preserve"> depois</w:t>
            </w:r>
          </w:p>
        </w:tc>
      </w:tr>
      <w:tr w:rsidR="00EE59DE" w14:paraId="6EF89194" w14:textId="77777777" w:rsidTr="00EE59DE">
        <w:tc>
          <w:tcPr>
            <w:tcW w:w="798" w:type="dxa"/>
          </w:tcPr>
          <w:p w14:paraId="0E199283" w14:textId="77777777" w:rsidR="00EE59DE" w:rsidRPr="00EE59DE" w:rsidRDefault="00EE59DE" w:rsidP="00D54751">
            <w:pPr>
              <w:rPr>
                <w:sz w:val="22"/>
                <w:szCs w:val="22"/>
              </w:rPr>
            </w:pPr>
            <w:r w:rsidRPr="00EE59DE">
              <w:rPr>
                <w:sz w:val="22"/>
                <w:szCs w:val="22"/>
              </w:rPr>
              <w:t>Casa1</w:t>
            </w:r>
          </w:p>
        </w:tc>
        <w:tc>
          <w:tcPr>
            <w:tcW w:w="1036" w:type="dxa"/>
            <w:vMerge w:val="restart"/>
            <w:vAlign w:val="center"/>
          </w:tcPr>
          <w:p w14:paraId="06165F38" w14:textId="77777777" w:rsidR="00EE59DE" w:rsidRDefault="00EE59DE" w:rsidP="00EE59DE">
            <w:pPr>
              <w:jc w:val="center"/>
            </w:pPr>
            <w:r>
              <w:t>6.5</w:t>
            </w:r>
          </w:p>
        </w:tc>
        <w:tc>
          <w:tcPr>
            <w:tcW w:w="944" w:type="dxa"/>
          </w:tcPr>
          <w:p w14:paraId="234FA097" w14:textId="77777777" w:rsidR="00EE59DE" w:rsidRDefault="00EE59DE" w:rsidP="00D54751">
            <w:r>
              <w:t>4</w:t>
            </w:r>
          </w:p>
        </w:tc>
        <w:tc>
          <w:tcPr>
            <w:tcW w:w="1020" w:type="dxa"/>
          </w:tcPr>
          <w:p w14:paraId="40D09201" w14:textId="77777777" w:rsidR="00EE59DE" w:rsidRDefault="00EE59DE" w:rsidP="00D54751">
            <w:r>
              <w:t>15</w:t>
            </w:r>
          </w:p>
        </w:tc>
        <w:tc>
          <w:tcPr>
            <w:tcW w:w="1227" w:type="dxa"/>
          </w:tcPr>
          <w:p w14:paraId="1C7DFF57" w14:textId="77777777" w:rsidR="00EE59DE" w:rsidRDefault="00EE59DE" w:rsidP="00D54751">
            <w:r>
              <w:t>60</w:t>
            </w:r>
          </w:p>
        </w:tc>
        <w:tc>
          <w:tcPr>
            <w:tcW w:w="1182" w:type="dxa"/>
          </w:tcPr>
          <w:p w14:paraId="28B97151" w14:textId="77777777" w:rsidR="00EE59DE" w:rsidRDefault="00EE59DE" w:rsidP="00D54751">
            <w:r>
              <w:t>20</w:t>
            </w:r>
          </w:p>
        </w:tc>
        <w:tc>
          <w:tcPr>
            <w:tcW w:w="917" w:type="dxa"/>
            <w:vMerge w:val="restart"/>
            <w:vAlign w:val="center"/>
          </w:tcPr>
          <w:p w14:paraId="6D3CF98E" w14:textId="77777777" w:rsidR="00EE59DE" w:rsidRDefault="00EE59DE" w:rsidP="00EE59DE">
            <w:pPr>
              <w:jc w:val="center"/>
            </w:pPr>
            <w:r>
              <w:t>R$0,56</w:t>
            </w:r>
          </w:p>
        </w:tc>
        <w:tc>
          <w:tcPr>
            <w:tcW w:w="926" w:type="dxa"/>
          </w:tcPr>
          <w:p w14:paraId="573EA137" w14:textId="77777777" w:rsidR="00EE59DE" w:rsidRDefault="00EE59DE" w:rsidP="00D54751">
            <w:r>
              <w:t>6.50</w:t>
            </w:r>
          </w:p>
        </w:tc>
        <w:tc>
          <w:tcPr>
            <w:tcW w:w="1017" w:type="dxa"/>
          </w:tcPr>
          <w:p w14:paraId="18BB92B9" w14:textId="77777777" w:rsidR="00EE59DE" w:rsidRDefault="00EE59DE" w:rsidP="00D54751">
            <w:r>
              <w:t>2.15</w:t>
            </w:r>
          </w:p>
        </w:tc>
      </w:tr>
      <w:tr w:rsidR="00EE59DE" w14:paraId="27592FE7" w14:textId="77777777" w:rsidTr="00EE59DE">
        <w:tc>
          <w:tcPr>
            <w:tcW w:w="798" w:type="dxa"/>
          </w:tcPr>
          <w:p w14:paraId="50F5DAD1" w14:textId="77777777" w:rsidR="00EE59DE" w:rsidRPr="00EE59DE" w:rsidRDefault="00EE59DE" w:rsidP="00D54751">
            <w:pPr>
              <w:rPr>
                <w:sz w:val="22"/>
                <w:szCs w:val="22"/>
              </w:rPr>
            </w:pPr>
            <w:r w:rsidRPr="00EE59DE">
              <w:rPr>
                <w:sz w:val="22"/>
                <w:szCs w:val="22"/>
              </w:rPr>
              <w:t>Casa2</w:t>
            </w:r>
          </w:p>
        </w:tc>
        <w:tc>
          <w:tcPr>
            <w:tcW w:w="1036" w:type="dxa"/>
            <w:vMerge/>
          </w:tcPr>
          <w:p w14:paraId="02D86E1A" w14:textId="77777777" w:rsidR="00EE59DE" w:rsidRDefault="00EE59DE" w:rsidP="00D54751"/>
        </w:tc>
        <w:tc>
          <w:tcPr>
            <w:tcW w:w="944" w:type="dxa"/>
          </w:tcPr>
          <w:p w14:paraId="44049DAF" w14:textId="77777777" w:rsidR="00EE59DE" w:rsidRDefault="00EE59DE" w:rsidP="00D54751">
            <w:r>
              <w:t>3</w:t>
            </w:r>
          </w:p>
        </w:tc>
        <w:tc>
          <w:tcPr>
            <w:tcW w:w="1020" w:type="dxa"/>
          </w:tcPr>
          <w:p w14:paraId="00220BF0" w14:textId="77777777" w:rsidR="00EE59DE" w:rsidRDefault="00EE59DE" w:rsidP="00D54751">
            <w:r>
              <w:t>10</w:t>
            </w:r>
          </w:p>
        </w:tc>
        <w:tc>
          <w:tcPr>
            <w:tcW w:w="1227" w:type="dxa"/>
          </w:tcPr>
          <w:p w14:paraId="353093A3" w14:textId="77777777" w:rsidR="00EE59DE" w:rsidRDefault="00EE59DE" w:rsidP="00D54751">
            <w:r>
              <w:t>30</w:t>
            </w:r>
          </w:p>
        </w:tc>
        <w:tc>
          <w:tcPr>
            <w:tcW w:w="1182" w:type="dxa"/>
          </w:tcPr>
          <w:p w14:paraId="239C9674" w14:textId="77777777" w:rsidR="00EE59DE" w:rsidRDefault="00EE59DE" w:rsidP="00D54751">
            <w:r>
              <w:t>10</w:t>
            </w:r>
          </w:p>
        </w:tc>
        <w:tc>
          <w:tcPr>
            <w:tcW w:w="917" w:type="dxa"/>
            <w:vMerge/>
          </w:tcPr>
          <w:p w14:paraId="4944B7E2" w14:textId="77777777" w:rsidR="00EE59DE" w:rsidRDefault="00EE59DE" w:rsidP="00D54751"/>
        </w:tc>
        <w:tc>
          <w:tcPr>
            <w:tcW w:w="926" w:type="dxa"/>
          </w:tcPr>
          <w:p w14:paraId="6C4F2779" w14:textId="77777777" w:rsidR="00EE59DE" w:rsidRDefault="00EE59DE" w:rsidP="00D54751">
            <w:r>
              <w:t>3.25</w:t>
            </w:r>
          </w:p>
        </w:tc>
        <w:tc>
          <w:tcPr>
            <w:tcW w:w="1017" w:type="dxa"/>
          </w:tcPr>
          <w:p w14:paraId="33AA4D03" w14:textId="77777777" w:rsidR="00EE59DE" w:rsidRDefault="00EE59DE" w:rsidP="00D54751">
            <w:r>
              <w:t>1.07</w:t>
            </w:r>
          </w:p>
        </w:tc>
      </w:tr>
      <w:tr w:rsidR="00EE59DE" w14:paraId="5FF9C2A6" w14:textId="77777777" w:rsidTr="00EE59DE">
        <w:tc>
          <w:tcPr>
            <w:tcW w:w="798" w:type="dxa"/>
          </w:tcPr>
          <w:p w14:paraId="238F7328" w14:textId="77777777" w:rsidR="00EE59DE" w:rsidRPr="00EE59DE" w:rsidRDefault="00EE59DE" w:rsidP="00D54751">
            <w:pPr>
              <w:rPr>
                <w:sz w:val="22"/>
                <w:szCs w:val="22"/>
              </w:rPr>
            </w:pPr>
            <w:r w:rsidRPr="00EE59DE">
              <w:rPr>
                <w:sz w:val="22"/>
                <w:szCs w:val="22"/>
              </w:rPr>
              <w:t>Casa3</w:t>
            </w:r>
          </w:p>
        </w:tc>
        <w:tc>
          <w:tcPr>
            <w:tcW w:w="1036" w:type="dxa"/>
            <w:vMerge/>
          </w:tcPr>
          <w:p w14:paraId="51418EE3" w14:textId="77777777" w:rsidR="00EE59DE" w:rsidRDefault="00EE59DE" w:rsidP="00D54751"/>
        </w:tc>
        <w:tc>
          <w:tcPr>
            <w:tcW w:w="944" w:type="dxa"/>
          </w:tcPr>
          <w:p w14:paraId="5B136DA2" w14:textId="77777777" w:rsidR="00EE59DE" w:rsidRDefault="00EE59DE" w:rsidP="00D54751">
            <w:r>
              <w:t>2</w:t>
            </w:r>
          </w:p>
        </w:tc>
        <w:tc>
          <w:tcPr>
            <w:tcW w:w="1020" w:type="dxa"/>
          </w:tcPr>
          <w:p w14:paraId="1361D185" w14:textId="77777777" w:rsidR="00EE59DE" w:rsidRDefault="00EE59DE" w:rsidP="00D54751">
            <w:r>
              <w:t>10</w:t>
            </w:r>
          </w:p>
        </w:tc>
        <w:tc>
          <w:tcPr>
            <w:tcW w:w="1227" w:type="dxa"/>
          </w:tcPr>
          <w:p w14:paraId="2AAFA3D9" w14:textId="77777777" w:rsidR="00EE59DE" w:rsidRDefault="00EE59DE" w:rsidP="00D54751">
            <w:r>
              <w:t>20</w:t>
            </w:r>
          </w:p>
        </w:tc>
        <w:tc>
          <w:tcPr>
            <w:tcW w:w="1182" w:type="dxa"/>
          </w:tcPr>
          <w:p w14:paraId="2F2D8F14" w14:textId="77777777" w:rsidR="00EE59DE" w:rsidRDefault="00EE59DE" w:rsidP="00D54751">
            <w:r>
              <w:t>6.5</w:t>
            </w:r>
          </w:p>
        </w:tc>
        <w:tc>
          <w:tcPr>
            <w:tcW w:w="917" w:type="dxa"/>
            <w:vMerge/>
          </w:tcPr>
          <w:p w14:paraId="01D6C48A" w14:textId="77777777" w:rsidR="00EE59DE" w:rsidRDefault="00EE59DE" w:rsidP="00D54751"/>
        </w:tc>
        <w:tc>
          <w:tcPr>
            <w:tcW w:w="926" w:type="dxa"/>
          </w:tcPr>
          <w:p w14:paraId="273EA68B" w14:textId="77777777" w:rsidR="00EE59DE" w:rsidRDefault="00EE59DE" w:rsidP="00D54751">
            <w:r>
              <w:t>2.17</w:t>
            </w:r>
          </w:p>
        </w:tc>
        <w:tc>
          <w:tcPr>
            <w:tcW w:w="1017" w:type="dxa"/>
          </w:tcPr>
          <w:p w14:paraId="2987F61F" w14:textId="77777777" w:rsidR="00EE59DE" w:rsidRDefault="00EE59DE" w:rsidP="00D54751">
            <w:r>
              <w:t>0.72</w:t>
            </w:r>
          </w:p>
        </w:tc>
      </w:tr>
      <w:tr w:rsidR="00EE59DE" w14:paraId="3D41C4DA" w14:textId="77777777" w:rsidTr="00EE59DE">
        <w:tc>
          <w:tcPr>
            <w:tcW w:w="798" w:type="dxa"/>
          </w:tcPr>
          <w:p w14:paraId="0BAD4DC6" w14:textId="77777777" w:rsidR="00D54751" w:rsidRPr="00EE59DE" w:rsidRDefault="00D54751" w:rsidP="00D54751">
            <w:pPr>
              <w:rPr>
                <w:sz w:val="22"/>
                <w:szCs w:val="22"/>
              </w:rPr>
            </w:pPr>
            <w:r w:rsidRPr="00EE59DE">
              <w:rPr>
                <w:sz w:val="22"/>
                <w:szCs w:val="22"/>
              </w:rPr>
              <w:t>Total</w:t>
            </w:r>
          </w:p>
        </w:tc>
        <w:tc>
          <w:tcPr>
            <w:tcW w:w="1036" w:type="dxa"/>
          </w:tcPr>
          <w:p w14:paraId="128D54E3" w14:textId="77777777" w:rsidR="00D54751" w:rsidRDefault="00D54751" w:rsidP="00D54751"/>
        </w:tc>
        <w:tc>
          <w:tcPr>
            <w:tcW w:w="944" w:type="dxa"/>
          </w:tcPr>
          <w:p w14:paraId="52FE4588" w14:textId="77777777" w:rsidR="00D54751" w:rsidRDefault="00EE59DE" w:rsidP="00D54751">
            <w:r>
              <w:t>9</w:t>
            </w:r>
          </w:p>
        </w:tc>
        <w:tc>
          <w:tcPr>
            <w:tcW w:w="1020" w:type="dxa"/>
          </w:tcPr>
          <w:p w14:paraId="7FBE4DAA" w14:textId="77777777" w:rsidR="00D54751" w:rsidRDefault="00D54751" w:rsidP="00D54751"/>
        </w:tc>
        <w:tc>
          <w:tcPr>
            <w:tcW w:w="1227" w:type="dxa"/>
          </w:tcPr>
          <w:p w14:paraId="42B67C1A" w14:textId="77777777" w:rsidR="00D54751" w:rsidRDefault="00EE59DE" w:rsidP="00D54751">
            <w:r>
              <w:t>110</w:t>
            </w:r>
          </w:p>
        </w:tc>
        <w:tc>
          <w:tcPr>
            <w:tcW w:w="1182" w:type="dxa"/>
          </w:tcPr>
          <w:p w14:paraId="6DC3C955" w14:textId="77777777" w:rsidR="00D54751" w:rsidRDefault="00EE59DE" w:rsidP="00D54751">
            <w:r>
              <w:t>36.5</w:t>
            </w:r>
          </w:p>
        </w:tc>
        <w:tc>
          <w:tcPr>
            <w:tcW w:w="917" w:type="dxa"/>
          </w:tcPr>
          <w:p w14:paraId="0B0FC48F" w14:textId="77777777" w:rsidR="00D54751" w:rsidRDefault="00D54751" w:rsidP="00D54751"/>
        </w:tc>
        <w:tc>
          <w:tcPr>
            <w:tcW w:w="926" w:type="dxa"/>
          </w:tcPr>
          <w:p w14:paraId="76F44D08" w14:textId="77777777" w:rsidR="00D54751" w:rsidRDefault="00EE59DE" w:rsidP="00D54751">
            <w:r>
              <w:t>11.91</w:t>
            </w:r>
          </w:p>
        </w:tc>
        <w:tc>
          <w:tcPr>
            <w:tcW w:w="1017" w:type="dxa"/>
          </w:tcPr>
          <w:p w14:paraId="153C16C2" w14:textId="77777777" w:rsidR="00D54751" w:rsidRDefault="00EE59DE" w:rsidP="00D54751">
            <w:r>
              <w:t>3.93</w:t>
            </w:r>
          </w:p>
        </w:tc>
      </w:tr>
    </w:tbl>
    <w:p w14:paraId="1F29B7C3" w14:textId="77777777" w:rsidR="00EE59DE" w:rsidRDefault="00EE59DE" w:rsidP="00EE59DE">
      <w:pPr>
        <w:pStyle w:val="Legenda"/>
        <w:keepNext/>
      </w:pPr>
    </w:p>
    <w:p w14:paraId="1E7B8224" w14:textId="5479A4D0" w:rsidR="00EE59DE" w:rsidRDefault="00EE59DE" w:rsidP="00EE59DE">
      <w:pPr>
        <w:pStyle w:val="Legenda"/>
        <w:keepNext/>
      </w:pPr>
      <w:bookmarkStart w:id="48" w:name="_Toc46411313"/>
      <w:r>
        <w:t xml:space="preserve">Tabela </w:t>
      </w:r>
      <w:fldSimple w:instr=" SEQ Tabela \* ARABIC ">
        <w:r w:rsidR="007638EA">
          <w:rPr>
            <w:noProof/>
          </w:rPr>
          <w:t>6</w:t>
        </w:r>
      </w:fldSimple>
      <w:r>
        <w:t>: Gastos anuais e economia de luz com o dispositivo operando - Parte 2</w:t>
      </w:r>
      <w:bookmarkEnd w:id="48"/>
    </w:p>
    <w:tbl>
      <w:tblPr>
        <w:tblStyle w:val="Tabelacomgrade"/>
        <w:tblW w:w="0" w:type="auto"/>
        <w:tblLook w:val="04A0" w:firstRow="1" w:lastRow="0" w:firstColumn="1" w:lastColumn="0" w:noHBand="0" w:noVBand="1"/>
      </w:tblPr>
      <w:tblGrid>
        <w:gridCol w:w="1162"/>
        <w:gridCol w:w="1810"/>
        <w:gridCol w:w="1579"/>
        <w:gridCol w:w="1398"/>
        <w:gridCol w:w="1417"/>
        <w:gridCol w:w="1695"/>
      </w:tblGrid>
      <w:tr w:rsidR="00EE59DE" w14:paraId="7CE1A6C4" w14:textId="77777777" w:rsidTr="00EE59DE">
        <w:tc>
          <w:tcPr>
            <w:tcW w:w="1162" w:type="dxa"/>
          </w:tcPr>
          <w:p w14:paraId="033C71CE" w14:textId="77777777" w:rsidR="00EE59DE" w:rsidRDefault="00EE59DE" w:rsidP="00EE59DE">
            <w:pPr>
              <w:jc w:val="left"/>
            </w:pPr>
            <w:r>
              <w:t>Diferença em kW</w:t>
            </w:r>
          </w:p>
        </w:tc>
        <w:tc>
          <w:tcPr>
            <w:tcW w:w="1810" w:type="dxa"/>
          </w:tcPr>
          <w:p w14:paraId="40E68D54" w14:textId="77777777" w:rsidR="00EE59DE" w:rsidRDefault="00EE59DE" w:rsidP="00EE59DE">
            <w:pPr>
              <w:jc w:val="left"/>
            </w:pPr>
            <w:r>
              <w:t>Valor Diferença em um dia</w:t>
            </w:r>
          </w:p>
        </w:tc>
        <w:tc>
          <w:tcPr>
            <w:tcW w:w="1579" w:type="dxa"/>
          </w:tcPr>
          <w:p w14:paraId="67C8B0C6" w14:textId="77777777" w:rsidR="00EE59DE" w:rsidRDefault="00EE59DE" w:rsidP="00EE59DE">
            <w:pPr>
              <w:jc w:val="left"/>
            </w:pPr>
            <w:r>
              <w:t>Em uma semana</w:t>
            </w:r>
          </w:p>
        </w:tc>
        <w:tc>
          <w:tcPr>
            <w:tcW w:w="1398" w:type="dxa"/>
          </w:tcPr>
          <w:p w14:paraId="193283EF" w14:textId="77777777" w:rsidR="00EE59DE" w:rsidRDefault="00EE59DE" w:rsidP="00EE59DE">
            <w:pPr>
              <w:jc w:val="left"/>
            </w:pPr>
            <w:r>
              <w:t>Em um mês</w:t>
            </w:r>
          </w:p>
        </w:tc>
        <w:tc>
          <w:tcPr>
            <w:tcW w:w="1417" w:type="dxa"/>
          </w:tcPr>
          <w:p w14:paraId="41FC1FCC" w14:textId="77777777" w:rsidR="00EE59DE" w:rsidRDefault="00EE59DE" w:rsidP="00EE59DE">
            <w:pPr>
              <w:jc w:val="left"/>
            </w:pPr>
            <w:r>
              <w:t>Em um ano</w:t>
            </w:r>
          </w:p>
        </w:tc>
        <w:tc>
          <w:tcPr>
            <w:tcW w:w="1695" w:type="dxa"/>
          </w:tcPr>
          <w:p w14:paraId="005CA2E4" w14:textId="77777777" w:rsidR="00EE59DE" w:rsidRDefault="00EE59DE" w:rsidP="00EE59DE">
            <w:pPr>
              <w:jc w:val="left"/>
            </w:pPr>
            <w:r>
              <w:t>Gasto no ano sem o sistema</w:t>
            </w:r>
          </w:p>
        </w:tc>
      </w:tr>
      <w:tr w:rsidR="00EE59DE" w14:paraId="1C535335" w14:textId="77777777" w:rsidTr="00EE59DE">
        <w:tc>
          <w:tcPr>
            <w:tcW w:w="1162" w:type="dxa"/>
          </w:tcPr>
          <w:p w14:paraId="77C7B845" w14:textId="77777777" w:rsidR="00EE59DE" w:rsidRDefault="00EE59DE" w:rsidP="00CC00CD">
            <w:r>
              <w:t>4.35</w:t>
            </w:r>
          </w:p>
        </w:tc>
        <w:tc>
          <w:tcPr>
            <w:tcW w:w="1810" w:type="dxa"/>
          </w:tcPr>
          <w:p w14:paraId="43F51C16" w14:textId="77777777" w:rsidR="00EE59DE" w:rsidRDefault="00EE59DE" w:rsidP="00CC00CD">
            <w:r>
              <w:t>R$ 2,44</w:t>
            </w:r>
          </w:p>
        </w:tc>
        <w:tc>
          <w:tcPr>
            <w:tcW w:w="1579" w:type="dxa"/>
          </w:tcPr>
          <w:p w14:paraId="2D435CEC" w14:textId="77777777" w:rsidR="00EE59DE" w:rsidRDefault="00EE59DE" w:rsidP="00CC00CD">
            <w:r>
              <w:t>R$ 17,07</w:t>
            </w:r>
          </w:p>
        </w:tc>
        <w:tc>
          <w:tcPr>
            <w:tcW w:w="1398" w:type="dxa"/>
          </w:tcPr>
          <w:p w14:paraId="0C5096EA" w14:textId="77777777" w:rsidR="00EE59DE" w:rsidRDefault="00EE59DE" w:rsidP="00CC00CD">
            <w:r>
              <w:t>R$ 73,16</w:t>
            </w:r>
          </w:p>
        </w:tc>
        <w:tc>
          <w:tcPr>
            <w:tcW w:w="1417" w:type="dxa"/>
          </w:tcPr>
          <w:p w14:paraId="0ABA45EF" w14:textId="77777777" w:rsidR="00EE59DE" w:rsidRDefault="00EE59DE" w:rsidP="00CC00CD">
            <w:r>
              <w:t>R$ 890,15</w:t>
            </w:r>
          </w:p>
        </w:tc>
        <w:tc>
          <w:tcPr>
            <w:tcW w:w="1695" w:type="dxa"/>
          </w:tcPr>
          <w:p w14:paraId="27199AC6" w14:textId="77777777" w:rsidR="00EE59DE" w:rsidRDefault="00EE59DE" w:rsidP="00CC00CD">
            <w:r>
              <w:t>R$ 2.145,00</w:t>
            </w:r>
          </w:p>
        </w:tc>
      </w:tr>
      <w:tr w:rsidR="00EE59DE" w14:paraId="485D2917" w14:textId="77777777" w:rsidTr="00EE59DE">
        <w:tc>
          <w:tcPr>
            <w:tcW w:w="1162" w:type="dxa"/>
          </w:tcPr>
          <w:p w14:paraId="43ABD159" w14:textId="77777777" w:rsidR="00EE59DE" w:rsidRDefault="00EE59DE" w:rsidP="00CC00CD">
            <w:r>
              <w:t>2.18</w:t>
            </w:r>
          </w:p>
        </w:tc>
        <w:tc>
          <w:tcPr>
            <w:tcW w:w="1810" w:type="dxa"/>
          </w:tcPr>
          <w:p w14:paraId="318B2CE8" w14:textId="77777777" w:rsidR="00EE59DE" w:rsidRDefault="00EE59DE" w:rsidP="00CC00CD">
            <w:r>
              <w:t>R$ 1,22</w:t>
            </w:r>
          </w:p>
        </w:tc>
        <w:tc>
          <w:tcPr>
            <w:tcW w:w="1579" w:type="dxa"/>
          </w:tcPr>
          <w:p w14:paraId="4346977F" w14:textId="77777777" w:rsidR="00EE59DE" w:rsidRDefault="00EE59DE" w:rsidP="00CC00CD">
            <w:r>
              <w:t>R$ 8,54</w:t>
            </w:r>
          </w:p>
        </w:tc>
        <w:tc>
          <w:tcPr>
            <w:tcW w:w="1398" w:type="dxa"/>
          </w:tcPr>
          <w:p w14:paraId="062ECD77" w14:textId="77777777" w:rsidR="00EE59DE" w:rsidRDefault="00EE59DE" w:rsidP="00CC00CD">
            <w:r>
              <w:t>R$ 36,60</w:t>
            </w:r>
          </w:p>
        </w:tc>
        <w:tc>
          <w:tcPr>
            <w:tcW w:w="1417" w:type="dxa"/>
          </w:tcPr>
          <w:p w14:paraId="4C8CF80A" w14:textId="77777777" w:rsidR="00EE59DE" w:rsidRDefault="00EE59DE" w:rsidP="00CC00CD">
            <w:r>
              <w:t>R$ 445,10</w:t>
            </w:r>
          </w:p>
        </w:tc>
        <w:tc>
          <w:tcPr>
            <w:tcW w:w="1695" w:type="dxa"/>
          </w:tcPr>
          <w:p w14:paraId="57147F1C" w14:textId="77777777" w:rsidR="00EE59DE" w:rsidRDefault="00EE59DE" w:rsidP="00CC00CD">
            <w:r>
              <w:t>R$ 1.072,50</w:t>
            </w:r>
          </w:p>
        </w:tc>
      </w:tr>
      <w:tr w:rsidR="00EE59DE" w14:paraId="5DC098BA" w14:textId="77777777" w:rsidTr="00EE59DE">
        <w:tc>
          <w:tcPr>
            <w:tcW w:w="1162" w:type="dxa"/>
          </w:tcPr>
          <w:p w14:paraId="38FE41FB" w14:textId="77777777" w:rsidR="00EE59DE" w:rsidRDefault="00EE59DE" w:rsidP="00CC00CD">
            <w:r>
              <w:t>1.45</w:t>
            </w:r>
          </w:p>
        </w:tc>
        <w:tc>
          <w:tcPr>
            <w:tcW w:w="1810" w:type="dxa"/>
          </w:tcPr>
          <w:p w14:paraId="0D35FFDF" w14:textId="77777777" w:rsidR="00EE59DE" w:rsidRDefault="00EE59DE" w:rsidP="00CC00CD">
            <w:r>
              <w:t>R$ 0,81</w:t>
            </w:r>
          </w:p>
        </w:tc>
        <w:tc>
          <w:tcPr>
            <w:tcW w:w="1579" w:type="dxa"/>
          </w:tcPr>
          <w:p w14:paraId="6BA5BEA3" w14:textId="77777777" w:rsidR="00EE59DE" w:rsidRDefault="00EE59DE" w:rsidP="00CC00CD">
            <w:r>
              <w:t>R$ 5,70</w:t>
            </w:r>
          </w:p>
        </w:tc>
        <w:tc>
          <w:tcPr>
            <w:tcW w:w="1398" w:type="dxa"/>
          </w:tcPr>
          <w:p w14:paraId="508F6EFF" w14:textId="77777777" w:rsidR="00EE59DE" w:rsidRDefault="00EE59DE" w:rsidP="00CC00CD">
            <w:r>
              <w:t>R$ 24,40</w:t>
            </w:r>
          </w:p>
        </w:tc>
        <w:tc>
          <w:tcPr>
            <w:tcW w:w="1417" w:type="dxa"/>
          </w:tcPr>
          <w:p w14:paraId="29A2092D" w14:textId="77777777" w:rsidR="00EE59DE" w:rsidRDefault="00EE59DE" w:rsidP="00CC00CD">
            <w:r>
              <w:t>R$ 296,70</w:t>
            </w:r>
          </w:p>
        </w:tc>
        <w:tc>
          <w:tcPr>
            <w:tcW w:w="1695" w:type="dxa"/>
          </w:tcPr>
          <w:p w14:paraId="4846C356" w14:textId="77777777" w:rsidR="00EE59DE" w:rsidRDefault="00EE59DE" w:rsidP="00CC00CD">
            <w:r>
              <w:t>R$ 715,00</w:t>
            </w:r>
          </w:p>
        </w:tc>
      </w:tr>
      <w:tr w:rsidR="00EE59DE" w14:paraId="7C011940" w14:textId="77777777" w:rsidTr="00EE59DE">
        <w:tc>
          <w:tcPr>
            <w:tcW w:w="1162" w:type="dxa"/>
          </w:tcPr>
          <w:p w14:paraId="40AFF348" w14:textId="77777777" w:rsidR="00EE59DE" w:rsidRDefault="00EE59DE" w:rsidP="00CC00CD">
            <w:r>
              <w:t>7.98</w:t>
            </w:r>
          </w:p>
        </w:tc>
        <w:tc>
          <w:tcPr>
            <w:tcW w:w="1810" w:type="dxa"/>
          </w:tcPr>
          <w:p w14:paraId="3914F795" w14:textId="77777777" w:rsidR="00EE59DE" w:rsidRDefault="00EE59DE" w:rsidP="00CC00CD">
            <w:r>
              <w:t>R$ 4,47</w:t>
            </w:r>
          </w:p>
        </w:tc>
        <w:tc>
          <w:tcPr>
            <w:tcW w:w="1579" w:type="dxa"/>
          </w:tcPr>
          <w:p w14:paraId="746AF494" w14:textId="77777777" w:rsidR="00EE59DE" w:rsidRDefault="00EE59DE" w:rsidP="00CC00CD">
            <w:r>
              <w:t>R$ 31,30</w:t>
            </w:r>
          </w:p>
        </w:tc>
        <w:tc>
          <w:tcPr>
            <w:tcW w:w="1398" w:type="dxa"/>
          </w:tcPr>
          <w:p w14:paraId="4635CFB8" w14:textId="77777777" w:rsidR="00EE59DE" w:rsidRDefault="00EE59DE" w:rsidP="00CC00CD">
            <w:r>
              <w:t>R$ 134,10</w:t>
            </w:r>
          </w:p>
        </w:tc>
        <w:tc>
          <w:tcPr>
            <w:tcW w:w="1417" w:type="dxa"/>
          </w:tcPr>
          <w:p w14:paraId="196EACB9" w14:textId="77777777" w:rsidR="00EE59DE" w:rsidRDefault="00EE59DE" w:rsidP="00CC00CD">
            <w:r>
              <w:t>R$ 1.621,96</w:t>
            </w:r>
          </w:p>
        </w:tc>
        <w:tc>
          <w:tcPr>
            <w:tcW w:w="1695" w:type="dxa"/>
          </w:tcPr>
          <w:p w14:paraId="45E4F7BE" w14:textId="77777777" w:rsidR="00EE59DE" w:rsidRDefault="00EE59DE" w:rsidP="00CC00CD">
            <w:r>
              <w:t>R$ 3.932,50</w:t>
            </w:r>
          </w:p>
        </w:tc>
      </w:tr>
    </w:tbl>
    <w:p w14:paraId="5132954C" w14:textId="77777777" w:rsidR="00A637B5" w:rsidRDefault="00A637B5" w:rsidP="00A637B5"/>
    <w:p w14:paraId="1C9677ED" w14:textId="77777777" w:rsidR="00410FEF" w:rsidRDefault="00410FEF" w:rsidP="00410FEF">
      <w:pPr>
        <w:ind w:firstLine="709"/>
      </w:pPr>
      <w:r>
        <w:t>Nas condições da hipótese levantada, teríamos uma economia de luz de</w:t>
      </w:r>
      <w:r w:rsidR="00EE59DE">
        <w:t xml:space="preserve"> aproximadamente</w:t>
      </w:r>
      <w:r>
        <w:t xml:space="preserve"> R$ 1.6</w:t>
      </w:r>
      <w:r w:rsidR="00EE59DE">
        <w:t>2</w:t>
      </w:r>
      <w:r>
        <w:t xml:space="preserve">0 em um ano, somando as três casas, com diferentes números de pessoas e diferentes tempos de banho e potencias de chuveiro. Com essa economia, seria suficiente para criarmos mais 10 sistemas como esse e assim sucessivamente, gerando uma grande economia na conta de luz, ajudando no desperdício </w:t>
      </w:r>
      <w:r w:rsidR="00A63E7B">
        <w:t>de água e ajudando o meio ambiente de uma forma voluntária.</w:t>
      </w:r>
    </w:p>
    <w:p w14:paraId="5383877A" w14:textId="0D720E75" w:rsidR="00A63E7B" w:rsidRDefault="00A63E7B" w:rsidP="00410FEF">
      <w:pPr>
        <w:ind w:firstLine="709"/>
      </w:pPr>
      <w:r>
        <w:lastRenderedPageBreak/>
        <w:t xml:space="preserve">Além da economia em energia elétrica, fator pelo qual o sistema funcionará, haverá a economia direta do volume em litros de água que são desperdiçados diariamente de forma inconsciente. Na mesma proporção que economizaríamos 30% na conta de luz no final do dia, teremos a mesma proporção na economia de água, sendo assim, em um banho de 10 minutos, que são gastos em média </w:t>
      </w:r>
      <w:r w:rsidR="00CD63E9">
        <w:t>100</w:t>
      </w:r>
      <w:r>
        <w:t xml:space="preserve"> litros de água, teríamos uma economia de </w:t>
      </w:r>
      <w:r w:rsidR="00CD63E9">
        <w:t>3</w:t>
      </w:r>
      <w:r>
        <w:t xml:space="preserve">0 litros por banho no dia. Usando o total de 9 pessoas da Tabela </w:t>
      </w:r>
      <w:r w:rsidR="00B054FC">
        <w:t>5 e 6</w:t>
      </w:r>
      <w:r>
        <w:t xml:space="preserve">, podemos assumir que haveria uma economia de </w:t>
      </w:r>
      <w:r w:rsidR="00CD63E9">
        <w:t>27</w:t>
      </w:r>
      <w:r>
        <w:t xml:space="preserve">0 litros de água por dia, </w:t>
      </w:r>
      <w:r w:rsidR="00CD63E9">
        <w:t>8100</w:t>
      </w:r>
      <w:r>
        <w:t xml:space="preserve"> litros por semana e </w:t>
      </w:r>
      <w:r w:rsidR="00CD63E9">
        <w:t>97.200</w:t>
      </w:r>
      <w:r>
        <w:t xml:space="preserve"> litros por ano</w:t>
      </w:r>
      <w:r w:rsidR="008C73C4">
        <w:t xml:space="preserve">. Economia essa que se dará de forma espontânea, sem o pesar ou a dor de ter que reduzir seu tempo, prazeroso, de banho, já que o bolso pesa mais que </w:t>
      </w:r>
      <w:r w:rsidR="00CD63E9">
        <w:t>a</w:t>
      </w:r>
      <w:r w:rsidR="008C73C4">
        <w:t xml:space="preserve"> </w:t>
      </w:r>
      <w:r w:rsidR="00CD63E9">
        <w:t xml:space="preserve">consciência </w:t>
      </w:r>
      <w:r w:rsidR="008C73C4">
        <w:t>em muitos casos.</w:t>
      </w:r>
    </w:p>
    <w:p w14:paraId="39A1FFF0" w14:textId="2CB1859F" w:rsidR="00CE3168" w:rsidRDefault="00A63E7B" w:rsidP="00CE3168">
      <w:pPr>
        <w:ind w:firstLine="709"/>
      </w:pPr>
      <w:r>
        <w:t xml:space="preserve">Tendo atingido os objetivos visados no momento da criação do projeto, finalizo demonstrando extrema alegria com os resultados adquiridos e pensando no efeito positivo que poderia alcançar com difusão desse método de economia voluntário. O meio ambiente é um espaço dividido com todos nós e cuidar dele é um dever que temos com as gerações que virão depois de nós. </w:t>
      </w:r>
      <w:r w:rsidR="00CD63E9">
        <w:t>Encerro com as Figuras 13 e 14, onde temos imagens do dispositivo em bancada, do transmissor e receptor.</w:t>
      </w:r>
    </w:p>
    <w:p w14:paraId="506F6985" w14:textId="77777777" w:rsidR="00CE3168" w:rsidRDefault="00CE3168" w:rsidP="00CE3168">
      <w:pPr>
        <w:keepNext/>
        <w:ind w:firstLine="709"/>
        <w:jc w:val="center"/>
      </w:pPr>
      <w:r w:rsidRPr="00CE3168">
        <w:rPr>
          <w:noProof/>
        </w:rPr>
        <w:drawing>
          <wp:inline distT="0" distB="0" distL="0" distR="0" wp14:anchorId="42EDD6E6" wp14:editId="6D46B77B">
            <wp:extent cx="3265842" cy="157000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5900"/>
                    <a:stretch/>
                  </pic:blipFill>
                  <pic:spPr bwMode="auto">
                    <a:xfrm>
                      <a:off x="0" y="0"/>
                      <a:ext cx="3332727" cy="1602161"/>
                    </a:xfrm>
                    <a:prstGeom prst="rect">
                      <a:avLst/>
                    </a:prstGeom>
                    <a:ln>
                      <a:noFill/>
                    </a:ln>
                    <a:extLst>
                      <a:ext uri="{53640926-AAD7-44D8-BBD7-CCE9431645EC}">
                        <a14:shadowObscured xmlns:a14="http://schemas.microsoft.com/office/drawing/2010/main"/>
                      </a:ext>
                    </a:extLst>
                  </pic:spPr>
                </pic:pic>
              </a:graphicData>
            </a:graphic>
          </wp:inline>
        </w:drawing>
      </w:r>
    </w:p>
    <w:p w14:paraId="1495B90C" w14:textId="65CC747A" w:rsidR="00B054FC" w:rsidRDefault="00CE3168" w:rsidP="00CE3168">
      <w:pPr>
        <w:pStyle w:val="Legenda"/>
      </w:pPr>
      <w:bookmarkStart w:id="49" w:name="_Toc46411296"/>
      <w:r>
        <w:t xml:space="preserve">Figura </w:t>
      </w:r>
      <w:fldSimple w:instr=" SEQ Figura \* ARABIC ">
        <w:r w:rsidR="007638EA">
          <w:rPr>
            <w:noProof/>
          </w:rPr>
          <w:t>13</w:t>
        </w:r>
      </w:fldSimple>
      <w:r>
        <w:t>: Protótipo dispositivo Transmissor</w:t>
      </w:r>
      <w:bookmarkEnd w:id="49"/>
    </w:p>
    <w:p w14:paraId="0A4043AD" w14:textId="77777777" w:rsidR="00CE3168" w:rsidRPr="00CE3168" w:rsidRDefault="00CE3168" w:rsidP="00CE3168"/>
    <w:p w14:paraId="4DFD4402" w14:textId="77777777" w:rsidR="00CE3168" w:rsidRDefault="00CE3168" w:rsidP="00CE3168">
      <w:pPr>
        <w:keepNext/>
        <w:ind w:firstLine="709"/>
        <w:jc w:val="center"/>
      </w:pPr>
      <w:r w:rsidRPr="00CE3168">
        <w:rPr>
          <w:noProof/>
        </w:rPr>
        <w:drawing>
          <wp:inline distT="0" distB="0" distL="0" distR="0" wp14:anchorId="1EE5F469" wp14:editId="4924A5AF">
            <wp:extent cx="3297499" cy="1977187"/>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6" t="22565"/>
                    <a:stretch/>
                  </pic:blipFill>
                  <pic:spPr bwMode="auto">
                    <a:xfrm>
                      <a:off x="0" y="0"/>
                      <a:ext cx="3338947" cy="2002039"/>
                    </a:xfrm>
                    <a:prstGeom prst="rect">
                      <a:avLst/>
                    </a:prstGeom>
                    <a:ln>
                      <a:noFill/>
                    </a:ln>
                    <a:extLst>
                      <a:ext uri="{53640926-AAD7-44D8-BBD7-CCE9431645EC}">
                        <a14:shadowObscured xmlns:a14="http://schemas.microsoft.com/office/drawing/2010/main"/>
                      </a:ext>
                    </a:extLst>
                  </pic:spPr>
                </pic:pic>
              </a:graphicData>
            </a:graphic>
          </wp:inline>
        </w:drawing>
      </w:r>
    </w:p>
    <w:p w14:paraId="3CFDB85F" w14:textId="38F92F8A" w:rsidR="00C057C4" w:rsidRDefault="00CE3168" w:rsidP="00CE3168">
      <w:pPr>
        <w:pStyle w:val="Legenda"/>
      </w:pPr>
      <w:bookmarkStart w:id="50" w:name="_Toc46411297"/>
      <w:r>
        <w:t xml:space="preserve">Figura </w:t>
      </w:r>
      <w:fldSimple w:instr=" SEQ Figura \* ARABIC ">
        <w:r w:rsidR="007638EA">
          <w:rPr>
            <w:noProof/>
          </w:rPr>
          <w:t>14</w:t>
        </w:r>
      </w:fldSimple>
      <w:r>
        <w:t>: Protótipo dispositivo Receptor</w:t>
      </w:r>
      <w:bookmarkEnd w:id="50"/>
    </w:p>
    <w:p w14:paraId="06DFF024" w14:textId="77777777" w:rsidR="00473FCB" w:rsidRDefault="00E00DA2" w:rsidP="006D7E58">
      <w:pPr>
        <w:pStyle w:val="Ttulo1"/>
        <w:numPr>
          <w:ilvl w:val="0"/>
          <w:numId w:val="0"/>
        </w:numPr>
        <w:spacing w:before="480" w:after="120"/>
        <w:ind w:left="2132" w:hanging="2132"/>
        <w:jc w:val="both"/>
        <w:rPr>
          <w:color w:val="000000"/>
        </w:rPr>
      </w:pPr>
      <w:bookmarkStart w:id="51" w:name="_Toc46411256"/>
      <w:r>
        <w:rPr>
          <w:color w:val="000000"/>
        </w:rPr>
        <w:lastRenderedPageBreak/>
        <w:t>B</w:t>
      </w:r>
      <w:r w:rsidR="00473FCB">
        <w:rPr>
          <w:color w:val="000000"/>
        </w:rPr>
        <w:t>IBLIOGRAFIAS</w:t>
      </w:r>
      <w:bookmarkEnd w:id="51"/>
    </w:p>
    <w:p w14:paraId="580C372B" w14:textId="77777777" w:rsidR="00473FCB" w:rsidRDefault="00877BC1" w:rsidP="00473FCB">
      <w:r w:rsidRPr="002421F6">
        <w:t>[1]</w:t>
      </w:r>
      <w:r w:rsidR="00437EE0">
        <w:t xml:space="preserve"> ANGELO, Claudio</w:t>
      </w:r>
      <w:r w:rsidR="00205454">
        <w:t>; et al</w:t>
      </w:r>
      <w:r w:rsidRPr="002421F6">
        <w:t xml:space="preserve">. </w:t>
      </w:r>
      <w:r w:rsidRPr="002421F6">
        <w:rPr>
          <w:b/>
          <w:bCs/>
        </w:rPr>
        <w:t>Governo do estado do Paraná</w:t>
      </w:r>
      <w:r w:rsidRPr="002421F6">
        <w:t>: Uma previsão catastrófica marca o colapso da água no mundo para o ano 2025, s.d. Disponível em:</w:t>
      </w:r>
      <w:r w:rsidR="002421F6" w:rsidRPr="002421F6">
        <w:t xml:space="preserve"> </w:t>
      </w:r>
      <w:r w:rsidRPr="002421F6">
        <w:t>&lt;</w:t>
      </w:r>
      <w:r w:rsidR="002421F6" w:rsidRPr="002421F6">
        <w:t xml:space="preserve"> http:// </w:t>
      </w:r>
      <w:hyperlink r:id="rId27" w:history="1">
        <w:r w:rsidR="002421F6" w:rsidRPr="002421F6">
          <w:rPr>
            <w:rStyle w:val="Hyperlink"/>
            <w:color w:val="auto"/>
            <w:u w:val="none"/>
          </w:rPr>
          <w:t>www.diaadiaeducacao.pr.gov.br</w:t>
        </w:r>
      </w:hyperlink>
      <w:r w:rsidR="002421F6" w:rsidRPr="002421F6">
        <w:t xml:space="preserve"> /portals/ roteiropedagogico/ publicacao/ 2519_A_era_da_falta_de_agua.pdf </w:t>
      </w:r>
      <w:r w:rsidRPr="002421F6">
        <w:t xml:space="preserve">&gt;. Acesso em: </w:t>
      </w:r>
      <w:r w:rsidR="002421F6" w:rsidRPr="002421F6">
        <w:t>15</w:t>
      </w:r>
      <w:r w:rsidRPr="002421F6">
        <w:t xml:space="preserve"> de </w:t>
      </w:r>
      <w:r w:rsidR="002421F6" w:rsidRPr="002421F6">
        <w:t>maio</w:t>
      </w:r>
      <w:r w:rsidRPr="002421F6">
        <w:t xml:space="preserve"> de 20</w:t>
      </w:r>
      <w:r w:rsidR="002421F6" w:rsidRPr="002421F6">
        <w:t>20.</w:t>
      </w:r>
    </w:p>
    <w:p w14:paraId="67AD5F42" w14:textId="77777777" w:rsidR="00FE21BE" w:rsidRDefault="00FE21BE" w:rsidP="005044B1"/>
    <w:p w14:paraId="012C63BC" w14:textId="77777777" w:rsidR="0028493D" w:rsidRDefault="00877BC1" w:rsidP="005044B1">
      <w:r>
        <w:t>[</w:t>
      </w:r>
      <w:r w:rsidR="002421F6">
        <w:t>2</w:t>
      </w:r>
      <w:r>
        <w:t xml:space="preserve">] </w:t>
      </w:r>
      <w:r w:rsidRPr="00D94E70">
        <w:t xml:space="preserve">CARMO, Roberto Luiz do; DAGNINO, Ricardo de Sampaio; JOHANSEN, Igor Cavallini. </w:t>
      </w:r>
      <w:r w:rsidRPr="00FE21BE">
        <w:rPr>
          <w:b/>
          <w:bCs/>
        </w:rPr>
        <w:t>Transição demográfica e transição do consumo urbano de água no Brasil</w:t>
      </w:r>
      <w:r w:rsidRPr="00D94E70">
        <w:t>. Rev. bras. estud. popul., São Paulo ,  v. 31, n. 1, p. 169-190,  Jun  2014</w:t>
      </w:r>
      <w:r w:rsidR="00205454">
        <w:t>.</w:t>
      </w:r>
    </w:p>
    <w:p w14:paraId="1EFAE756" w14:textId="77777777" w:rsidR="00FE21BE" w:rsidRDefault="00FE21BE" w:rsidP="00877BC1"/>
    <w:p w14:paraId="1A897F06" w14:textId="77777777" w:rsidR="0028493D" w:rsidRDefault="005044B1" w:rsidP="00877BC1">
      <w:r w:rsidRPr="005044B1">
        <w:t>[</w:t>
      </w:r>
      <w:r w:rsidR="00D91FA1">
        <w:t>3</w:t>
      </w:r>
      <w:r w:rsidRPr="005044B1">
        <w:t xml:space="preserve">] GONZÁLEZ, Gabriela. Blogthinkbig.com. </w:t>
      </w:r>
      <w:r w:rsidRPr="005044B1">
        <w:rPr>
          <w:b/>
          <w:bCs/>
        </w:rPr>
        <w:t>Por que Arduino é útil e o que é possível criar com ele?</w:t>
      </w:r>
      <w:r>
        <w:rPr>
          <w:b/>
          <w:bCs/>
        </w:rPr>
        <w:t>.</w:t>
      </w:r>
      <w:r w:rsidRPr="005044B1">
        <w:t xml:space="preserve"> 5 de </w:t>
      </w:r>
      <w:r>
        <w:t>m</w:t>
      </w:r>
      <w:r w:rsidRPr="005044B1">
        <w:t>aio de 2016</w:t>
      </w:r>
      <w:r>
        <w:t>;</w:t>
      </w:r>
      <w:r w:rsidRPr="005044B1">
        <w:rPr>
          <w:b/>
          <w:bCs/>
        </w:rPr>
        <w:t xml:space="preserve"> </w:t>
      </w:r>
      <w:r w:rsidRPr="005044B1">
        <w:t xml:space="preserve">Disponível em &lt; </w:t>
      </w:r>
      <w:hyperlink r:id="rId28" w:history="1">
        <w:r w:rsidRPr="005044B1">
          <w:rPr>
            <w:rStyle w:val="Hyperlink"/>
            <w:color w:val="auto"/>
            <w:u w:val="none"/>
          </w:rPr>
          <w:t>http://br.blogthinkbig.com/</w:t>
        </w:r>
      </w:hyperlink>
      <w:r w:rsidRPr="005044B1">
        <w:t xml:space="preserve"> &gt;</w:t>
      </w:r>
      <w:r>
        <w:t>. Acesso em 22 de maio de 2020.</w:t>
      </w:r>
      <w:r w:rsidRPr="005044B1">
        <w:t xml:space="preserve">  </w:t>
      </w:r>
    </w:p>
    <w:p w14:paraId="27DAD1AD" w14:textId="77777777" w:rsidR="00FE21BE" w:rsidRDefault="00FE21BE" w:rsidP="00877BC1"/>
    <w:p w14:paraId="10AA966E" w14:textId="77777777" w:rsidR="00205454" w:rsidRDefault="00174F73" w:rsidP="00877BC1">
      <w:r w:rsidRPr="00205454">
        <w:t>[</w:t>
      </w:r>
      <w:r w:rsidR="00D91FA1">
        <w:t>4</w:t>
      </w:r>
      <w:r w:rsidRPr="00205454">
        <w:t>] ARDUINO</w:t>
      </w:r>
      <w:r w:rsidR="00205454">
        <w:t>.</w:t>
      </w:r>
      <w:r w:rsidR="00205454" w:rsidRPr="00205454">
        <w:t xml:space="preserve"> </w:t>
      </w:r>
      <w:r w:rsidR="00205454" w:rsidRPr="00FE21BE">
        <w:rPr>
          <w:b/>
          <w:bCs/>
        </w:rPr>
        <w:t>Página inicial</w:t>
      </w:r>
      <w:r w:rsidR="00205454">
        <w:t>.</w:t>
      </w:r>
      <w:r w:rsidR="00205454" w:rsidRPr="00205454">
        <w:t xml:space="preserve"> </w:t>
      </w:r>
      <w:r w:rsidR="00205454">
        <w:t xml:space="preserve">Disponível em: </w:t>
      </w:r>
      <w:r w:rsidR="00205454" w:rsidRPr="00205454">
        <w:t xml:space="preserve">&lt; </w:t>
      </w:r>
      <w:bookmarkStart w:id="52" w:name="_Hlk40560857"/>
      <w:r w:rsidR="00205454" w:rsidRPr="00205454">
        <w:fldChar w:fldCharType="begin"/>
      </w:r>
      <w:r w:rsidR="00205454" w:rsidRPr="00205454">
        <w:instrText xml:space="preserve"> HYPERLINK "https://www.arduino.cc/" </w:instrText>
      </w:r>
      <w:r w:rsidR="00205454" w:rsidRPr="00205454">
        <w:fldChar w:fldCharType="separate"/>
      </w:r>
      <w:r w:rsidR="00205454" w:rsidRPr="00205454">
        <w:rPr>
          <w:rStyle w:val="Hyperlink"/>
          <w:color w:val="auto"/>
          <w:u w:val="none"/>
        </w:rPr>
        <w:t>https://www.arduino.cc/</w:t>
      </w:r>
      <w:r w:rsidR="00205454" w:rsidRPr="00205454">
        <w:fldChar w:fldCharType="end"/>
      </w:r>
      <w:bookmarkEnd w:id="52"/>
      <w:r w:rsidR="00205454" w:rsidRPr="00205454">
        <w:t>&gt;</w:t>
      </w:r>
      <w:r w:rsidR="00205454">
        <w:t>.</w:t>
      </w:r>
      <w:r w:rsidR="00205454" w:rsidRPr="00205454">
        <w:t xml:space="preserve"> Acesso em: 16 de maio de 2020.</w:t>
      </w:r>
    </w:p>
    <w:p w14:paraId="7B59BB1C" w14:textId="77777777" w:rsidR="00FE21BE" w:rsidRDefault="00FE21BE" w:rsidP="00877BC1"/>
    <w:p w14:paraId="3C6C0BC2" w14:textId="77777777" w:rsidR="00C7265B" w:rsidRDefault="00C52B88" w:rsidP="00877BC1">
      <w:r>
        <w:t xml:space="preserve">[5] </w:t>
      </w:r>
      <w:r w:rsidRPr="00205454">
        <w:t>ARDUINO</w:t>
      </w:r>
      <w:r>
        <w:t xml:space="preserve"> REFERENCIAS.</w:t>
      </w:r>
      <w:r w:rsidRPr="00205454">
        <w:t xml:space="preserve"> </w:t>
      </w:r>
      <w:r w:rsidRPr="00FE21BE">
        <w:rPr>
          <w:b/>
          <w:bCs/>
        </w:rPr>
        <w:t>Referencias.</w:t>
      </w:r>
      <w:r w:rsidRPr="00205454">
        <w:t xml:space="preserve"> </w:t>
      </w:r>
      <w:r>
        <w:t xml:space="preserve">Disponível em: </w:t>
      </w:r>
      <w:r w:rsidRPr="00205454">
        <w:t xml:space="preserve">&lt; </w:t>
      </w:r>
      <w:hyperlink r:id="rId29" w:history="1">
        <w:r w:rsidRPr="00205454">
          <w:rPr>
            <w:rStyle w:val="Hyperlink"/>
            <w:color w:val="auto"/>
            <w:u w:val="none"/>
          </w:rPr>
          <w:t>https://www.arduino.cc/</w:t>
        </w:r>
      </w:hyperlink>
      <w:r>
        <w:t>reference/pt/</w:t>
      </w:r>
      <w:r w:rsidRPr="00205454">
        <w:t>&gt;</w:t>
      </w:r>
      <w:r>
        <w:t>.</w:t>
      </w:r>
      <w:r w:rsidRPr="00205454">
        <w:t xml:space="preserve"> Acesso em: </w:t>
      </w:r>
      <w:r>
        <w:t>06</w:t>
      </w:r>
      <w:r w:rsidRPr="00205454">
        <w:t xml:space="preserve"> de </w:t>
      </w:r>
      <w:r>
        <w:t>jun</w:t>
      </w:r>
      <w:r w:rsidRPr="00205454">
        <w:t xml:space="preserve"> de 2020.</w:t>
      </w:r>
      <w:r>
        <w:t xml:space="preserve"> </w:t>
      </w:r>
    </w:p>
    <w:p w14:paraId="180BE6F9" w14:textId="77777777" w:rsidR="00FE21BE" w:rsidRDefault="00FE21BE" w:rsidP="00877BC1"/>
    <w:p w14:paraId="1BA89B9A" w14:textId="26A9C5A6" w:rsidR="009273E6" w:rsidRDefault="00C7265B" w:rsidP="00877BC1">
      <w:r>
        <w:t>[</w:t>
      </w:r>
      <w:r w:rsidR="00FE21BE">
        <w:t>6</w:t>
      </w:r>
      <w:r>
        <w:t xml:space="preserve">] </w:t>
      </w:r>
      <w:r w:rsidRPr="00C7265B">
        <w:t xml:space="preserve">ASSOCIAÇÃO BRASILEIRA DE NORMAS TÉCNICAS. </w:t>
      </w:r>
      <w:r w:rsidRPr="00C7265B">
        <w:rPr>
          <w:b/>
          <w:bCs/>
        </w:rPr>
        <w:t>NBR 5410:</w:t>
      </w:r>
      <w:r>
        <w:rPr>
          <w:b/>
          <w:bCs/>
        </w:rPr>
        <w:t>2004 -</w:t>
      </w:r>
      <w:r w:rsidRPr="00C7265B">
        <w:rPr>
          <w:b/>
          <w:bCs/>
        </w:rPr>
        <w:t xml:space="preserve"> Instalações elétricas de baixa tensão</w:t>
      </w:r>
      <w:r w:rsidRPr="00C7265B">
        <w:t>. Rio de Janeiro</w:t>
      </w:r>
      <w:r w:rsidR="00D91FA1">
        <w:t>,</w:t>
      </w:r>
      <w:r w:rsidRPr="00C7265B">
        <w:t xml:space="preserve"> 200</w:t>
      </w:r>
      <w:r>
        <w:t>4</w:t>
      </w:r>
      <w:r w:rsidR="00D91FA1">
        <w:t>, p. 170.</w:t>
      </w:r>
    </w:p>
    <w:p w14:paraId="2E955F39" w14:textId="77777777" w:rsidR="008F0641" w:rsidRDefault="008F0641" w:rsidP="00877BC1"/>
    <w:p w14:paraId="5A102CF2" w14:textId="7EC033EF" w:rsidR="00EC2896" w:rsidRDefault="00EC2896" w:rsidP="00877BC1">
      <w:r>
        <w:t xml:space="preserve">[7] </w:t>
      </w:r>
      <w:r w:rsidRPr="00EC2896">
        <w:t xml:space="preserve">HALLIDAY, David. RESNICK, Robert e WALKER, Jearl. </w:t>
      </w:r>
      <w:r w:rsidRPr="00EC2896">
        <w:rPr>
          <w:b/>
          <w:bCs/>
        </w:rPr>
        <w:t>Fundamentos de Física: Gravitação, Ondas e Termodinâmica</w:t>
      </w:r>
      <w:r>
        <w:t>.</w:t>
      </w:r>
      <w:r w:rsidRPr="00EC2896">
        <w:t xml:space="preserve"> vol.2: 8ª edição, 2008</w:t>
      </w:r>
      <w:r>
        <w:t xml:space="preserve">. p258 - A Velocidade de uma Onda Progressiva Eq. 16-13. </w:t>
      </w:r>
    </w:p>
    <w:p w14:paraId="32FBBE4C" w14:textId="77777777" w:rsidR="008F0641" w:rsidRDefault="008F0641" w:rsidP="00877BC1"/>
    <w:p w14:paraId="51D5F641" w14:textId="66A0697D" w:rsidR="00EC2896" w:rsidRDefault="00EC2896" w:rsidP="00877BC1">
      <w:r>
        <w:t xml:space="preserve">[8] </w:t>
      </w:r>
      <w:r w:rsidRPr="00EC2896">
        <w:t xml:space="preserve">C. Rajurkar, S. R. S. Prabaharan and S. Muthulakshmi, </w:t>
      </w:r>
      <w:r w:rsidRPr="00EC2896">
        <w:rPr>
          <w:b/>
          <w:bCs/>
        </w:rPr>
        <w:t>IoT based water management</w:t>
      </w:r>
      <w:r w:rsidRPr="00EC2896">
        <w:t>, 2017 International Conference on Nextgen Electronic Technologies: Silicon to Software (ICNETS2), Chennai, 2017, pp. 255-259</w:t>
      </w:r>
      <w:r>
        <w:t>.</w:t>
      </w:r>
    </w:p>
    <w:p w14:paraId="2DD53008" w14:textId="77777777" w:rsidR="008F0641" w:rsidRDefault="008F0641" w:rsidP="00877BC1"/>
    <w:p w14:paraId="35E0F8C6" w14:textId="7DF1AFDC" w:rsidR="008F0641" w:rsidRDefault="008F0641" w:rsidP="00877BC1">
      <w:r>
        <w:lastRenderedPageBreak/>
        <w:t xml:space="preserve">[9] </w:t>
      </w:r>
      <w:r w:rsidRPr="008F0641">
        <w:t xml:space="preserve">J. Lalnunthari and H. H. Thanga, </w:t>
      </w:r>
      <w:r w:rsidRPr="008F0641">
        <w:rPr>
          <w:b/>
          <w:bCs/>
        </w:rPr>
        <w:t>Dependence of hall effect flow sensor frequency on the attached inlet and outlet pipe size</w:t>
      </w:r>
      <w:r w:rsidRPr="008F0641">
        <w:t>, 2017 IEEE International Conference on Consumer Electronics-Asia (ICCE-Asia), Bangalore, 2017, pp. 56-60</w:t>
      </w:r>
      <w:r>
        <w:t>.</w:t>
      </w:r>
    </w:p>
    <w:p w14:paraId="2E661ED0" w14:textId="77777777" w:rsidR="00FE21BE" w:rsidRDefault="00FE21BE" w:rsidP="009273E6"/>
    <w:p w14:paraId="1EB8F06D" w14:textId="7886E917" w:rsidR="00877BC1" w:rsidRDefault="009273E6" w:rsidP="00877BC1">
      <w:r w:rsidRPr="009273E6">
        <w:t>[</w:t>
      </w:r>
      <w:r w:rsidR="008F0641">
        <w:t>10</w:t>
      </w:r>
      <w:r w:rsidRPr="009273E6">
        <w:t xml:space="preserve">] ANEEL, </w:t>
      </w:r>
      <w:r w:rsidRPr="00FE21BE">
        <w:rPr>
          <w:b/>
          <w:bCs/>
        </w:rPr>
        <w:t>Ranking de tarifas por região</w:t>
      </w:r>
      <w:r w:rsidRPr="009273E6">
        <w:t>. Disponível em: &lt;</w:t>
      </w:r>
      <w:hyperlink r:id="rId30" w:history="1">
        <w:r w:rsidRPr="009273E6">
          <w:rPr>
            <w:rStyle w:val="Hyperlink"/>
            <w:color w:val="auto"/>
            <w:u w:val="none"/>
          </w:rPr>
          <w:t>https://www.aneel.gov.br/ranking-das-tarifas</w:t>
        </w:r>
      </w:hyperlink>
      <w:r w:rsidRPr="009273E6">
        <w:t>&gt;</w:t>
      </w:r>
      <w:r>
        <w:t>. Acesso em 08 de jun de 2020</w:t>
      </w:r>
      <w:r w:rsidR="00A03CFF">
        <w:t>.</w:t>
      </w:r>
    </w:p>
    <w:p w14:paraId="170106BE" w14:textId="1D6C54BB" w:rsidR="00A03CFF" w:rsidRDefault="00A03CFF" w:rsidP="00877BC1"/>
    <w:p w14:paraId="5FFB5C21" w14:textId="4FBFA2AA" w:rsidR="00A03CFF" w:rsidRDefault="00A03CFF" w:rsidP="00877BC1">
      <w:r w:rsidRPr="00A03CFF">
        <w:t>[</w:t>
      </w:r>
      <w:r w:rsidR="008F0641">
        <w:t>11</w:t>
      </w:r>
      <w:r w:rsidRPr="00A03CFF">
        <w:t xml:space="preserve">] DELFINO, </w:t>
      </w:r>
      <w:r>
        <w:t>Carlos</w:t>
      </w:r>
      <w:r w:rsidRPr="00A03CFF">
        <w:t xml:space="preserve">. </w:t>
      </w:r>
      <w:r w:rsidRPr="00A03CFF">
        <w:rPr>
          <w:b/>
          <w:bCs/>
        </w:rPr>
        <w:t>HelloWorld</w:t>
      </w:r>
      <w:r>
        <w:rPr>
          <w:b/>
          <w:bCs/>
        </w:rPr>
        <w:t xml:space="preserve"> - </w:t>
      </w:r>
      <w:r w:rsidRPr="00A03CFF">
        <w:rPr>
          <w:b/>
          <w:bCs/>
        </w:rPr>
        <w:t>Documentação da biblioteca VirtualWire</w:t>
      </w:r>
      <w:r w:rsidRPr="00A03CFF">
        <w:t>; Disponível em: &lt;</w:t>
      </w:r>
      <w:hyperlink r:id="rId31" w:history="1">
        <w:r w:rsidRPr="00A03CFF">
          <w:rPr>
            <w:rStyle w:val="Hyperlink"/>
            <w:color w:val="auto"/>
          </w:rPr>
          <w:t>http://carlosdelfino.eti.br/helloworldarduino/VirtualWire/</w:t>
        </w:r>
      </w:hyperlink>
      <w:r w:rsidRPr="00A03CFF">
        <w:t>&gt; Acesso em 15 de jun de 2020.</w:t>
      </w:r>
    </w:p>
    <w:p w14:paraId="03F92CD7" w14:textId="77777777" w:rsidR="003F7F07" w:rsidRDefault="003F7F07" w:rsidP="00877BC1"/>
    <w:p w14:paraId="590F5759" w14:textId="5D31DF50" w:rsidR="00066010" w:rsidRDefault="00066010" w:rsidP="00877BC1">
      <w:r>
        <w:t>[</w:t>
      </w:r>
      <w:r w:rsidR="008F0641">
        <w:t>12</w:t>
      </w:r>
      <w:r>
        <w:t>]</w:t>
      </w:r>
      <w:r w:rsidR="003F7F07">
        <w:t xml:space="preserve"> PRAZNOWSKI, </w:t>
      </w:r>
      <w:r w:rsidRPr="00066010">
        <w:t xml:space="preserve">Krzysztof &amp; </w:t>
      </w:r>
      <w:r w:rsidR="003F7F07">
        <w:t>AUGUSTYNOWICZ,</w:t>
      </w:r>
      <w:r w:rsidRPr="00066010">
        <w:t xml:space="preserve"> Andrzej. </w:t>
      </w:r>
      <w:r w:rsidRPr="00066010">
        <w:rPr>
          <w:b/>
          <w:bCs/>
        </w:rPr>
        <w:t>Wireless signal transmission for diagnostics of machines and devices</w:t>
      </w:r>
      <w:r w:rsidRPr="00066010">
        <w:t>. AIP Conference Proceedings. 2029.</w:t>
      </w:r>
      <w:r w:rsidR="003F7F07">
        <w:t xml:space="preserve"> Out de 2018.</w:t>
      </w:r>
    </w:p>
    <w:p w14:paraId="68AAD4EA" w14:textId="77777777" w:rsidR="00916AF6" w:rsidRDefault="00916AF6" w:rsidP="00877BC1"/>
    <w:p w14:paraId="4D429AEF" w14:textId="01822792" w:rsidR="0030332A" w:rsidRDefault="00916AF6" w:rsidP="00877BC1">
      <w:r w:rsidRPr="00916AF6">
        <w:t>[</w:t>
      </w:r>
      <w:r w:rsidR="003F7F07">
        <w:t>1</w:t>
      </w:r>
      <w:r w:rsidR="008F0641">
        <w:t>3</w:t>
      </w:r>
      <w:r w:rsidRPr="00916AF6">
        <w:t xml:space="preserve">] PJRC, Eletronic Projects Components Available Worldwide. </w:t>
      </w:r>
      <w:r w:rsidRPr="00916AF6">
        <w:rPr>
          <w:b/>
          <w:bCs/>
        </w:rPr>
        <w:t>LiquidCrystal Library</w:t>
      </w:r>
      <w:r w:rsidRPr="00916AF6">
        <w:t>; Disponível em &lt;</w:t>
      </w:r>
      <w:hyperlink r:id="rId32" w:history="1">
        <w:r w:rsidRPr="00916AF6">
          <w:rPr>
            <w:rStyle w:val="Hyperlink"/>
            <w:color w:val="auto"/>
          </w:rPr>
          <w:t>https://www.pjrc.com/teensy/td_libs_LiquidCrystal.html</w:t>
        </w:r>
      </w:hyperlink>
      <w:r w:rsidRPr="00916AF6">
        <w:t>&gt; Acesso em 15 de jun de 2020.</w:t>
      </w:r>
    </w:p>
    <w:p w14:paraId="0FA59605" w14:textId="77777777" w:rsidR="007257ED" w:rsidRDefault="007257ED" w:rsidP="00877BC1"/>
    <w:p w14:paraId="7C83BC0A" w14:textId="49EF3C83" w:rsidR="00AD34F7" w:rsidRDefault="00AD34F7" w:rsidP="00877BC1"/>
    <w:p w14:paraId="79F13F69" w14:textId="77777777" w:rsidR="007257ED" w:rsidRDefault="007257ED" w:rsidP="00877BC1"/>
    <w:p w14:paraId="02B4FE87" w14:textId="60B5A769" w:rsidR="00AD34F7" w:rsidRDefault="00AD34F7" w:rsidP="00877BC1"/>
    <w:p w14:paraId="33E4524B" w14:textId="05F7BF5D" w:rsidR="00AD34F7" w:rsidRDefault="00AD34F7" w:rsidP="00877BC1"/>
    <w:p w14:paraId="0C7516AD" w14:textId="393094E9" w:rsidR="00AD34F7" w:rsidRDefault="00AD34F7" w:rsidP="00877BC1"/>
    <w:p w14:paraId="17CD6DF6" w14:textId="1E7EDE3F" w:rsidR="00AD34F7" w:rsidRDefault="00AD34F7" w:rsidP="00877BC1"/>
    <w:p w14:paraId="0420CF50" w14:textId="093D84E1" w:rsidR="00AD34F7" w:rsidRDefault="00AD34F7" w:rsidP="00877BC1"/>
    <w:p w14:paraId="181F55DA" w14:textId="433EE654" w:rsidR="00AD34F7" w:rsidRDefault="00AD34F7" w:rsidP="00877BC1"/>
    <w:p w14:paraId="5F170279" w14:textId="46BD8688" w:rsidR="00AD34F7" w:rsidRDefault="00AD34F7" w:rsidP="00877BC1"/>
    <w:p w14:paraId="6FDED948" w14:textId="20322684" w:rsidR="00AD34F7" w:rsidRDefault="00AD34F7" w:rsidP="00877BC1"/>
    <w:p w14:paraId="3EFC4C6D" w14:textId="5C0F22EF" w:rsidR="00AD34F7" w:rsidRDefault="00AD34F7" w:rsidP="00877BC1"/>
    <w:p w14:paraId="6327B98A" w14:textId="77777777" w:rsidR="00AD34F7" w:rsidRDefault="00AD34F7" w:rsidP="00877BC1"/>
    <w:p w14:paraId="41A60282" w14:textId="70F4D8FB" w:rsidR="0030332A" w:rsidRDefault="0030332A" w:rsidP="0030332A">
      <w:pPr>
        <w:pStyle w:val="Ttulo1"/>
      </w:pPr>
      <w:bookmarkStart w:id="53" w:name="_Toc46411257"/>
      <w:r w:rsidRPr="0030332A">
        <w:lastRenderedPageBreak/>
        <w:t>APêNDICE</w:t>
      </w:r>
      <w:bookmarkEnd w:id="53"/>
    </w:p>
    <w:p w14:paraId="7C350C64" w14:textId="26F87991" w:rsidR="001A73AC" w:rsidRDefault="001A73AC" w:rsidP="001A73AC">
      <w:pPr>
        <w:pStyle w:val="Ttulo2"/>
      </w:pPr>
      <w:bookmarkStart w:id="54" w:name="_Toc43067000"/>
      <w:bookmarkStart w:id="55" w:name="_Toc46411258"/>
      <w:r>
        <w:t>Código do dispositivo Transmissor</w:t>
      </w:r>
      <w:bookmarkEnd w:id="54"/>
      <w:bookmarkEnd w:id="55"/>
    </w:p>
    <w:p w14:paraId="43D760CC" w14:textId="08841A6E" w:rsidR="001E63F2" w:rsidRPr="001E63F2" w:rsidRDefault="001E63F2" w:rsidP="001E63F2">
      <w:r>
        <w:t>A partir da Figura 15</w:t>
      </w:r>
      <w:r w:rsidR="00AD34F7">
        <w:t xml:space="preserve"> até a Figura 18</w:t>
      </w:r>
      <w:r>
        <w:t>, teremos imagens do código usado no dispositivo</w:t>
      </w:r>
      <w:r w:rsidR="00AD34F7">
        <w:t xml:space="preserve"> transmissor</w:t>
      </w:r>
      <w:r>
        <w:t xml:space="preserve">. Ele está comentado em linha de código e pode </w:t>
      </w:r>
      <w:r w:rsidR="00AD34F7">
        <w:t>ser visto abaixo:</w:t>
      </w:r>
    </w:p>
    <w:p w14:paraId="3A3FB342" w14:textId="77777777" w:rsidR="00A40EA2" w:rsidRDefault="00A40EA2" w:rsidP="00AD34F7">
      <w:pPr>
        <w:keepNext/>
        <w:jc w:val="center"/>
      </w:pPr>
      <w:r>
        <w:rPr>
          <w:noProof/>
        </w:rPr>
        <w:drawing>
          <wp:inline distT="0" distB="0" distL="0" distR="0" wp14:anchorId="1CDAAAA6" wp14:editId="172B0087">
            <wp:extent cx="4431665" cy="3122494"/>
            <wp:effectExtent l="0" t="0" r="6985"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6224" cy="3146844"/>
                    </a:xfrm>
                    <a:prstGeom prst="rect">
                      <a:avLst/>
                    </a:prstGeom>
                  </pic:spPr>
                </pic:pic>
              </a:graphicData>
            </a:graphic>
          </wp:inline>
        </w:drawing>
      </w:r>
    </w:p>
    <w:p w14:paraId="2FC38434" w14:textId="5E3E29A5" w:rsidR="003D332C" w:rsidRDefault="00A40EA2" w:rsidP="00A40EA2">
      <w:pPr>
        <w:pStyle w:val="Legenda"/>
      </w:pPr>
      <w:bookmarkStart w:id="56" w:name="_Toc46411298"/>
      <w:r>
        <w:t xml:space="preserve">Figura </w:t>
      </w:r>
      <w:fldSimple w:instr=" SEQ Figura \* ARABIC ">
        <w:r w:rsidR="007638EA">
          <w:rPr>
            <w:noProof/>
          </w:rPr>
          <w:t>15</w:t>
        </w:r>
      </w:fldSimple>
      <w:r>
        <w:t>: Código Dispositivo Transmissor – Cabeçalho</w:t>
      </w:r>
      <w:bookmarkEnd w:id="56"/>
    </w:p>
    <w:p w14:paraId="46889532" w14:textId="77777777" w:rsidR="00A40EA2" w:rsidRPr="00A40EA2" w:rsidRDefault="00A40EA2" w:rsidP="00A40EA2"/>
    <w:p w14:paraId="7CBA130B" w14:textId="77777777" w:rsidR="00A40EA2" w:rsidRDefault="00A40EA2" w:rsidP="00AD34F7">
      <w:pPr>
        <w:keepNext/>
        <w:jc w:val="center"/>
      </w:pPr>
      <w:r>
        <w:rPr>
          <w:noProof/>
        </w:rPr>
        <w:drawing>
          <wp:inline distT="0" distB="0" distL="0" distR="0" wp14:anchorId="6CD7E2A4" wp14:editId="7D66401A">
            <wp:extent cx="4442603" cy="1974709"/>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4628" cy="1993389"/>
                    </a:xfrm>
                    <a:prstGeom prst="rect">
                      <a:avLst/>
                    </a:prstGeom>
                  </pic:spPr>
                </pic:pic>
              </a:graphicData>
            </a:graphic>
          </wp:inline>
        </w:drawing>
      </w:r>
    </w:p>
    <w:p w14:paraId="26B7B1D7" w14:textId="59CDFF21" w:rsidR="003D332C" w:rsidRDefault="00A40EA2" w:rsidP="00A40EA2">
      <w:pPr>
        <w:pStyle w:val="Legenda"/>
        <w:rPr>
          <w:i/>
          <w:iCs/>
        </w:rPr>
      </w:pPr>
      <w:bookmarkStart w:id="57" w:name="_Toc46411299"/>
      <w:r>
        <w:t xml:space="preserve">Figura </w:t>
      </w:r>
      <w:fldSimple w:instr=" SEQ Figura \* ARABIC ">
        <w:r w:rsidR="007638EA">
          <w:rPr>
            <w:noProof/>
          </w:rPr>
          <w:t>16</w:t>
        </w:r>
      </w:fldSimple>
      <w:r>
        <w:t xml:space="preserve">: Código Dispositivo Transmissor - Função </w:t>
      </w:r>
      <w:r w:rsidR="006054C4">
        <w:rPr>
          <w:i/>
          <w:iCs/>
        </w:rPr>
        <w:t>setup</w:t>
      </w:r>
      <w:bookmarkEnd w:id="57"/>
    </w:p>
    <w:p w14:paraId="31515644" w14:textId="24469BC2" w:rsidR="00A40EA2" w:rsidRDefault="00E116BE" w:rsidP="00AD34F7">
      <w:pPr>
        <w:keepNext/>
        <w:jc w:val="center"/>
      </w:pPr>
      <w:r>
        <w:rPr>
          <w:noProof/>
        </w:rPr>
        <w:lastRenderedPageBreak/>
        <w:drawing>
          <wp:inline distT="0" distB="0" distL="0" distR="0" wp14:anchorId="43D22789" wp14:editId="0ABDA447">
            <wp:extent cx="4439101" cy="4339086"/>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3902" cy="4363328"/>
                    </a:xfrm>
                    <a:prstGeom prst="rect">
                      <a:avLst/>
                    </a:prstGeom>
                  </pic:spPr>
                </pic:pic>
              </a:graphicData>
            </a:graphic>
          </wp:inline>
        </w:drawing>
      </w:r>
    </w:p>
    <w:p w14:paraId="3C737597" w14:textId="54BDDE46" w:rsidR="00A40EA2" w:rsidRDefault="00A40EA2" w:rsidP="00A40EA2">
      <w:pPr>
        <w:pStyle w:val="Legenda"/>
        <w:rPr>
          <w:i/>
          <w:iCs/>
        </w:rPr>
      </w:pPr>
      <w:bookmarkStart w:id="58" w:name="_Toc46411300"/>
      <w:r>
        <w:t xml:space="preserve">Figura </w:t>
      </w:r>
      <w:fldSimple w:instr=" SEQ Figura \* ARABIC ">
        <w:r w:rsidR="007638EA">
          <w:rPr>
            <w:noProof/>
          </w:rPr>
          <w:t>17</w:t>
        </w:r>
      </w:fldSimple>
      <w:r>
        <w:t xml:space="preserve">: Código Dispositivo Transmissor - Função </w:t>
      </w:r>
      <w:r w:rsidRPr="00A40EA2">
        <w:rPr>
          <w:i/>
          <w:iCs/>
        </w:rPr>
        <w:t>Loop</w:t>
      </w:r>
      <w:bookmarkEnd w:id="58"/>
    </w:p>
    <w:p w14:paraId="3A9887D0" w14:textId="77777777" w:rsidR="00A40EA2" w:rsidRPr="00A40EA2" w:rsidRDefault="00A40EA2" w:rsidP="00A40EA2"/>
    <w:p w14:paraId="52738FBF" w14:textId="77777777" w:rsidR="00A40EA2" w:rsidRDefault="00A40EA2" w:rsidP="00A40EA2">
      <w:pPr>
        <w:keepNext/>
        <w:jc w:val="center"/>
      </w:pPr>
      <w:r w:rsidRPr="00A40EA2">
        <w:rPr>
          <w:rStyle w:val="nfase"/>
          <w:noProof/>
        </w:rPr>
        <w:drawing>
          <wp:inline distT="0" distB="0" distL="0" distR="0" wp14:anchorId="4BBF1220" wp14:editId="2716044B">
            <wp:extent cx="4451230" cy="2462844"/>
            <wp:effectExtent l="0" t="0" r="698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305"/>
                    <a:stretch/>
                  </pic:blipFill>
                  <pic:spPr bwMode="auto">
                    <a:xfrm>
                      <a:off x="0" y="0"/>
                      <a:ext cx="4544738" cy="2514582"/>
                    </a:xfrm>
                    <a:prstGeom prst="rect">
                      <a:avLst/>
                    </a:prstGeom>
                    <a:ln>
                      <a:noFill/>
                    </a:ln>
                    <a:extLst>
                      <a:ext uri="{53640926-AAD7-44D8-BBD7-CCE9431645EC}">
                        <a14:shadowObscured xmlns:a14="http://schemas.microsoft.com/office/drawing/2010/main"/>
                      </a:ext>
                    </a:extLst>
                  </pic:spPr>
                </pic:pic>
              </a:graphicData>
            </a:graphic>
          </wp:inline>
        </w:drawing>
      </w:r>
    </w:p>
    <w:p w14:paraId="618A5D51" w14:textId="6837E2CD" w:rsidR="00A40EA2" w:rsidRDefault="00A40EA2" w:rsidP="00A40EA2">
      <w:pPr>
        <w:pStyle w:val="Legenda"/>
      </w:pPr>
      <w:bookmarkStart w:id="59" w:name="_Toc46411301"/>
      <w:r>
        <w:t xml:space="preserve">Figura </w:t>
      </w:r>
      <w:fldSimple w:instr=" SEQ Figura \* ARABIC ">
        <w:r w:rsidR="007638EA">
          <w:rPr>
            <w:noProof/>
          </w:rPr>
          <w:t>18</w:t>
        </w:r>
      </w:fldSimple>
      <w:r>
        <w:t>: Código Dispositivo Transmissor - Função Controle para resetar</w:t>
      </w:r>
      <w:bookmarkEnd w:id="59"/>
    </w:p>
    <w:p w14:paraId="2E1215AE" w14:textId="77777777" w:rsidR="00E116BE" w:rsidRPr="00E116BE" w:rsidRDefault="00E116BE" w:rsidP="00E116BE"/>
    <w:p w14:paraId="779221EE" w14:textId="6EA67424" w:rsidR="0030332A" w:rsidRDefault="001A73AC" w:rsidP="00976710">
      <w:pPr>
        <w:pStyle w:val="Ttulo2"/>
      </w:pPr>
      <w:bookmarkStart w:id="60" w:name="_Toc43067004"/>
      <w:bookmarkStart w:id="61" w:name="_Toc46411259"/>
      <w:r>
        <w:lastRenderedPageBreak/>
        <w:t>Código do dispositivo Receptor</w:t>
      </w:r>
      <w:bookmarkEnd w:id="60"/>
      <w:bookmarkEnd w:id="61"/>
    </w:p>
    <w:p w14:paraId="6B9188A7" w14:textId="44792AC8" w:rsidR="00AD34F7" w:rsidRPr="001E63F2" w:rsidRDefault="00AD34F7" w:rsidP="00AD34F7">
      <w:pPr>
        <w:ind w:firstLine="576"/>
      </w:pPr>
      <w:r>
        <w:t>A partir da Figura 19 até a Figura 21, teremos imagens do código usado no dispositivo receptor. Ele está comentado em linha de código e pode ser visto abaixo:</w:t>
      </w:r>
    </w:p>
    <w:p w14:paraId="287E3D1A" w14:textId="77777777" w:rsidR="003D332C" w:rsidRDefault="003D332C" w:rsidP="001E63F2">
      <w:pPr>
        <w:keepNext/>
        <w:jc w:val="center"/>
      </w:pPr>
      <w:r>
        <w:rPr>
          <w:noProof/>
        </w:rPr>
        <w:drawing>
          <wp:inline distT="0" distB="0" distL="0" distR="0" wp14:anchorId="3B7996BE" wp14:editId="55CC8E61">
            <wp:extent cx="4993899" cy="58487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199" cy="5860773"/>
                    </a:xfrm>
                    <a:prstGeom prst="rect">
                      <a:avLst/>
                    </a:prstGeom>
                  </pic:spPr>
                </pic:pic>
              </a:graphicData>
            </a:graphic>
          </wp:inline>
        </w:drawing>
      </w:r>
    </w:p>
    <w:p w14:paraId="2073E0E0" w14:textId="711177F8" w:rsidR="003D332C" w:rsidRDefault="003D332C" w:rsidP="001E63F2">
      <w:pPr>
        <w:pStyle w:val="Legenda"/>
      </w:pPr>
      <w:bookmarkStart w:id="62" w:name="_Toc46411302"/>
      <w:r>
        <w:t xml:space="preserve">Figura </w:t>
      </w:r>
      <w:fldSimple w:instr=" SEQ Figura \* ARABIC ">
        <w:r w:rsidR="007638EA">
          <w:rPr>
            <w:noProof/>
          </w:rPr>
          <w:t>19</w:t>
        </w:r>
      </w:fldSimple>
      <w:r>
        <w:t>: Código Dispositivo Receptor – Cabeçalho</w:t>
      </w:r>
      <w:bookmarkEnd w:id="62"/>
    </w:p>
    <w:p w14:paraId="61A1C103" w14:textId="77777777" w:rsidR="001E63F2" w:rsidRPr="001E63F2" w:rsidRDefault="001E63F2" w:rsidP="001E63F2"/>
    <w:p w14:paraId="38457EB3" w14:textId="497EC6AD" w:rsidR="003D332C" w:rsidRDefault="003D332C" w:rsidP="001E63F2">
      <w:pPr>
        <w:keepNext/>
        <w:jc w:val="center"/>
      </w:pPr>
      <w:r>
        <w:rPr>
          <w:noProof/>
        </w:rPr>
        <w:lastRenderedPageBreak/>
        <w:drawing>
          <wp:inline distT="0" distB="0" distL="0" distR="0" wp14:anchorId="5B4DD977" wp14:editId="615AD012">
            <wp:extent cx="4806732" cy="541738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5499" cy="5438539"/>
                    </a:xfrm>
                    <a:prstGeom prst="rect">
                      <a:avLst/>
                    </a:prstGeom>
                  </pic:spPr>
                </pic:pic>
              </a:graphicData>
            </a:graphic>
          </wp:inline>
        </w:drawing>
      </w:r>
    </w:p>
    <w:p w14:paraId="5D1A76D6" w14:textId="02586CF9" w:rsidR="003D332C" w:rsidRPr="001E63F2" w:rsidRDefault="003D332C" w:rsidP="003D332C">
      <w:pPr>
        <w:pStyle w:val="Legenda"/>
        <w:rPr>
          <w:i/>
          <w:iCs/>
        </w:rPr>
      </w:pPr>
      <w:bookmarkStart w:id="63" w:name="_Toc46411303"/>
      <w:r>
        <w:t xml:space="preserve">Figura </w:t>
      </w:r>
      <w:fldSimple w:instr=" SEQ Figura \* ARABIC ">
        <w:r w:rsidR="007638EA">
          <w:rPr>
            <w:noProof/>
          </w:rPr>
          <w:t>20</w:t>
        </w:r>
      </w:fldSimple>
      <w:r>
        <w:t xml:space="preserve">: Código Dispositivo Receptor - Função </w:t>
      </w:r>
      <w:r w:rsidR="001E63F2">
        <w:rPr>
          <w:i/>
          <w:iCs/>
        </w:rPr>
        <w:t>setup</w:t>
      </w:r>
      <w:bookmarkEnd w:id="63"/>
    </w:p>
    <w:p w14:paraId="04E15DA8" w14:textId="77777777" w:rsidR="003D332C" w:rsidRDefault="003D332C" w:rsidP="0030332A">
      <w:pPr>
        <w:ind w:firstLine="709"/>
      </w:pPr>
    </w:p>
    <w:p w14:paraId="028C7701" w14:textId="77777777" w:rsidR="001E63F2" w:rsidRDefault="001E63F2" w:rsidP="0030332A">
      <w:pPr>
        <w:ind w:firstLine="709"/>
      </w:pPr>
    </w:p>
    <w:p w14:paraId="46911012" w14:textId="04DD2F20" w:rsidR="001E63F2" w:rsidRDefault="001E63F2" w:rsidP="001E63F2">
      <w:pPr>
        <w:keepNext/>
        <w:jc w:val="center"/>
      </w:pPr>
      <w:r>
        <w:rPr>
          <w:noProof/>
        </w:rPr>
        <w:lastRenderedPageBreak/>
        <w:drawing>
          <wp:inline distT="0" distB="0" distL="0" distR="0" wp14:anchorId="6104B49D" wp14:editId="3812F542">
            <wp:extent cx="4576466" cy="482216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6466" cy="4822166"/>
                    </a:xfrm>
                    <a:prstGeom prst="rect">
                      <a:avLst/>
                    </a:prstGeom>
                  </pic:spPr>
                </pic:pic>
              </a:graphicData>
            </a:graphic>
          </wp:inline>
        </w:drawing>
      </w:r>
      <w:r>
        <w:rPr>
          <w:noProof/>
        </w:rPr>
        <w:drawing>
          <wp:inline distT="0" distB="0" distL="0" distR="0" wp14:anchorId="184B8711" wp14:editId="26620B58">
            <wp:extent cx="4567653" cy="3209026"/>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7653" cy="3209026"/>
                    </a:xfrm>
                    <a:prstGeom prst="rect">
                      <a:avLst/>
                    </a:prstGeom>
                  </pic:spPr>
                </pic:pic>
              </a:graphicData>
            </a:graphic>
          </wp:inline>
        </w:drawing>
      </w:r>
    </w:p>
    <w:p w14:paraId="59B8AA6C" w14:textId="7487F284" w:rsidR="001E63F2" w:rsidRDefault="001E63F2" w:rsidP="001E63F2">
      <w:pPr>
        <w:pStyle w:val="Legenda"/>
      </w:pPr>
      <w:bookmarkStart w:id="64" w:name="_Toc46411304"/>
      <w:r>
        <w:t xml:space="preserve">Figura </w:t>
      </w:r>
      <w:fldSimple w:instr=" SEQ Figura \* ARABIC ">
        <w:r w:rsidR="007638EA">
          <w:rPr>
            <w:noProof/>
          </w:rPr>
          <w:t>21</w:t>
        </w:r>
      </w:fldSimple>
      <w:r>
        <w:t xml:space="preserve">: Código receptor - função </w:t>
      </w:r>
      <w:r>
        <w:rPr>
          <w:i/>
          <w:iCs/>
        </w:rPr>
        <w:t>loop</w:t>
      </w:r>
      <w:bookmarkEnd w:id="64"/>
    </w:p>
    <w:p w14:paraId="1F614457" w14:textId="77777777" w:rsidR="00AD34F7" w:rsidRDefault="00AD34F7" w:rsidP="0030332A">
      <w:pPr>
        <w:ind w:firstLine="709"/>
      </w:pPr>
    </w:p>
    <w:p w14:paraId="216C35CD" w14:textId="2E10C404" w:rsidR="0030332A" w:rsidRDefault="00AD34F7" w:rsidP="0030332A">
      <w:pPr>
        <w:ind w:firstLine="709"/>
      </w:pPr>
      <w:r>
        <w:lastRenderedPageBreak/>
        <w:t>A Figura 22 mostra um exemplo de mensagem recebida pelo dispositivo receptor, a nível de protótipo.</w:t>
      </w:r>
    </w:p>
    <w:p w14:paraId="4F58AB26" w14:textId="77777777" w:rsidR="0030332A" w:rsidRDefault="0030332A" w:rsidP="0030332A">
      <w:pPr>
        <w:keepNext/>
        <w:jc w:val="center"/>
      </w:pPr>
      <w:r>
        <w:rPr>
          <w:noProof/>
        </w:rPr>
        <w:drawing>
          <wp:inline distT="0" distB="0" distL="0" distR="0" wp14:anchorId="561B153A" wp14:editId="1CCA6DBC">
            <wp:extent cx="3441940" cy="1728661"/>
            <wp:effectExtent l="0" t="0" r="635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49" t="7401" r="1633" b="27395"/>
                    <a:stretch/>
                  </pic:blipFill>
                  <pic:spPr bwMode="auto">
                    <a:xfrm>
                      <a:off x="0" y="0"/>
                      <a:ext cx="3499194" cy="1757416"/>
                    </a:xfrm>
                    <a:prstGeom prst="rect">
                      <a:avLst/>
                    </a:prstGeom>
                    <a:noFill/>
                    <a:ln>
                      <a:noFill/>
                    </a:ln>
                    <a:extLst>
                      <a:ext uri="{53640926-AAD7-44D8-BBD7-CCE9431645EC}">
                        <a14:shadowObscured xmlns:a14="http://schemas.microsoft.com/office/drawing/2010/main"/>
                      </a:ext>
                    </a:extLst>
                  </pic:spPr>
                </pic:pic>
              </a:graphicData>
            </a:graphic>
          </wp:inline>
        </w:drawing>
      </w:r>
    </w:p>
    <w:p w14:paraId="17AABB0E" w14:textId="5FD56A3A" w:rsidR="0030332A" w:rsidRDefault="0030332A" w:rsidP="0030332A">
      <w:pPr>
        <w:pStyle w:val="Legenda"/>
      </w:pPr>
      <w:bookmarkStart w:id="65" w:name="_Toc46411305"/>
      <w:r>
        <w:t xml:space="preserve">Figura </w:t>
      </w:r>
      <w:fldSimple w:instr=" SEQ Figura \* ARABIC ">
        <w:r w:rsidR="007638EA">
          <w:rPr>
            <w:noProof/>
          </w:rPr>
          <w:t>22</w:t>
        </w:r>
      </w:fldSimple>
      <w:r>
        <w:t>: Mensagem do display</w:t>
      </w:r>
      <w:bookmarkEnd w:id="65"/>
    </w:p>
    <w:p w14:paraId="0BD6D14B" w14:textId="77777777" w:rsidR="0030332A" w:rsidRPr="0047481D" w:rsidRDefault="0030332A" w:rsidP="0030332A"/>
    <w:p w14:paraId="10438E75" w14:textId="3BD82F6D" w:rsidR="0030332A" w:rsidRDefault="00916AF6" w:rsidP="00916AF6">
      <w:pPr>
        <w:ind w:firstLine="709"/>
      </w:pPr>
      <w:r w:rsidRPr="00916AF6">
        <w:t xml:space="preserve">Os código completos podem ser acessados em: </w:t>
      </w:r>
      <w:hyperlink r:id="rId42" w:history="1">
        <w:r w:rsidRPr="00916AF6">
          <w:rPr>
            <w:rStyle w:val="Hyperlink"/>
            <w:color w:val="auto"/>
          </w:rPr>
          <w:t>https://github.com/iOsnaaente/Medicao-de-consumo-de-agua</w:t>
        </w:r>
      </w:hyperlink>
      <w:r w:rsidRPr="00916AF6">
        <w:t xml:space="preserve"> e estão disponíveis para serrem replicados e adaptados em novos projetos. </w:t>
      </w:r>
    </w:p>
    <w:p w14:paraId="38415068" w14:textId="41A9139D" w:rsidR="00AD34F7" w:rsidRDefault="00AD34F7" w:rsidP="00AD34F7">
      <w:pPr>
        <w:pStyle w:val="Ttulo2"/>
      </w:pPr>
      <w:bookmarkStart w:id="66" w:name="_Toc46411260"/>
      <w:r>
        <w:t>Modelagem 3D da carcaça do dispositivo Receptor</w:t>
      </w:r>
      <w:bookmarkEnd w:id="66"/>
    </w:p>
    <w:p w14:paraId="0E624794" w14:textId="75CB87FF" w:rsidR="00AD34F7" w:rsidRPr="00AD34F7" w:rsidRDefault="00AD34F7" w:rsidP="00AD34F7">
      <w:pPr>
        <w:ind w:firstLine="576"/>
      </w:pPr>
      <w:r>
        <w:t xml:space="preserve">Nas Figuras 23 e 24 temos as vistas da modelagem da carcaça feita em </w:t>
      </w:r>
      <w:r>
        <w:rPr>
          <w:i/>
          <w:iCs/>
        </w:rPr>
        <w:t>software</w:t>
      </w:r>
      <w:r>
        <w:t xml:space="preserve"> de modelagem 3D.</w:t>
      </w:r>
    </w:p>
    <w:p w14:paraId="0B3F65B8" w14:textId="644F5A1E" w:rsidR="00AD34F7" w:rsidRPr="00AD34F7" w:rsidRDefault="00AD34F7" w:rsidP="00AD34F7"/>
    <w:p w14:paraId="2DAF273F" w14:textId="247990AE" w:rsidR="00AD34F7" w:rsidRDefault="00AD34F7" w:rsidP="00BF2AE9">
      <w:pPr>
        <w:jc w:val="center"/>
      </w:pPr>
      <w:r>
        <w:rPr>
          <w:noProof/>
        </w:rPr>
        <mc:AlternateContent>
          <mc:Choice Requires="wps">
            <w:drawing>
              <wp:anchor distT="0" distB="0" distL="114300" distR="114300" simplePos="0" relativeHeight="251660288" behindDoc="0" locked="0" layoutInCell="1" allowOverlap="1" wp14:anchorId="1CC2FE34" wp14:editId="542EAE3E">
                <wp:simplePos x="0" y="0"/>
                <wp:positionH relativeFrom="margin">
                  <wp:align>left</wp:align>
                </wp:positionH>
                <wp:positionV relativeFrom="paragraph">
                  <wp:posOffset>2736946</wp:posOffset>
                </wp:positionV>
                <wp:extent cx="5757545" cy="635"/>
                <wp:effectExtent l="0" t="0" r="0" b="6350"/>
                <wp:wrapNone/>
                <wp:docPr id="33" name="Caixa de Texto 33"/>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wps:spPr>
                      <wps:txbx>
                        <w:txbxContent>
                          <w:p w14:paraId="5A5B214F" w14:textId="72F3C360" w:rsidR="00787610" w:rsidRPr="00BF64EB" w:rsidRDefault="00787610" w:rsidP="00AD34F7">
                            <w:pPr>
                              <w:pStyle w:val="Legenda"/>
                              <w:rPr>
                                <w:noProof/>
                                <w:sz w:val="24"/>
                                <w:szCs w:val="24"/>
                              </w:rPr>
                            </w:pPr>
                            <w:bookmarkStart w:id="67" w:name="_Toc46411306"/>
                            <w:r>
                              <w:t xml:space="preserve">Figura </w:t>
                            </w:r>
                            <w:fldSimple w:instr=" SEQ Figura \* ARABIC ">
                              <w:r w:rsidR="007638EA">
                                <w:rPr>
                                  <w:noProof/>
                                </w:rPr>
                                <w:t>23</w:t>
                              </w:r>
                            </w:fldSimple>
                            <w:r>
                              <w:t>: Modelagem - vista ortogonal e frontal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2FE34" id="_x0000_t202" coordsize="21600,21600" o:spt="202" path="m,l,21600r21600,l21600,xe">
                <v:stroke joinstyle="miter"/>
                <v:path gradientshapeok="t" o:connecttype="rect"/>
              </v:shapetype>
              <v:shape id="Caixa de Texto 33" o:spid="_x0000_s1026" type="#_x0000_t202" style="position:absolute;left:0;text-align:left;margin-left:0;margin-top:215.5pt;width:453.3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" stroked="f">
                <v:textbox style="mso-fit-shape-to-text:t" inset="0,0,0,0">
                  <w:txbxContent>
                    <w:p w14:paraId="5A5B214F" w14:textId="72F3C360" w:rsidR="00787610" w:rsidRPr="00BF64EB" w:rsidRDefault="00787610" w:rsidP="00AD34F7">
                      <w:pPr>
                        <w:pStyle w:val="Legenda"/>
                        <w:rPr>
                          <w:noProof/>
                          <w:sz w:val="24"/>
                          <w:szCs w:val="24"/>
                        </w:rPr>
                      </w:pPr>
                      <w:bookmarkStart w:id="68" w:name="_Toc46411306"/>
                      <w:r>
                        <w:t xml:space="preserve">Figura </w:t>
                      </w:r>
                      <w:fldSimple w:instr=" SEQ Figura \* ARABIC ">
                        <w:r w:rsidR="007638EA">
                          <w:rPr>
                            <w:noProof/>
                          </w:rPr>
                          <w:t>23</w:t>
                        </w:r>
                      </w:fldSimple>
                      <w:r>
                        <w:t>: Modelagem - vista ortogonal e frontal</w:t>
                      </w:r>
                      <w:bookmarkEnd w:id="68"/>
                    </w:p>
                  </w:txbxContent>
                </v:textbox>
                <w10:wrap anchorx="margin"/>
              </v:shape>
            </w:pict>
          </mc:Fallback>
        </mc:AlternateContent>
      </w:r>
      <w:r>
        <w:rPr>
          <w:noProof/>
        </w:rPr>
        <mc:AlternateContent>
          <mc:Choice Requires="wpg">
            <w:drawing>
              <wp:anchor distT="0" distB="0" distL="114300" distR="114300" simplePos="0" relativeHeight="251658240" behindDoc="0" locked="0" layoutInCell="1" allowOverlap="1" wp14:anchorId="57D6C12C" wp14:editId="1DDF6228">
                <wp:simplePos x="0" y="0"/>
                <wp:positionH relativeFrom="margin">
                  <wp:align>left</wp:align>
                </wp:positionH>
                <wp:positionV relativeFrom="paragraph">
                  <wp:posOffset>5307</wp:posOffset>
                </wp:positionV>
                <wp:extent cx="5757545" cy="2509687"/>
                <wp:effectExtent l="0" t="0" r="0" b="5080"/>
                <wp:wrapNone/>
                <wp:docPr id="32" name="Agrupar 32"/>
                <wp:cNvGraphicFramePr/>
                <a:graphic xmlns:a="http://schemas.openxmlformats.org/drawingml/2006/main">
                  <a:graphicData uri="http://schemas.microsoft.com/office/word/2010/wordprocessingGroup">
                    <wpg:wgp>
                      <wpg:cNvGrpSpPr/>
                      <wpg:grpSpPr>
                        <a:xfrm>
                          <a:off x="0" y="0"/>
                          <a:ext cx="5757545" cy="2509687"/>
                          <a:chOff x="0" y="0"/>
                          <a:chExt cx="5758036" cy="2303780"/>
                        </a:xfrm>
                      </wpg:grpSpPr>
                      <pic:pic xmlns:pic="http://schemas.openxmlformats.org/drawingml/2006/picture">
                        <pic:nvPicPr>
                          <pic:cNvPr id="7" name="Imagem 7"/>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3545" cy="2286000"/>
                          </a:xfrm>
                          <a:prstGeom prst="rect">
                            <a:avLst/>
                          </a:prstGeom>
                          <a:noFill/>
                          <a:ln>
                            <a:noFill/>
                          </a:ln>
                        </pic:spPr>
                      </pic:pic>
                      <pic:pic xmlns:pic="http://schemas.openxmlformats.org/drawingml/2006/picture">
                        <pic:nvPicPr>
                          <pic:cNvPr id="20" name="Imagem 2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872596" y="0"/>
                            <a:ext cx="2885440" cy="2303780"/>
                          </a:xfrm>
                          <a:prstGeom prst="rect">
                            <a:avLst/>
                          </a:prstGeom>
                          <a:noFill/>
                          <a:ln>
                            <a:noFill/>
                          </a:ln>
                        </pic:spPr>
                      </pic:pic>
                    </wpg:wgp>
                  </a:graphicData>
                </a:graphic>
                <wp14:sizeRelV relativeFrom="margin">
                  <wp14:pctHeight>0</wp14:pctHeight>
                </wp14:sizeRelV>
              </wp:anchor>
            </w:drawing>
          </mc:Choice>
          <mc:Fallback>
            <w:pict>
              <v:group w14:anchorId="099BAA35" id="Agrupar 32" o:spid="_x0000_s1026" style="position:absolute;margin-left:0;margin-top:.4pt;width:453.35pt;height:197.6pt;z-index:251658240;mso-position-horizontal:left;mso-position-horizontal-relative:margin;mso-height-relative:margin" coordsize="57580,23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27" type="#_x0000_t75" style="position:absolute;width:2963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">
                  <v:imagedata r:id="rId45" o:title=""/>
                </v:shape>
                <v:shape id="Imagem 20" o:spid="_x0000_s1028" type="#_x0000_t75" style="position:absolute;left:28725;width:28855;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">
                  <v:imagedata r:id="rId46" o:title=""/>
                </v:shape>
                <w10:wrap anchorx="margin"/>
              </v:group>
            </w:pict>
          </mc:Fallback>
        </mc:AlternateContent>
      </w:r>
    </w:p>
    <w:p w14:paraId="7C35CAE2" w14:textId="77777777" w:rsidR="00AD34F7" w:rsidRDefault="00AD34F7" w:rsidP="00BF2AE9">
      <w:pPr>
        <w:jc w:val="center"/>
      </w:pPr>
    </w:p>
    <w:p w14:paraId="5F18289F" w14:textId="77777777" w:rsidR="00AD34F7" w:rsidRDefault="00AD34F7" w:rsidP="00BF2AE9">
      <w:pPr>
        <w:jc w:val="center"/>
      </w:pPr>
    </w:p>
    <w:p w14:paraId="41AF7A97" w14:textId="77777777" w:rsidR="00AD34F7" w:rsidRDefault="00AD34F7" w:rsidP="00BF2AE9">
      <w:pPr>
        <w:jc w:val="center"/>
      </w:pPr>
    </w:p>
    <w:p w14:paraId="60FCBA77" w14:textId="5A8A44BD" w:rsidR="00AD34F7" w:rsidRDefault="00AD34F7" w:rsidP="00BF2AE9">
      <w:pPr>
        <w:jc w:val="center"/>
      </w:pPr>
    </w:p>
    <w:p w14:paraId="057BFAE1" w14:textId="4B6AE57A" w:rsidR="00AD34F7" w:rsidRDefault="00AD34F7" w:rsidP="00BF2AE9">
      <w:pPr>
        <w:jc w:val="center"/>
      </w:pPr>
    </w:p>
    <w:p w14:paraId="5EF24778" w14:textId="0FACB1BF" w:rsidR="00AD34F7" w:rsidRDefault="00AD34F7" w:rsidP="00BF2AE9">
      <w:pPr>
        <w:jc w:val="center"/>
      </w:pPr>
    </w:p>
    <w:p w14:paraId="6F2B961F" w14:textId="762B03C4" w:rsidR="00AD34F7" w:rsidRDefault="00AD34F7" w:rsidP="00BF2AE9">
      <w:pPr>
        <w:jc w:val="center"/>
      </w:pPr>
    </w:p>
    <w:p w14:paraId="6B3C749B" w14:textId="095248A3" w:rsidR="00AD34F7" w:rsidRDefault="00AD34F7" w:rsidP="00BF2AE9">
      <w:pPr>
        <w:jc w:val="center"/>
      </w:pPr>
    </w:p>
    <w:p w14:paraId="34B93F1A" w14:textId="41B69087" w:rsidR="00AD34F7" w:rsidRDefault="00AD34F7" w:rsidP="00BF2AE9">
      <w:pPr>
        <w:jc w:val="center"/>
      </w:pPr>
    </w:p>
    <w:p w14:paraId="13D35AD8" w14:textId="2E50D51B" w:rsidR="00AD34F7" w:rsidRDefault="00AD34F7" w:rsidP="00BF2AE9">
      <w:pPr>
        <w:jc w:val="center"/>
      </w:pPr>
    </w:p>
    <w:p w14:paraId="6E0C2EF8" w14:textId="6472C8D7" w:rsidR="00AD34F7" w:rsidRDefault="00AD34F7" w:rsidP="00BF2AE9">
      <w:pPr>
        <w:jc w:val="center"/>
      </w:pPr>
    </w:p>
    <w:p w14:paraId="228FDDEA" w14:textId="04410C83" w:rsidR="00AD34F7" w:rsidRDefault="00AD34F7" w:rsidP="00BF2AE9">
      <w:pPr>
        <w:jc w:val="center"/>
      </w:pPr>
    </w:p>
    <w:p w14:paraId="4E89C166" w14:textId="15CD4EA8" w:rsidR="00AD34F7" w:rsidRDefault="00AD34F7" w:rsidP="00BF2AE9">
      <w:pPr>
        <w:jc w:val="center"/>
      </w:pPr>
    </w:p>
    <w:p w14:paraId="004F4C64" w14:textId="7D324522" w:rsidR="00AD34F7" w:rsidRDefault="00AD34F7" w:rsidP="00BF2AE9">
      <w:pPr>
        <w:jc w:val="center"/>
      </w:pPr>
    </w:p>
    <w:p w14:paraId="5996B62E" w14:textId="05D7D822" w:rsidR="00AD34F7" w:rsidRDefault="00AD34F7" w:rsidP="00BF2AE9">
      <w:pPr>
        <w:jc w:val="center"/>
      </w:pPr>
    </w:p>
    <w:p w14:paraId="448B4686" w14:textId="06F310EF" w:rsidR="00AD34F7" w:rsidRDefault="00AD34F7" w:rsidP="00BF2AE9">
      <w:pPr>
        <w:jc w:val="center"/>
      </w:pPr>
      <w:r>
        <w:rPr>
          <w:noProof/>
        </w:rPr>
        <mc:AlternateContent>
          <mc:Choice Requires="wps">
            <w:drawing>
              <wp:anchor distT="0" distB="0" distL="114300" distR="114300" simplePos="0" relativeHeight="251665408" behindDoc="0" locked="0" layoutInCell="1" allowOverlap="1" wp14:anchorId="35DD64C9" wp14:editId="414A31BE">
                <wp:simplePos x="0" y="0"/>
                <wp:positionH relativeFrom="column">
                  <wp:posOffset>-1270</wp:posOffset>
                </wp:positionH>
                <wp:positionV relativeFrom="paragraph">
                  <wp:posOffset>2262505</wp:posOffset>
                </wp:positionV>
                <wp:extent cx="576453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7FB21B7B" w14:textId="1ACA46BB" w:rsidR="00787610" w:rsidRPr="000E7EDB" w:rsidRDefault="00787610" w:rsidP="00AD34F7">
                            <w:pPr>
                              <w:pStyle w:val="Legenda"/>
                              <w:rPr>
                                <w:noProof/>
                                <w:sz w:val="24"/>
                                <w:szCs w:val="24"/>
                              </w:rPr>
                            </w:pPr>
                            <w:bookmarkStart w:id="69" w:name="_Toc46411307"/>
                            <w:r>
                              <w:t xml:space="preserve">Figura </w:t>
                            </w:r>
                            <w:fldSimple w:instr=" SEQ Figura \* ARABIC ">
                              <w:r w:rsidR="007638EA">
                                <w:rPr>
                                  <w:noProof/>
                                </w:rPr>
                                <w:t>24</w:t>
                              </w:r>
                            </w:fldSimple>
                            <w:r>
                              <w:t>: Modelagem - vista ortogonal esquerda e direita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64C9" id="Caixa de Texto 35" o:spid="_x0000_s1027" type="#_x0000_t202" style="position:absolute;left:0;text-align:left;margin-left:-.1pt;margin-top:178.15pt;width:453.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" stroked="f">
                <v:textbox style="mso-fit-shape-to-text:t" inset="0,0,0,0">
                  <w:txbxContent>
                    <w:p w14:paraId="7FB21B7B" w14:textId="1ACA46BB" w:rsidR="00787610" w:rsidRPr="000E7EDB" w:rsidRDefault="00787610" w:rsidP="00AD34F7">
                      <w:pPr>
                        <w:pStyle w:val="Legenda"/>
                        <w:rPr>
                          <w:noProof/>
                          <w:sz w:val="24"/>
                          <w:szCs w:val="24"/>
                        </w:rPr>
                      </w:pPr>
                      <w:bookmarkStart w:id="70" w:name="_Toc46411307"/>
                      <w:r>
                        <w:t xml:space="preserve">Figura </w:t>
                      </w:r>
                      <w:fldSimple w:instr=" SEQ Figura \* ARABIC ">
                        <w:r w:rsidR="007638EA">
                          <w:rPr>
                            <w:noProof/>
                          </w:rPr>
                          <w:t>24</w:t>
                        </w:r>
                      </w:fldSimple>
                      <w:r>
                        <w:t>: Modelagem - vista ortogonal esquerda e direita</w:t>
                      </w:r>
                      <w:bookmarkEnd w:id="70"/>
                    </w:p>
                  </w:txbxContent>
                </v:textbox>
              </v:shape>
            </w:pict>
          </mc:Fallback>
        </mc:AlternateContent>
      </w:r>
      <w:r>
        <w:rPr>
          <w:noProof/>
        </w:rPr>
        <mc:AlternateContent>
          <mc:Choice Requires="wpg">
            <w:drawing>
              <wp:anchor distT="0" distB="0" distL="114300" distR="114300" simplePos="0" relativeHeight="251663360" behindDoc="0" locked="0" layoutInCell="1" allowOverlap="1" wp14:anchorId="54120794" wp14:editId="1ECD7B65">
                <wp:simplePos x="0" y="0"/>
                <wp:positionH relativeFrom="column">
                  <wp:posOffset>-1833</wp:posOffset>
                </wp:positionH>
                <wp:positionV relativeFrom="paragraph">
                  <wp:posOffset>-2983</wp:posOffset>
                </wp:positionV>
                <wp:extent cx="5764781" cy="2207895"/>
                <wp:effectExtent l="0" t="0" r="7620" b="1905"/>
                <wp:wrapNone/>
                <wp:docPr id="34" name="Agrupar 34"/>
                <wp:cNvGraphicFramePr/>
                <a:graphic xmlns:a="http://schemas.openxmlformats.org/drawingml/2006/main">
                  <a:graphicData uri="http://schemas.microsoft.com/office/word/2010/wordprocessingGroup">
                    <wpg:wgp>
                      <wpg:cNvGrpSpPr/>
                      <wpg:grpSpPr>
                        <a:xfrm>
                          <a:off x="0" y="0"/>
                          <a:ext cx="5764781" cy="2207895"/>
                          <a:chOff x="0" y="0"/>
                          <a:chExt cx="5764781" cy="2207895"/>
                        </a:xfrm>
                      </wpg:grpSpPr>
                      <pic:pic xmlns:pic="http://schemas.openxmlformats.org/drawingml/2006/picture">
                        <pic:nvPicPr>
                          <pic:cNvPr id="15" name="Imagem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631056" y="8626"/>
                            <a:ext cx="3133725" cy="2104390"/>
                          </a:xfrm>
                          <a:prstGeom prst="rect">
                            <a:avLst/>
                          </a:prstGeom>
                          <a:noFill/>
                          <a:ln>
                            <a:noFill/>
                          </a:ln>
                        </pic:spPr>
                      </pic:pic>
                      <pic:pic xmlns:pic="http://schemas.openxmlformats.org/drawingml/2006/picture">
                        <pic:nvPicPr>
                          <pic:cNvPr id="19" name="Imagem 1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2207895"/>
                          </a:xfrm>
                          <a:prstGeom prst="rect">
                            <a:avLst/>
                          </a:prstGeom>
                          <a:noFill/>
                          <a:ln>
                            <a:noFill/>
                          </a:ln>
                        </pic:spPr>
                      </pic:pic>
                    </wpg:wgp>
                  </a:graphicData>
                </a:graphic>
              </wp:anchor>
            </w:drawing>
          </mc:Choice>
          <mc:Fallback>
            <w:pict>
              <v:group w14:anchorId="4546DEF6" id="Agrupar 34" o:spid="_x0000_s1026" style="position:absolute;margin-left:-.15pt;margin-top:-.25pt;width:453.9pt;height:173.85pt;z-index:251663360" coordsize="57647,22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">
                <v:shape id="Imagem 15" o:spid="_x0000_s1027" type="#_x0000_t75" style="position:absolute;left:26310;top:86;width:31337;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">
                  <v:imagedata r:id="rId48" o:title=""/>
                </v:shape>
                <v:shape id="Imagem 19" o:spid="_x0000_s1028" type="#_x0000_t75" style="position:absolute;width:26390;height:2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">
                  <v:imagedata r:id="rId49" o:title=""/>
                </v:shape>
              </v:group>
            </w:pict>
          </mc:Fallback>
        </mc:AlternateContent>
      </w:r>
      <w:r>
        <w:t>1</w:t>
      </w:r>
    </w:p>
    <w:p w14:paraId="6CB1277E" w14:textId="4530C7D5" w:rsidR="00BF2AE9" w:rsidRPr="00BF2AE9" w:rsidRDefault="00BF2AE9" w:rsidP="00BF2AE9">
      <w:pPr>
        <w:jc w:val="center"/>
      </w:pPr>
    </w:p>
    <w:sectPr w:rsidR="00BF2AE9" w:rsidRPr="00BF2AE9" w:rsidSect="009A3550">
      <w:headerReference w:type="default" r:id="rId50"/>
      <w:pgSz w:w="11906" w:h="16838"/>
      <w:pgMar w:top="1701" w:right="1134" w:bottom="1134"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11C63" w14:textId="77777777" w:rsidR="001D6762" w:rsidRDefault="001D6762">
      <w:r>
        <w:separator/>
      </w:r>
    </w:p>
  </w:endnote>
  <w:endnote w:type="continuationSeparator" w:id="0">
    <w:p w14:paraId="2C3208C0" w14:textId="77777777" w:rsidR="001D6762" w:rsidRDefault="001D6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8F34C" w14:textId="77777777" w:rsidR="001D6762" w:rsidRDefault="001D6762">
      <w:r>
        <w:separator/>
      </w:r>
    </w:p>
  </w:footnote>
  <w:footnote w:type="continuationSeparator" w:id="0">
    <w:p w14:paraId="46838B56" w14:textId="77777777" w:rsidR="001D6762" w:rsidRDefault="001D6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1404C" w14:textId="77777777" w:rsidR="00787610" w:rsidRDefault="00787610">
    <w:pPr>
      <w:pStyle w:val="Cabealho"/>
      <w:jc w:val="right"/>
    </w:pPr>
    <w:r>
      <w:fldChar w:fldCharType="begin"/>
    </w:r>
    <w:r>
      <w:instrText>PAGE   \* MERGEFORMAT</w:instrText>
    </w:r>
    <w:r>
      <w:fldChar w:fldCharType="separate"/>
    </w:r>
    <w:r>
      <w:t>2</w:t>
    </w:r>
    <w:r>
      <w:fldChar w:fldCharType="end"/>
    </w:r>
  </w:p>
  <w:p w14:paraId="3C0C574F" w14:textId="77777777" w:rsidR="00787610" w:rsidRPr="0085638C" w:rsidRDefault="00787610" w:rsidP="0085638C">
    <w:pPr>
      <w:pStyle w:val="Cabealho"/>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E7677"/>
    <w:multiLevelType w:val="hybridMultilevel"/>
    <w:tmpl w:val="053E5A3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6E89516C"/>
    <w:multiLevelType w:val="multilevel"/>
    <w:tmpl w:val="2C58AEFC"/>
    <w:lvl w:ilvl="0">
      <w:start w:val="1"/>
      <w:numFmt w:val="decimal"/>
      <w:pStyle w:val="Ttulo1"/>
      <w:lvlText w:val="%1."/>
      <w:lvlJc w:val="left"/>
      <w:pPr>
        <w:tabs>
          <w:tab w:val="num" w:pos="432"/>
        </w:tabs>
        <w:ind w:left="2132" w:hanging="21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1148"/>
        </w:tabs>
        <w:ind w:left="1148"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pt-BR" w:vendorID="1"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32"/>
    <w:rsid w:val="0000735E"/>
    <w:rsid w:val="00007503"/>
    <w:rsid w:val="00007983"/>
    <w:rsid w:val="000107D0"/>
    <w:rsid w:val="00010DB9"/>
    <w:rsid w:val="00010EE1"/>
    <w:rsid w:val="00011346"/>
    <w:rsid w:val="000118D5"/>
    <w:rsid w:val="00011C9F"/>
    <w:rsid w:val="00011DA5"/>
    <w:rsid w:val="00011EF8"/>
    <w:rsid w:val="000124D0"/>
    <w:rsid w:val="00012F41"/>
    <w:rsid w:val="00013CE3"/>
    <w:rsid w:val="00013E5C"/>
    <w:rsid w:val="00014329"/>
    <w:rsid w:val="0001444A"/>
    <w:rsid w:val="00014736"/>
    <w:rsid w:val="00014FDB"/>
    <w:rsid w:val="00015592"/>
    <w:rsid w:val="000155A6"/>
    <w:rsid w:val="00015868"/>
    <w:rsid w:val="00015908"/>
    <w:rsid w:val="00015A44"/>
    <w:rsid w:val="00015CBC"/>
    <w:rsid w:val="000167CD"/>
    <w:rsid w:val="00016979"/>
    <w:rsid w:val="00016DD2"/>
    <w:rsid w:val="00017195"/>
    <w:rsid w:val="00017A5F"/>
    <w:rsid w:val="00017E5B"/>
    <w:rsid w:val="00017F46"/>
    <w:rsid w:val="00017F74"/>
    <w:rsid w:val="00020130"/>
    <w:rsid w:val="0002041C"/>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B6E"/>
    <w:rsid w:val="00032DB4"/>
    <w:rsid w:val="00032FEC"/>
    <w:rsid w:val="0003316B"/>
    <w:rsid w:val="0003325A"/>
    <w:rsid w:val="000338CD"/>
    <w:rsid w:val="000339A2"/>
    <w:rsid w:val="00034638"/>
    <w:rsid w:val="00034B02"/>
    <w:rsid w:val="000355E2"/>
    <w:rsid w:val="000355F6"/>
    <w:rsid w:val="00035BB2"/>
    <w:rsid w:val="00036BAD"/>
    <w:rsid w:val="00036F27"/>
    <w:rsid w:val="00036FD8"/>
    <w:rsid w:val="00037074"/>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2CBE"/>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10"/>
    <w:rsid w:val="0006609D"/>
    <w:rsid w:val="000662EB"/>
    <w:rsid w:val="00066542"/>
    <w:rsid w:val="00066646"/>
    <w:rsid w:val="000669B4"/>
    <w:rsid w:val="00067BFD"/>
    <w:rsid w:val="00067CD8"/>
    <w:rsid w:val="0007011D"/>
    <w:rsid w:val="000703D1"/>
    <w:rsid w:val="00070C74"/>
    <w:rsid w:val="000714A7"/>
    <w:rsid w:val="000714EA"/>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0EE"/>
    <w:rsid w:val="00076337"/>
    <w:rsid w:val="000766C4"/>
    <w:rsid w:val="00076D6D"/>
    <w:rsid w:val="00076E60"/>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9EC"/>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A9"/>
    <w:rsid w:val="000A6BC0"/>
    <w:rsid w:val="000A6CA5"/>
    <w:rsid w:val="000A6D70"/>
    <w:rsid w:val="000A7231"/>
    <w:rsid w:val="000A769F"/>
    <w:rsid w:val="000A7AD1"/>
    <w:rsid w:val="000A7B68"/>
    <w:rsid w:val="000A7E10"/>
    <w:rsid w:val="000B0555"/>
    <w:rsid w:val="000B0A25"/>
    <w:rsid w:val="000B0AED"/>
    <w:rsid w:val="000B0C2B"/>
    <w:rsid w:val="000B0DDD"/>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91"/>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40"/>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FEE"/>
    <w:rsid w:val="001165AB"/>
    <w:rsid w:val="00116970"/>
    <w:rsid w:val="00117000"/>
    <w:rsid w:val="00117A68"/>
    <w:rsid w:val="00117C24"/>
    <w:rsid w:val="00117DEE"/>
    <w:rsid w:val="00117EDC"/>
    <w:rsid w:val="001200BD"/>
    <w:rsid w:val="001203C0"/>
    <w:rsid w:val="0012080C"/>
    <w:rsid w:val="00120A95"/>
    <w:rsid w:val="00120BA3"/>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8F6"/>
    <w:rsid w:val="00132150"/>
    <w:rsid w:val="001327D0"/>
    <w:rsid w:val="001327FF"/>
    <w:rsid w:val="00132968"/>
    <w:rsid w:val="00133016"/>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4FD3"/>
    <w:rsid w:val="001452F9"/>
    <w:rsid w:val="00145708"/>
    <w:rsid w:val="00145B6A"/>
    <w:rsid w:val="00145BBC"/>
    <w:rsid w:val="00145D33"/>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2FB"/>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AA"/>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4F73"/>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714"/>
    <w:rsid w:val="001779C6"/>
    <w:rsid w:val="00177C78"/>
    <w:rsid w:val="00177E6E"/>
    <w:rsid w:val="00180772"/>
    <w:rsid w:val="001807CA"/>
    <w:rsid w:val="00180AF1"/>
    <w:rsid w:val="00180BA9"/>
    <w:rsid w:val="001812D7"/>
    <w:rsid w:val="001814E5"/>
    <w:rsid w:val="00181707"/>
    <w:rsid w:val="0018199C"/>
    <w:rsid w:val="001819EF"/>
    <w:rsid w:val="00181C73"/>
    <w:rsid w:val="001822DB"/>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F0"/>
    <w:rsid w:val="001A5C2B"/>
    <w:rsid w:val="001A5D76"/>
    <w:rsid w:val="001A64D1"/>
    <w:rsid w:val="001A6841"/>
    <w:rsid w:val="001A6CC5"/>
    <w:rsid w:val="001A70ED"/>
    <w:rsid w:val="001A73AC"/>
    <w:rsid w:val="001A74D8"/>
    <w:rsid w:val="001A7675"/>
    <w:rsid w:val="001A77E9"/>
    <w:rsid w:val="001A7B0E"/>
    <w:rsid w:val="001B0133"/>
    <w:rsid w:val="001B03FE"/>
    <w:rsid w:val="001B0839"/>
    <w:rsid w:val="001B0A69"/>
    <w:rsid w:val="001B1340"/>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157"/>
    <w:rsid w:val="001C630C"/>
    <w:rsid w:val="001C6638"/>
    <w:rsid w:val="001C6A0E"/>
    <w:rsid w:val="001C6B72"/>
    <w:rsid w:val="001C6E8D"/>
    <w:rsid w:val="001C770E"/>
    <w:rsid w:val="001C7EEC"/>
    <w:rsid w:val="001D0AAB"/>
    <w:rsid w:val="001D0D0F"/>
    <w:rsid w:val="001D0E56"/>
    <w:rsid w:val="001D0EFF"/>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BEC"/>
    <w:rsid w:val="001D3FFF"/>
    <w:rsid w:val="001D4235"/>
    <w:rsid w:val="001D42E8"/>
    <w:rsid w:val="001D463E"/>
    <w:rsid w:val="001D4931"/>
    <w:rsid w:val="001D5005"/>
    <w:rsid w:val="001D5628"/>
    <w:rsid w:val="001D58F6"/>
    <w:rsid w:val="001D5BD5"/>
    <w:rsid w:val="001D5D88"/>
    <w:rsid w:val="001D6693"/>
    <w:rsid w:val="001D66EE"/>
    <w:rsid w:val="001D6762"/>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3F2"/>
    <w:rsid w:val="001E64B2"/>
    <w:rsid w:val="001E672B"/>
    <w:rsid w:val="001E6B16"/>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E42"/>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454"/>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91A"/>
    <w:rsid w:val="00212B95"/>
    <w:rsid w:val="00212FB1"/>
    <w:rsid w:val="00213664"/>
    <w:rsid w:val="00213995"/>
    <w:rsid w:val="00213FAF"/>
    <w:rsid w:val="002142E5"/>
    <w:rsid w:val="002147D5"/>
    <w:rsid w:val="002149BF"/>
    <w:rsid w:val="00214E8B"/>
    <w:rsid w:val="00215296"/>
    <w:rsid w:val="0021548F"/>
    <w:rsid w:val="00215E26"/>
    <w:rsid w:val="00215F49"/>
    <w:rsid w:val="0021615F"/>
    <w:rsid w:val="0021617C"/>
    <w:rsid w:val="00216789"/>
    <w:rsid w:val="002168F0"/>
    <w:rsid w:val="0021699B"/>
    <w:rsid w:val="0021742F"/>
    <w:rsid w:val="0021787F"/>
    <w:rsid w:val="00217CF2"/>
    <w:rsid w:val="00217D50"/>
    <w:rsid w:val="00217DA4"/>
    <w:rsid w:val="00220124"/>
    <w:rsid w:val="0022027B"/>
    <w:rsid w:val="002209FE"/>
    <w:rsid w:val="002214DC"/>
    <w:rsid w:val="00221DDC"/>
    <w:rsid w:val="00221FCC"/>
    <w:rsid w:val="00222035"/>
    <w:rsid w:val="00222383"/>
    <w:rsid w:val="002223AF"/>
    <w:rsid w:val="002224CD"/>
    <w:rsid w:val="0022259C"/>
    <w:rsid w:val="002225A1"/>
    <w:rsid w:val="00222978"/>
    <w:rsid w:val="00222CA7"/>
    <w:rsid w:val="002231AC"/>
    <w:rsid w:val="0022338B"/>
    <w:rsid w:val="002234C3"/>
    <w:rsid w:val="002235D5"/>
    <w:rsid w:val="002242C1"/>
    <w:rsid w:val="00224901"/>
    <w:rsid w:val="00224C22"/>
    <w:rsid w:val="00224E06"/>
    <w:rsid w:val="00224FA2"/>
    <w:rsid w:val="002251AE"/>
    <w:rsid w:val="0022552D"/>
    <w:rsid w:val="00225C2E"/>
    <w:rsid w:val="002262D2"/>
    <w:rsid w:val="00226AE4"/>
    <w:rsid w:val="0022773F"/>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CA"/>
    <w:rsid w:val="00232B25"/>
    <w:rsid w:val="00232B52"/>
    <w:rsid w:val="00232C6B"/>
    <w:rsid w:val="002339DF"/>
    <w:rsid w:val="00233E5D"/>
    <w:rsid w:val="0023418B"/>
    <w:rsid w:val="002346C9"/>
    <w:rsid w:val="00234D6E"/>
    <w:rsid w:val="002353D4"/>
    <w:rsid w:val="00235DBC"/>
    <w:rsid w:val="00236364"/>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1F6"/>
    <w:rsid w:val="0024285B"/>
    <w:rsid w:val="00242C97"/>
    <w:rsid w:val="00242D20"/>
    <w:rsid w:val="00242D24"/>
    <w:rsid w:val="002430B8"/>
    <w:rsid w:val="002434B0"/>
    <w:rsid w:val="002434B7"/>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CE"/>
    <w:rsid w:val="00267180"/>
    <w:rsid w:val="002672C2"/>
    <w:rsid w:val="0026732D"/>
    <w:rsid w:val="002675A6"/>
    <w:rsid w:val="00267770"/>
    <w:rsid w:val="00267848"/>
    <w:rsid w:val="00267D66"/>
    <w:rsid w:val="00267E24"/>
    <w:rsid w:val="00267E88"/>
    <w:rsid w:val="0027062D"/>
    <w:rsid w:val="00271C87"/>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F29"/>
    <w:rsid w:val="002840AA"/>
    <w:rsid w:val="002841A6"/>
    <w:rsid w:val="00284800"/>
    <w:rsid w:val="0028493D"/>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1A6"/>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69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0A6F"/>
    <w:rsid w:val="002B1169"/>
    <w:rsid w:val="002B164B"/>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4F1"/>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32A"/>
    <w:rsid w:val="00303A71"/>
    <w:rsid w:val="003041AF"/>
    <w:rsid w:val="00304277"/>
    <w:rsid w:val="00304502"/>
    <w:rsid w:val="003046A6"/>
    <w:rsid w:val="00304CBE"/>
    <w:rsid w:val="00304E0C"/>
    <w:rsid w:val="0030528F"/>
    <w:rsid w:val="00305766"/>
    <w:rsid w:val="0030588A"/>
    <w:rsid w:val="003059BB"/>
    <w:rsid w:val="003059D2"/>
    <w:rsid w:val="00305B27"/>
    <w:rsid w:val="00305D57"/>
    <w:rsid w:val="0030600B"/>
    <w:rsid w:val="003063CF"/>
    <w:rsid w:val="0030652C"/>
    <w:rsid w:val="00306E2F"/>
    <w:rsid w:val="0030711F"/>
    <w:rsid w:val="00307567"/>
    <w:rsid w:val="003075A8"/>
    <w:rsid w:val="003077C1"/>
    <w:rsid w:val="00307BE9"/>
    <w:rsid w:val="003100B4"/>
    <w:rsid w:val="00310B25"/>
    <w:rsid w:val="00310D39"/>
    <w:rsid w:val="00310E88"/>
    <w:rsid w:val="00310F54"/>
    <w:rsid w:val="00311A22"/>
    <w:rsid w:val="00312084"/>
    <w:rsid w:val="003126C9"/>
    <w:rsid w:val="0031295D"/>
    <w:rsid w:val="00312D62"/>
    <w:rsid w:val="00312DF9"/>
    <w:rsid w:val="00313011"/>
    <w:rsid w:val="003137B5"/>
    <w:rsid w:val="00313952"/>
    <w:rsid w:val="00313B8B"/>
    <w:rsid w:val="00313BA5"/>
    <w:rsid w:val="00313D43"/>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2DC"/>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9F3"/>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FE"/>
    <w:rsid w:val="00370506"/>
    <w:rsid w:val="00371132"/>
    <w:rsid w:val="00371A2C"/>
    <w:rsid w:val="00371DB6"/>
    <w:rsid w:val="003722E6"/>
    <w:rsid w:val="003724A2"/>
    <w:rsid w:val="003726EE"/>
    <w:rsid w:val="003726FA"/>
    <w:rsid w:val="00372EED"/>
    <w:rsid w:val="00372F35"/>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C85"/>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25B"/>
    <w:rsid w:val="0038740C"/>
    <w:rsid w:val="00387563"/>
    <w:rsid w:val="0038791D"/>
    <w:rsid w:val="00387B4F"/>
    <w:rsid w:val="00390079"/>
    <w:rsid w:val="00390108"/>
    <w:rsid w:val="003903B4"/>
    <w:rsid w:val="00390451"/>
    <w:rsid w:val="003908A2"/>
    <w:rsid w:val="00390C7B"/>
    <w:rsid w:val="00390F98"/>
    <w:rsid w:val="00391B81"/>
    <w:rsid w:val="003920A1"/>
    <w:rsid w:val="003922A6"/>
    <w:rsid w:val="0039246A"/>
    <w:rsid w:val="00392648"/>
    <w:rsid w:val="00392949"/>
    <w:rsid w:val="0039300C"/>
    <w:rsid w:val="00393AB0"/>
    <w:rsid w:val="00394398"/>
    <w:rsid w:val="00395623"/>
    <w:rsid w:val="00395CD0"/>
    <w:rsid w:val="00395E1B"/>
    <w:rsid w:val="00396059"/>
    <w:rsid w:val="0039647C"/>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73F"/>
    <w:rsid w:val="003A27EA"/>
    <w:rsid w:val="003A2876"/>
    <w:rsid w:val="003A2A9A"/>
    <w:rsid w:val="003A30F9"/>
    <w:rsid w:val="003A32F0"/>
    <w:rsid w:val="003A34AE"/>
    <w:rsid w:val="003A3E59"/>
    <w:rsid w:val="003A4033"/>
    <w:rsid w:val="003A4085"/>
    <w:rsid w:val="003A421A"/>
    <w:rsid w:val="003A4871"/>
    <w:rsid w:val="003A4A35"/>
    <w:rsid w:val="003A4AF0"/>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4F72"/>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412"/>
    <w:rsid w:val="003D259F"/>
    <w:rsid w:val="003D2638"/>
    <w:rsid w:val="003D26F8"/>
    <w:rsid w:val="003D31F7"/>
    <w:rsid w:val="003D3309"/>
    <w:rsid w:val="003D332C"/>
    <w:rsid w:val="003D3632"/>
    <w:rsid w:val="003D38CA"/>
    <w:rsid w:val="003D3D76"/>
    <w:rsid w:val="003D4003"/>
    <w:rsid w:val="003D400C"/>
    <w:rsid w:val="003D400D"/>
    <w:rsid w:val="003D41E5"/>
    <w:rsid w:val="003D424B"/>
    <w:rsid w:val="003D4613"/>
    <w:rsid w:val="003D47A3"/>
    <w:rsid w:val="003D4860"/>
    <w:rsid w:val="003D49AA"/>
    <w:rsid w:val="003D50CC"/>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1D1"/>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3F7F07"/>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08"/>
    <w:rsid w:val="00407170"/>
    <w:rsid w:val="004071BC"/>
    <w:rsid w:val="004071D5"/>
    <w:rsid w:val="004071EE"/>
    <w:rsid w:val="0040720F"/>
    <w:rsid w:val="00410941"/>
    <w:rsid w:val="00410FEF"/>
    <w:rsid w:val="004117F7"/>
    <w:rsid w:val="00411BC8"/>
    <w:rsid w:val="00411CDF"/>
    <w:rsid w:val="00411DDC"/>
    <w:rsid w:val="00412086"/>
    <w:rsid w:val="0041228A"/>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655D"/>
    <w:rsid w:val="00417021"/>
    <w:rsid w:val="004178F5"/>
    <w:rsid w:val="00417A9C"/>
    <w:rsid w:val="00417BFC"/>
    <w:rsid w:val="00417C24"/>
    <w:rsid w:val="004200EA"/>
    <w:rsid w:val="00420320"/>
    <w:rsid w:val="0042046C"/>
    <w:rsid w:val="00420543"/>
    <w:rsid w:val="00420F51"/>
    <w:rsid w:val="004213B5"/>
    <w:rsid w:val="0042155C"/>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C49"/>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9D6"/>
    <w:rsid w:val="00436B8D"/>
    <w:rsid w:val="00436ECD"/>
    <w:rsid w:val="00437ADC"/>
    <w:rsid w:val="00437EE0"/>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A6D"/>
    <w:rsid w:val="00447AF2"/>
    <w:rsid w:val="00447C60"/>
    <w:rsid w:val="004502C9"/>
    <w:rsid w:val="00450638"/>
    <w:rsid w:val="00450827"/>
    <w:rsid w:val="00450B67"/>
    <w:rsid w:val="00450F3B"/>
    <w:rsid w:val="0045129C"/>
    <w:rsid w:val="00451591"/>
    <w:rsid w:val="004520B6"/>
    <w:rsid w:val="00452115"/>
    <w:rsid w:val="00452560"/>
    <w:rsid w:val="00452768"/>
    <w:rsid w:val="0045307F"/>
    <w:rsid w:val="00453364"/>
    <w:rsid w:val="00453425"/>
    <w:rsid w:val="0045344B"/>
    <w:rsid w:val="0045386C"/>
    <w:rsid w:val="00453881"/>
    <w:rsid w:val="00453B11"/>
    <w:rsid w:val="004542D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D0F"/>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3FCB"/>
    <w:rsid w:val="0047429C"/>
    <w:rsid w:val="0047460E"/>
    <w:rsid w:val="004747AF"/>
    <w:rsid w:val="0047481D"/>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87D91"/>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B7FAF"/>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6CD"/>
    <w:rsid w:val="004C5DEA"/>
    <w:rsid w:val="004C6293"/>
    <w:rsid w:val="004C675E"/>
    <w:rsid w:val="004C694C"/>
    <w:rsid w:val="004C6A9D"/>
    <w:rsid w:val="004C6AA6"/>
    <w:rsid w:val="004C7228"/>
    <w:rsid w:val="004C74BF"/>
    <w:rsid w:val="004C7597"/>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CF"/>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B86"/>
    <w:rsid w:val="004F215A"/>
    <w:rsid w:val="004F2BAB"/>
    <w:rsid w:val="004F2EE0"/>
    <w:rsid w:val="004F2FE2"/>
    <w:rsid w:val="004F3D4D"/>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4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23E"/>
    <w:rsid w:val="0052347F"/>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B89"/>
    <w:rsid w:val="00532CCB"/>
    <w:rsid w:val="00532CF1"/>
    <w:rsid w:val="00532E2D"/>
    <w:rsid w:val="00532EFB"/>
    <w:rsid w:val="00533368"/>
    <w:rsid w:val="005334AE"/>
    <w:rsid w:val="00533784"/>
    <w:rsid w:val="005338BD"/>
    <w:rsid w:val="00533927"/>
    <w:rsid w:val="005339BE"/>
    <w:rsid w:val="00533A4B"/>
    <w:rsid w:val="00533D84"/>
    <w:rsid w:val="00533F3C"/>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337E"/>
    <w:rsid w:val="00543A0C"/>
    <w:rsid w:val="00543F1C"/>
    <w:rsid w:val="0054466B"/>
    <w:rsid w:val="00544A80"/>
    <w:rsid w:val="00544D87"/>
    <w:rsid w:val="00544E41"/>
    <w:rsid w:val="00545071"/>
    <w:rsid w:val="00545205"/>
    <w:rsid w:val="00545315"/>
    <w:rsid w:val="00545603"/>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DF7"/>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97"/>
    <w:rsid w:val="005756F5"/>
    <w:rsid w:val="0057593A"/>
    <w:rsid w:val="00575E6E"/>
    <w:rsid w:val="00576033"/>
    <w:rsid w:val="005761F5"/>
    <w:rsid w:val="005764CA"/>
    <w:rsid w:val="00576511"/>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510"/>
    <w:rsid w:val="005916EE"/>
    <w:rsid w:val="0059179F"/>
    <w:rsid w:val="005917B3"/>
    <w:rsid w:val="005917DE"/>
    <w:rsid w:val="00591D8F"/>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AD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282"/>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46"/>
    <w:rsid w:val="005C1AA0"/>
    <w:rsid w:val="005C1B5C"/>
    <w:rsid w:val="005C1BD4"/>
    <w:rsid w:val="005C208D"/>
    <w:rsid w:val="005C2361"/>
    <w:rsid w:val="005C2C1A"/>
    <w:rsid w:val="005C31EE"/>
    <w:rsid w:val="005C33B2"/>
    <w:rsid w:val="005C35CC"/>
    <w:rsid w:val="005C381F"/>
    <w:rsid w:val="005C39CA"/>
    <w:rsid w:val="005C3A31"/>
    <w:rsid w:val="005C3C62"/>
    <w:rsid w:val="005C3CDE"/>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3CF"/>
    <w:rsid w:val="006054C4"/>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30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0D9D"/>
    <w:rsid w:val="006417B7"/>
    <w:rsid w:val="006417E4"/>
    <w:rsid w:val="00641B3D"/>
    <w:rsid w:val="00641F19"/>
    <w:rsid w:val="00641F90"/>
    <w:rsid w:val="00642284"/>
    <w:rsid w:val="0064229B"/>
    <w:rsid w:val="00642437"/>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A2D"/>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40"/>
    <w:rsid w:val="00667E56"/>
    <w:rsid w:val="00670C56"/>
    <w:rsid w:val="00671635"/>
    <w:rsid w:val="00671708"/>
    <w:rsid w:val="00671C0E"/>
    <w:rsid w:val="00671F6B"/>
    <w:rsid w:val="0067208B"/>
    <w:rsid w:val="006731D6"/>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48B"/>
    <w:rsid w:val="00694786"/>
    <w:rsid w:val="006948F1"/>
    <w:rsid w:val="00694F35"/>
    <w:rsid w:val="0069501B"/>
    <w:rsid w:val="006956AB"/>
    <w:rsid w:val="00695798"/>
    <w:rsid w:val="00695CAB"/>
    <w:rsid w:val="00695EFC"/>
    <w:rsid w:val="00696311"/>
    <w:rsid w:val="00696AA6"/>
    <w:rsid w:val="00696BBC"/>
    <w:rsid w:val="0069713D"/>
    <w:rsid w:val="00697659"/>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5B2"/>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182"/>
    <w:rsid w:val="006B653D"/>
    <w:rsid w:val="006B6545"/>
    <w:rsid w:val="006B73F4"/>
    <w:rsid w:val="006B77E2"/>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1AA"/>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E58"/>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F26"/>
    <w:rsid w:val="006E3F9A"/>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56"/>
    <w:rsid w:val="007109B4"/>
    <w:rsid w:val="00710A01"/>
    <w:rsid w:val="00710AB2"/>
    <w:rsid w:val="00710B23"/>
    <w:rsid w:val="00710B35"/>
    <w:rsid w:val="00710FBC"/>
    <w:rsid w:val="00711441"/>
    <w:rsid w:val="00711586"/>
    <w:rsid w:val="00711A49"/>
    <w:rsid w:val="00711BF4"/>
    <w:rsid w:val="00711DC9"/>
    <w:rsid w:val="00712204"/>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7ED"/>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0E"/>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60"/>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31CC"/>
    <w:rsid w:val="00763229"/>
    <w:rsid w:val="007633DD"/>
    <w:rsid w:val="007638EA"/>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4E7"/>
    <w:rsid w:val="0078388A"/>
    <w:rsid w:val="00783A04"/>
    <w:rsid w:val="00783E3C"/>
    <w:rsid w:val="007840DD"/>
    <w:rsid w:val="0078471E"/>
    <w:rsid w:val="00784738"/>
    <w:rsid w:val="0078491D"/>
    <w:rsid w:val="00784BF9"/>
    <w:rsid w:val="00784DCC"/>
    <w:rsid w:val="007851EE"/>
    <w:rsid w:val="00785619"/>
    <w:rsid w:val="00785831"/>
    <w:rsid w:val="00785B7C"/>
    <w:rsid w:val="00785BF6"/>
    <w:rsid w:val="00785EDC"/>
    <w:rsid w:val="00785F9F"/>
    <w:rsid w:val="007861D6"/>
    <w:rsid w:val="00786226"/>
    <w:rsid w:val="00786647"/>
    <w:rsid w:val="00786699"/>
    <w:rsid w:val="0078682E"/>
    <w:rsid w:val="00786869"/>
    <w:rsid w:val="00786A71"/>
    <w:rsid w:val="00786BED"/>
    <w:rsid w:val="00787610"/>
    <w:rsid w:val="00787F36"/>
    <w:rsid w:val="00787F72"/>
    <w:rsid w:val="007903D3"/>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A9E"/>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5E1D"/>
    <w:rsid w:val="00806196"/>
    <w:rsid w:val="008068E8"/>
    <w:rsid w:val="00806B88"/>
    <w:rsid w:val="00806FC5"/>
    <w:rsid w:val="00807048"/>
    <w:rsid w:val="0080720F"/>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45"/>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785"/>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A3"/>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4D32"/>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AAA"/>
    <w:rsid w:val="00855152"/>
    <w:rsid w:val="008554DD"/>
    <w:rsid w:val="00855567"/>
    <w:rsid w:val="00855C3C"/>
    <w:rsid w:val="00855CC5"/>
    <w:rsid w:val="00855DB5"/>
    <w:rsid w:val="00855E84"/>
    <w:rsid w:val="00855F1A"/>
    <w:rsid w:val="00856275"/>
    <w:rsid w:val="00856313"/>
    <w:rsid w:val="0085638C"/>
    <w:rsid w:val="008564C4"/>
    <w:rsid w:val="00856AE9"/>
    <w:rsid w:val="00856B93"/>
    <w:rsid w:val="00856D55"/>
    <w:rsid w:val="008570C6"/>
    <w:rsid w:val="008573D8"/>
    <w:rsid w:val="008573F7"/>
    <w:rsid w:val="00857A18"/>
    <w:rsid w:val="00857B82"/>
    <w:rsid w:val="00857FD9"/>
    <w:rsid w:val="0086034E"/>
    <w:rsid w:val="00860485"/>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8AA"/>
    <w:rsid w:val="008708C7"/>
    <w:rsid w:val="00870AF0"/>
    <w:rsid w:val="00870C4B"/>
    <w:rsid w:val="00870F7F"/>
    <w:rsid w:val="00871005"/>
    <w:rsid w:val="008710C7"/>
    <w:rsid w:val="0087152E"/>
    <w:rsid w:val="00871778"/>
    <w:rsid w:val="00871A13"/>
    <w:rsid w:val="00871B41"/>
    <w:rsid w:val="008720A9"/>
    <w:rsid w:val="0087224C"/>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C1"/>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19B2"/>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1D7"/>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CEB"/>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60B4"/>
    <w:rsid w:val="008C6D11"/>
    <w:rsid w:val="008C6D9B"/>
    <w:rsid w:val="008C6DFB"/>
    <w:rsid w:val="008C73C4"/>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429F"/>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285"/>
    <w:rsid w:val="008F0641"/>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AF6"/>
    <w:rsid w:val="00916CC9"/>
    <w:rsid w:val="00916E45"/>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3E6"/>
    <w:rsid w:val="00927448"/>
    <w:rsid w:val="00927617"/>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DBD"/>
    <w:rsid w:val="009453E3"/>
    <w:rsid w:val="00945423"/>
    <w:rsid w:val="009456FF"/>
    <w:rsid w:val="00945A15"/>
    <w:rsid w:val="00945B88"/>
    <w:rsid w:val="00945C7C"/>
    <w:rsid w:val="0094684B"/>
    <w:rsid w:val="00946AC4"/>
    <w:rsid w:val="00946B53"/>
    <w:rsid w:val="00947344"/>
    <w:rsid w:val="0094751B"/>
    <w:rsid w:val="0094751F"/>
    <w:rsid w:val="009475B1"/>
    <w:rsid w:val="0094797B"/>
    <w:rsid w:val="00947C8A"/>
    <w:rsid w:val="009500EF"/>
    <w:rsid w:val="0095075C"/>
    <w:rsid w:val="0095081C"/>
    <w:rsid w:val="009515BD"/>
    <w:rsid w:val="00951645"/>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9DA"/>
    <w:rsid w:val="00954AEE"/>
    <w:rsid w:val="00954FFF"/>
    <w:rsid w:val="0095549B"/>
    <w:rsid w:val="00955594"/>
    <w:rsid w:val="009559FF"/>
    <w:rsid w:val="00955AA5"/>
    <w:rsid w:val="00955ACC"/>
    <w:rsid w:val="00955D12"/>
    <w:rsid w:val="00955ED9"/>
    <w:rsid w:val="00956104"/>
    <w:rsid w:val="009562F6"/>
    <w:rsid w:val="00956482"/>
    <w:rsid w:val="009566B0"/>
    <w:rsid w:val="00956AE6"/>
    <w:rsid w:val="00956BEB"/>
    <w:rsid w:val="00956C6E"/>
    <w:rsid w:val="00956E2F"/>
    <w:rsid w:val="00957454"/>
    <w:rsid w:val="009578D7"/>
    <w:rsid w:val="00957BB3"/>
    <w:rsid w:val="00957D3C"/>
    <w:rsid w:val="009609E1"/>
    <w:rsid w:val="00960AA4"/>
    <w:rsid w:val="00960BF2"/>
    <w:rsid w:val="00960C2F"/>
    <w:rsid w:val="00960D27"/>
    <w:rsid w:val="00961112"/>
    <w:rsid w:val="0096116D"/>
    <w:rsid w:val="00961722"/>
    <w:rsid w:val="0096200E"/>
    <w:rsid w:val="009624D9"/>
    <w:rsid w:val="009624E9"/>
    <w:rsid w:val="00962604"/>
    <w:rsid w:val="00962665"/>
    <w:rsid w:val="009627F5"/>
    <w:rsid w:val="00962EB0"/>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1D37"/>
    <w:rsid w:val="00972321"/>
    <w:rsid w:val="0097251E"/>
    <w:rsid w:val="00972C2F"/>
    <w:rsid w:val="00972D6C"/>
    <w:rsid w:val="00973342"/>
    <w:rsid w:val="009735B9"/>
    <w:rsid w:val="00973631"/>
    <w:rsid w:val="00974080"/>
    <w:rsid w:val="00974280"/>
    <w:rsid w:val="00974414"/>
    <w:rsid w:val="0097475C"/>
    <w:rsid w:val="00974A98"/>
    <w:rsid w:val="00974E58"/>
    <w:rsid w:val="00975345"/>
    <w:rsid w:val="00975616"/>
    <w:rsid w:val="009757AA"/>
    <w:rsid w:val="00975BB3"/>
    <w:rsid w:val="00975C2E"/>
    <w:rsid w:val="009761D4"/>
    <w:rsid w:val="009764F2"/>
    <w:rsid w:val="00976643"/>
    <w:rsid w:val="00976645"/>
    <w:rsid w:val="00976710"/>
    <w:rsid w:val="00976A23"/>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53B"/>
    <w:rsid w:val="009976E6"/>
    <w:rsid w:val="0099786D"/>
    <w:rsid w:val="0099799E"/>
    <w:rsid w:val="009A0443"/>
    <w:rsid w:val="009A0543"/>
    <w:rsid w:val="009A0887"/>
    <w:rsid w:val="009A0D8A"/>
    <w:rsid w:val="009A11A0"/>
    <w:rsid w:val="009A140C"/>
    <w:rsid w:val="009A2066"/>
    <w:rsid w:val="009A22F9"/>
    <w:rsid w:val="009A23A1"/>
    <w:rsid w:val="009A23BB"/>
    <w:rsid w:val="009A2627"/>
    <w:rsid w:val="009A29C0"/>
    <w:rsid w:val="009A2A89"/>
    <w:rsid w:val="009A2B6F"/>
    <w:rsid w:val="009A2BE3"/>
    <w:rsid w:val="009A3550"/>
    <w:rsid w:val="009A3AA1"/>
    <w:rsid w:val="009A440B"/>
    <w:rsid w:val="009A4668"/>
    <w:rsid w:val="009A46C2"/>
    <w:rsid w:val="009A4779"/>
    <w:rsid w:val="009A4926"/>
    <w:rsid w:val="009A4E72"/>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3D3"/>
    <w:rsid w:val="009F3763"/>
    <w:rsid w:val="009F37B6"/>
    <w:rsid w:val="009F3AE8"/>
    <w:rsid w:val="009F3B13"/>
    <w:rsid w:val="009F43EF"/>
    <w:rsid w:val="009F4CAE"/>
    <w:rsid w:val="009F4DB3"/>
    <w:rsid w:val="009F50A9"/>
    <w:rsid w:val="009F524A"/>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3CF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4B90"/>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566"/>
    <w:rsid w:val="00A37A01"/>
    <w:rsid w:val="00A37DA3"/>
    <w:rsid w:val="00A37F8B"/>
    <w:rsid w:val="00A402EA"/>
    <w:rsid w:val="00A40B26"/>
    <w:rsid w:val="00A40B98"/>
    <w:rsid w:val="00A40EA2"/>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318"/>
    <w:rsid w:val="00A44975"/>
    <w:rsid w:val="00A44C14"/>
    <w:rsid w:val="00A45067"/>
    <w:rsid w:val="00A4522B"/>
    <w:rsid w:val="00A456D2"/>
    <w:rsid w:val="00A45B9B"/>
    <w:rsid w:val="00A45DED"/>
    <w:rsid w:val="00A45E48"/>
    <w:rsid w:val="00A4660E"/>
    <w:rsid w:val="00A46B81"/>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794"/>
    <w:rsid w:val="00A5297F"/>
    <w:rsid w:val="00A531F1"/>
    <w:rsid w:val="00A53421"/>
    <w:rsid w:val="00A53699"/>
    <w:rsid w:val="00A536BF"/>
    <w:rsid w:val="00A536CD"/>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7B5"/>
    <w:rsid w:val="00A6399A"/>
    <w:rsid w:val="00A63C28"/>
    <w:rsid w:val="00A63E7B"/>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2036"/>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C00"/>
    <w:rsid w:val="00A90D10"/>
    <w:rsid w:val="00A90EC6"/>
    <w:rsid w:val="00A90FA2"/>
    <w:rsid w:val="00A91012"/>
    <w:rsid w:val="00A9125E"/>
    <w:rsid w:val="00A91535"/>
    <w:rsid w:val="00A9159D"/>
    <w:rsid w:val="00A91DC2"/>
    <w:rsid w:val="00A91FAD"/>
    <w:rsid w:val="00A92211"/>
    <w:rsid w:val="00A9250F"/>
    <w:rsid w:val="00A92A20"/>
    <w:rsid w:val="00A92D10"/>
    <w:rsid w:val="00A92FCE"/>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417"/>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8AB"/>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4F7"/>
    <w:rsid w:val="00AD3936"/>
    <w:rsid w:val="00AD39DF"/>
    <w:rsid w:val="00AD45D5"/>
    <w:rsid w:val="00AD4639"/>
    <w:rsid w:val="00AD4872"/>
    <w:rsid w:val="00AD4892"/>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86B"/>
    <w:rsid w:val="00B04B26"/>
    <w:rsid w:val="00B04CBE"/>
    <w:rsid w:val="00B04F9E"/>
    <w:rsid w:val="00B04FBD"/>
    <w:rsid w:val="00B05042"/>
    <w:rsid w:val="00B054D9"/>
    <w:rsid w:val="00B054FC"/>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55D"/>
    <w:rsid w:val="00B527FB"/>
    <w:rsid w:val="00B529AF"/>
    <w:rsid w:val="00B531A3"/>
    <w:rsid w:val="00B534CC"/>
    <w:rsid w:val="00B53E7D"/>
    <w:rsid w:val="00B53EFB"/>
    <w:rsid w:val="00B53F54"/>
    <w:rsid w:val="00B54810"/>
    <w:rsid w:val="00B54DE7"/>
    <w:rsid w:val="00B54E03"/>
    <w:rsid w:val="00B54E6C"/>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BB8"/>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A65"/>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A9E"/>
    <w:rsid w:val="00B84EA7"/>
    <w:rsid w:val="00B85193"/>
    <w:rsid w:val="00B8572F"/>
    <w:rsid w:val="00B85D99"/>
    <w:rsid w:val="00B8621F"/>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205"/>
    <w:rsid w:val="00B96259"/>
    <w:rsid w:val="00B9634F"/>
    <w:rsid w:val="00B96581"/>
    <w:rsid w:val="00B96AD6"/>
    <w:rsid w:val="00B96F2C"/>
    <w:rsid w:val="00B97056"/>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29"/>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E7D"/>
    <w:rsid w:val="00BC5301"/>
    <w:rsid w:val="00BC54A3"/>
    <w:rsid w:val="00BC587B"/>
    <w:rsid w:val="00BC58EC"/>
    <w:rsid w:val="00BC59AE"/>
    <w:rsid w:val="00BC5A9D"/>
    <w:rsid w:val="00BC5F6A"/>
    <w:rsid w:val="00BC5F8E"/>
    <w:rsid w:val="00BC600F"/>
    <w:rsid w:val="00BC6B9C"/>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BF6"/>
    <w:rsid w:val="00BE0E99"/>
    <w:rsid w:val="00BE1407"/>
    <w:rsid w:val="00BE1463"/>
    <w:rsid w:val="00BE14AD"/>
    <w:rsid w:val="00BE1A4F"/>
    <w:rsid w:val="00BE22FB"/>
    <w:rsid w:val="00BE2628"/>
    <w:rsid w:val="00BE2A68"/>
    <w:rsid w:val="00BE395B"/>
    <w:rsid w:val="00BE3DFF"/>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AE9"/>
    <w:rsid w:val="00BF2BC8"/>
    <w:rsid w:val="00BF2C3B"/>
    <w:rsid w:val="00BF2C59"/>
    <w:rsid w:val="00BF2DDF"/>
    <w:rsid w:val="00BF3D39"/>
    <w:rsid w:val="00BF41F6"/>
    <w:rsid w:val="00BF44D0"/>
    <w:rsid w:val="00BF45A7"/>
    <w:rsid w:val="00BF46AE"/>
    <w:rsid w:val="00BF4C74"/>
    <w:rsid w:val="00BF4D20"/>
    <w:rsid w:val="00BF4FFD"/>
    <w:rsid w:val="00BF55F6"/>
    <w:rsid w:val="00BF5602"/>
    <w:rsid w:val="00BF5755"/>
    <w:rsid w:val="00BF585A"/>
    <w:rsid w:val="00BF5974"/>
    <w:rsid w:val="00BF5A1A"/>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9D6"/>
    <w:rsid w:val="00C04B55"/>
    <w:rsid w:val="00C04C51"/>
    <w:rsid w:val="00C04F14"/>
    <w:rsid w:val="00C0543D"/>
    <w:rsid w:val="00C0553E"/>
    <w:rsid w:val="00C0578E"/>
    <w:rsid w:val="00C057C4"/>
    <w:rsid w:val="00C061D3"/>
    <w:rsid w:val="00C06457"/>
    <w:rsid w:val="00C06593"/>
    <w:rsid w:val="00C06938"/>
    <w:rsid w:val="00C06A2D"/>
    <w:rsid w:val="00C06A90"/>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4EFA"/>
    <w:rsid w:val="00C1506B"/>
    <w:rsid w:val="00C1521B"/>
    <w:rsid w:val="00C15900"/>
    <w:rsid w:val="00C15D83"/>
    <w:rsid w:val="00C15E20"/>
    <w:rsid w:val="00C15F2F"/>
    <w:rsid w:val="00C15F64"/>
    <w:rsid w:val="00C1608E"/>
    <w:rsid w:val="00C166BB"/>
    <w:rsid w:val="00C16FA8"/>
    <w:rsid w:val="00C16FD9"/>
    <w:rsid w:val="00C17928"/>
    <w:rsid w:val="00C179DB"/>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8B7"/>
    <w:rsid w:val="00C358CA"/>
    <w:rsid w:val="00C35E9F"/>
    <w:rsid w:val="00C35F2C"/>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B88"/>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58"/>
    <w:rsid w:val="00C65ACE"/>
    <w:rsid w:val="00C65BD3"/>
    <w:rsid w:val="00C65D4C"/>
    <w:rsid w:val="00C65E8D"/>
    <w:rsid w:val="00C65F1E"/>
    <w:rsid w:val="00C6606A"/>
    <w:rsid w:val="00C660D2"/>
    <w:rsid w:val="00C66207"/>
    <w:rsid w:val="00C665A3"/>
    <w:rsid w:val="00C665FC"/>
    <w:rsid w:val="00C66689"/>
    <w:rsid w:val="00C66691"/>
    <w:rsid w:val="00C66A51"/>
    <w:rsid w:val="00C670DF"/>
    <w:rsid w:val="00C67B88"/>
    <w:rsid w:val="00C70F15"/>
    <w:rsid w:val="00C71A93"/>
    <w:rsid w:val="00C71F04"/>
    <w:rsid w:val="00C72066"/>
    <w:rsid w:val="00C7265B"/>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862"/>
    <w:rsid w:val="00C94E81"/>
    <w:rsid w:val="00C94F97"/>
    <w:rsid w:val="00C95053"/>
    <w:rsid w:val="00C95195"/>
    <w:rsid w:val="00C9589D"/>
    <w:rsid w:val="00C95B44"/>
    <w:rsid w:val="00C95D50"/>
    <w:rsid w:val="00C95E3B"/>
    <w:rsid w:val="00C964CD"/>
    <w:rsid w:val="00C9656B"/>
    <w:rsid w:val="00C967D6"/>
    <w:rsid w:val="00C969BE"/>
    <w:rsid w:val="00C96AFD"/>
    <w:rsid w:val="00C970CB"/>
    <w:rsid w:val="00C972F8"/>
    <w:rsid w:val="00C97756"/>
    <w:rsid w:val="00C97B9F"/>
    <w:rsid w:val="00C97F9F"/>
    <w:rsid w:val="00C97FCE"/>
    <w:rsid w:val="00CA05C1"/>
    <w:rsid w:val="00CA0ACE"/>
    <w:rsid w:val="00CA0DA5"/>
    <w:rsid w:val="00CA16F0"/>
    <w:rsid w:val="00CA2219"/>
    <w:rsid w:val="00CA2462"/>
    <w:rsid w:val="00CA2534"/>
    <w:rsid w:val="00CA26AA"/>
    <w:rsid w:val="00CA2C28"/>
    <w:rsid w:val="00CA2E68"/>
    <w:rsid w:val="00CA335E"/>
    <w:rsid w:val="00CA347C"/>
    <w:rsid w:val="00CA3894"/>
    <w:rsid w:val="00CA3B35"/>
    <w:rsid w:val="00CA44DD"/>
    <w:rsid w:val="00CA4C34"/>
    <w:rsid w:val="00CA4C87"/>
    <w:rsid w:val="00CA5182"/>
    <w:rsid w:val="00CA51A8"/>
    <w:rsid w:val="00CA56B3"/>
    <w:rsid w:val="00CA64A7"/>
    <w:rsid w:val="00CA64E7"/>
    <w:rsid w:val="00CA692C"/>
    <w:rsid w:val="00CA69E9"/>
    <w:rsid w:val="00CA6FDA"/>
    <w:rsid w:val="00CA72D8"/>
    <w:rsid w:val="00CB05B1"/>
    <w:rsid w:val="00CB0C9E"/>
    <w:rsid w:val="00CB1473"/>
    <w:rsid w:val="00CB16C4"/>
    <w:rsid w:val="00CB1ADD"/>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C00CD"/>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14"/>
    <w:rsid w:val="00CD4DDF"/>
    <w:rsid w:val="00CD50FE"/>
    <w:rsid w:val="00CD52D8"/>
    <w:rsid w:val="00CD53B2"/>
    <w:rsid w:val="00CD5E3E"/>
    <w:rsid w:val="00CD63E9"/>
    <w:rsid w:val="00CD645F"/>
    <w:rsid w:val="00CD6A1C"/>
    <w:rsid w:val="00CD702E"/>
    <w:rsid w:val="00CD72B3"/>
    <w:rsid w:val="00CD7750"/>
    <w:rsid w:val="00CD79E7"/>
    <w:rsid w:val="00CD7FA9"/>
    <w:rsid w:val="00CE01DE"/>
    <w:rsid w:val="00CE05E5"/>
    <w:rsid w:val="00CE060D"/>
    <w:rsid w:val="00CE06C6"/>
    <w:rsid w:val="00CE085F"/>
    <w:rsid w:val="00CE0CCC"/>
    <w:rsid w:val="00CE177D"/>
    <w:rsid w:val="00CE1E1E"/>
    <w:rsid w:val="00CE1EB8"/>
    <w:rsid w:val="00CE2318"/>
    <w:rsid w:val="00CE2527"/>
    <w:rsid w:val="00CE257B"/>
    <w:rsid w:val="00CE3014"/>
    <w:rsid w:val="00CE3108"/>
    <w:rsid w:val="00CE316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5E3"/>
    <w:rsid w:val="00CF2638"/>
    <w:rsid w:val="00CF2860"/>
    <w:rsid w:val="00CF2866"/>
    <w:rsid w:val="00CF2D93"/>
    <w:rsid w:val="00CF3031"/>
    <w:rsid w:val="00CF30E2"/>
    <w:rsid w:val="00CF385A"/>
    <w:rsid w:val="00CF3937"/>
    <w:rsid w:val="00CF3BC3"/>
    <w:rsid w:val="00CF3D78"/>
    <w:rsid w:val="00CF3E65"/>
    <w:rsid w:val="00CF408A"/>
    <w:rsid w:val="00CF42C6"/>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6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5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28E"/>
    <w:rsid w:val="00D6392A"/>
    <w:rsid w:val="00D63B52"/>
    <w:rsid w:val="00D64689"/>
    <w:rsid w:val="00D64995"/>
    <w:rsid w:val="00D64C74"/>
    <w:rsid w:val="00D64C85"/>
    <w:rsid w:val="00D64CAA"/>
    <w:rsid w:val="00D65E5B"/>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CBA"/>
    <w:rsid w:val="00D75DDB"/>
    <w:rsid w:val="00D7664D"/>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AE3"/>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1FA1"/>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515"/>
    <w:rsid w:val="00D94677"/>
    <w:rsid w:val="00D94B60"/>
    <w:rsid w:val="00D94BAB"/>
    <w:rsid w:val="00D94C3D"/>
    <w:rsid w:val="00D94E70"/>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404"/>
    <w:rsid w:val="00DA17A7"/>
    <w:rsid w:val="00DA1874"/>
    <w:rsid w:val="00DA19FA"/>
    <w:rsid w:val="00DA1EA7"/>
    <w:rsid w:val="00DA2280"/>
    <w:rsid w:val="00DA24A8"/>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66F"/>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3FEF"/>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14B"/>
    <w:rsid w:val="00DE07EE"/>
    <w:rsid w:val="00DE11A8"/>
    <w:rsid w:val="00DE12A0"/>
    <w:rsid w:val="00DE1371"/>
    <w:rsid w:val="00DE1B2D"/>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B5C"/>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C05"/>
    <w:rsid w:val="00DF4EE6"/>
    <w:rsid w:val="00DF51A7"/>
    <w:rsid w:val="00DF5687"/>
    <w:rsid w:val="00DF5980"/>
    <w:rsid w:val="00DF5D06"/>
    <w:rsid w:val="00DF60E0"/>
    <w:rsid w:val="00DF6393"/>
    <w:rsid w:val="00DF6506"/>
    <w:rsid w:val="00DF66AB"/>
    <w:rsid w:val="00DF6BC5"/>
    <w:rsid w:val="00DF6E9B"/>
    <w:rsid w:val="00DF721D"/>
    <w:rsid w:val="00DF76E7"/>
    <w:rsid w:val="00DF7A5C"/>
    <w:rsid w:val="00DF7C77"/>
    <w:rsid w:val="00E00800"/>
    <w:rsid w:val="00E00D37"/>
    <w:rsid w:val="00E00DA2"/>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81F"/>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BE"/>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445"/>
    <w:rsid w:val="00E24640"/>
    <w:rsid w:val="00E24C08"/>
    <w:rsid w:val="00E24E90"/>
    <w:rsid w:val="00E24EDE"/>
    <w:rsid w:val="00E25171"/>
    <w:rsid w:val="00E251D7"/>
    <w:rsid w:val="00E25515"/>
    <w:rsid w:val="00E25642"/>
    <w:rsid w:val="00E257F4"/>
    <w:rsid w:val="00E25A22"/>
    <w:rsid w:val="00E262B3"/>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77A"/>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824"/>
    <w:rsid w:val="00E409F9"/>
    <w:rsid w:val="00E40CC0"/>
    <w:rsid w:val="00E40CE5"/>
    <w:rsid w:val="00E416EF"/>
    <w:rsid w:val="00E4174A"/>
    <w:rsid w:val="00E41CB0"/>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7BF"/>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5C1F"/>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AE"/>
    <w:rsid w:val="00E807B2"/>
    <w:rsid w:val="00E80AF5"/>
    <w:rsid w:val="00E80BD5"/>
    <w:rsid w:val="00E80E67"/>
    <w:rsid w:val="00E80FFC"/>
    <w:rsid w:val="00E810D6"/>
    <w:rsid w:val="00E8163B"/>
    <w:rsid w:val="00E81AFD"/>
    <w:rsid w:val="00E81B42"/>
    <w:rsid w:val="00E820A4"/>
    <w:rsid w:val="00E827B3"/>
    <w:rsid w:val="00E82ACD"/>
    <w:rsid w:val="00E82F43"/>
    <w:rsid w:val="00E8337E"/>
    <w:rsid w:val="00E834DC"/>
    <w:rsid w:val="00E83595"/>
    <w:rsid w:val="00E836B4"/>
    <w:rsid w:val="00E83E65"/>
    <w:rsid w:val="00E83EAE"/>
    <w:rsid w:val="00E8427D"/>
    <w:rsid w:val="00E842B9"/>
    <w:rsid w:val="00E847BD"/>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686"/>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0C02"/>
    <w:rsid w:val="00EA1051"/>
    <w:rsid w:val="00EA153F"/>
    <w:rsid w:val="00EA191A"/>
    <w:rsid w:val="00EA1BE5"/>
    <w:rsid w:val="00EA1ED5"/>
    <w:rsid w:val="00EA2184"/>
    <w:rsid w:val="00EA248F"/>
    <w:rsid w:val="00EA271E"/>
    <w:rsid w:val="00EA2F2D"/>
    <w:rsid w:val="00EA2F55"/>
    <w:rsid w:val="00EA2F5D"/>
    <w:rsid w:val="00EA3520"/>
    <w:rsid w:val="00EA36E6"/>
    <w:rsid w:val="00EA3B7C"/>
    <w:rsid w:val="00EA44EE"/>
    <w:rsid w:val="00EA4678"/>
    <w:rsid w:val="00EA48EF"/>
    <w:rsid w:val="00EA49D6"/>
    <w:rsid w:val="00EA49F5"/>
    <w:rsid w:val="00EA4F13"/>
    <w:rsid w:val="00EA5059"/>
    <w:rsid w:val="00EA5252"/>
    <w:rsid w:val="00EA552A"/>
    <w:rsid w:val="00EA5FD7"/>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3C2"/>
    <w:rsid w:val="00EC1449"/>
    <w:rsid w:val="00EC16E2"/>
    <w:rsid w:val="00EC1718"/>
    <w:rsid w:val="00EC1ED4"/>
    <w:rsid w:val="00EC2511"/>
    <w:rsid w:val="00EC2880"/>
    <w:rsid w:val="00EC2896"/>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F2"/>
    <w:rsid w:val="00ED6912"/>
    <w:rsid w:val="00ED6DE0"/>
    <w:rsid w:val="00ED707E"/>
    <w:rsid w:val="00ED7200"/>
    <w:rsid w:val="00ED744F"/>
    <w:rsid w:val="00ED7523"/>
    <w:rsid w:val="00ED75D3"/>
    <w:rsid w:val="00ED7C35"/>
    <w:rsid w:val="00EE0A2C"/>
    <w:rsid w:val="00EE0D84"/>
    <w:rsid w:val="00EE183F"/>
    <w:rsid w:val="00EE196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9DE"/>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66A"/>
    <w:rsid w:val="00F22D4D"/>
    <w:rsid w:val="00F22E28"/>
    <w:rsid w:val="00F231D8"/>
    <w:rsid w:val="00F232D8"/>
    <w:rsid w:val="00F23713"/>
    <w:rsid w:val="00F23B45"/>
    <w:rsid w:val="00F23D46"/>
    <w:rsid w:val="00F240B6"/>
    <w:rsid w:val="00F241F8"/>
    <w:rsid w:val="00F24266"/>
    <w:rsid w:val="00F242BB"/>
    <w:rsid w:val="00F24321"/>
    <w:rsid w:val="00F24423"/>
    <w:rsid w:val="00F24446"/>
    <w:rsid w:val="00F2447B"/>
    <w:rsid w:val="00F2490B"/>
    <w:rsid w:val="00F2523D"/>
    <w:rsid w:val="00F25275"/>
    <w:rsid w:val="00F25340"/>
    <w:rsid w:val="00F25625"/>
    <w:rsid w:val="00F25B9C"/>
    <w:rsid w:val="00F25EA7"/>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B80"/>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334"/>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1BF"/>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5C21"/>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8BB"/>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F3F"/>
    <w:rsid w:val="00FE02FD"/>
    <w:rsid w:val="00FE06DD"/>
    <w:rsid w:val="00FE0AE0"/>
    <w:rsid w:val="00FE0C3F"/>
    <w:rsid w:val="00FE0F7B"/>
    <w:rsid w:val="00FE1323"/>
    <w:rsid w:val="00FE1354"/>
    <w:rsid w:val="00FE20A0"/>
    <w:rsid w:val="00FE21BE"/>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13C7C4"/>
  <w15:chartTrackingRefBased/>
  <w15:docId w15:val="{F9488DAA-88B3-4405-B436-421D3675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E00DA2"/>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tabs>
        <w:tab w:val="clear" w:pos="1148"/>
        <w:tab w:val="num" w:pos="864"/>
      </w:tabs>
      <w:spacing w:before="480" w:after="480"/>
      <w:ind w:left="864"/>
      <w:jc w:val="left"/>
      <w:outlineLvl w:val="3"/>
    </w:pPr>
    <w:rPr>
      <w:rFonts w:cs="Arial"/>
    </w:rPr>
  </w:style>
  <w:style w:type="paragraph" w:styleId="Ttulo5">
    <w:name w:val="heading 5"/>
    <w:basedOn w:val="Normal"/>
    <w:next w:val="Normal"/>
    <w:qFormat/>
    <w:rsid w:val="00FB162A"/>
    <w:pPr>
      <w:numPr>
        <w:ilvl w:val="4"/>
        <w:numId w:val="1"/>
      </w:numPr>
      <w:spacing w:before="480" w:after="480"/>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2"/>
      </w:numPr>
    </w:pPr>
    <w:rPr>
      <w:caps w:val="0"/>
      <w:szCs w:val="28"/>
    </w:rPr>
  </w:style>
  <w:style w:type="paragraph" w:customStyle="1" w:styleId="Apendice2">
    <w:name w:val="Apendice 2"/>
    <w:basedOn w:val="Ttulo2"/>
    <w:rsid w:val="00A05334"/>
    <w:pPr>
      <w:numPr>
        <w:numId w:val="2"/>
      </w:numPr>
    </w:pPr>
  </w:style>
  <w:style w:type="paragraph" w:customStyle="1" w:styleId="Apendice3">
    <w:name w:val="Apendice 3"/>
    <w:basedOn w:val="Ttulo3"/>
    <w:next w:val="Texto"/>
    <w:rsid w:val="00A05334"/>
    <w:pPr>
      <w:numPr>
        <w:numId w:val="2"/>
      </w:numPr>
    </w:pPr>
  </w:style>
  <w:style w:type="character" w:customStyle="1" w:styleId="apple-tab-span">
    <w:name w:val="apple-tab-span"/>
    <w:rsid w:val="00487D91"/>
  </w:style>
  <w:style w:type="paragraph" w:styleId="Ttulo">
    <w:name w:val="Title"/>
    <w:basedOn w:val="Normal"/>
    <w:next w:val="Normal"/>
    <w:link w:val="TtuloChar"/>
    <w:qFormat/>
    <w:rsid w:val="00C14EFA"/>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C14EFA"/>
    <w:rPr>
      <w:rFonts w:ascii="Calibri Light" w:eastAsia="Times New Roman" w:hAnsi="Calibri Light" w:cs="Times New Roman"/>
      <w:b/>
      <w:bCs/>
      <w:kern w:val="28"/>
      <w:sz w:val="32"/>
      <w:szCs w:val="32"/>
    </w:rPr>
  </w:style>
  <w:style w:type="paragraph" w:styleId="CabealhodoSumrio">
    <w:name w:val="TOC Heading"/>
    <w:basedOn w:val="Ttulo1"/>
    <w:next w:val="Normal"/>
    <w:uiPriority w:val="39"/>
    <w:unhideWhenUsed/>
    <w:qFormat/>
    <w:rsid w:val="00473FCB"/>
    <w:pPr>
      <w:keepLines/>
      <w:numPr>
        <w:numId w:val="0"/>
      </w:numPr>
      <w:spacing w:before="240" w:after="0" w:line="259" w:lineRule="auto"/>
      <w:outlineLvl w:val="9"/>
    </w:pPr>
    <w:rPr>
      <w:rFonts w:ascii="Calibri Light" w:hAnsi="Calibri Light" w:cs="Times New Roman"/>
      <w:b w:val="0"/>
      <w:caps w:val="0"/>
      <w:color w:val="2F5496"/>
      <w:sz w:val="32"/>
      <w:szCs w:val="32"/>
    </w:rPr>
  </w:style>
  <w:style w:type="character" w:customStyle="1" w:styleId="CabealhoChar">
    <w:name w:val="Cabeçalho Char"/>
    <w:link w:val="Cabealho"/>
    <w:uiPriority w:val="99"/>
    <w:rsid w:val="009A3550"/>
  </w:style>
  <w:style w:type="character" w:styleId="MenoPendente">
    <w:name w:val="Unresolved Mention"/>
    <w:uiPriority w:val="99"/>
    <w:semiHidden/>
    <w:unhideWhenUsed/>
    <w:rsid w:val="002421F6"/>
    <w:rPr>
      <w:color w:val="605E5C"/>
      <w:shd w:val="clear" w:color="auto" w:fill="E1DFDD"/>
    </w:rPr>
  </w:style>
  <w:style w:type="character" w:styleId="TextodoEspaoReservado">
    <w:name w:val="Placeholder Text"/>
    <w:basedOn w:val="Fontepargpadro"/>
    <w:uiPriority w:val="99"/>
    <w:semiHidden/>
    <w:rsid w:val="00FB5C21"/>
    <w:rPr>
      <w:color w:val="808080"/>
    </w:rPr>
  </w:style>
  <w:style w:type="paragraph" w:styleId="PargrafodaLista">
    <w:name w:val="List Paragraph"/>
    <w:basedOn w:val="Normal"/>
    <w:uiPriority w:val="34"/>
    <w:qFormat/>
    <w:rsid w:val="00177714"/>
    <w:pPr>
      <w:ind w:left="720"/>
      <w:contextualSpacing/>
    </w:pPr>
  </w:style>
  <w:style w:type="character" w:styleId="nfase">
    <w:name w:val="Emphasis"/>
    <w:basedOn w:val="Fontepargpadro"/>
    <w:qFormat/>
    <w:rsid w:val="00A40E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3628">
      <w:bodyDiv w:val="1"/>
      <w:marLeft w:val="0"/>
      <w:marRight w:val="0"/>
      <w:marTop w:val="0"/>
      <w:marBottom w:val="0"/>
      <w:divBdr>
        <w:top w:val="none" w:sz="0" w:space="0" w:color="auto"/>
        <w:left w:val="none" w:sz="0" w:space="0" w:color="auto"/>
        <w:bottom w:val="none" w:sz="0" w:space="0" w:color="auto"/>
        <w:right w:val="none" w:sz="0" w:space="0" w:color="auto"/>
      </w:divBdr>
      <w:divsChild>
        <w:div w:id="1512797279">
          <w:marLeft w:val="0"/>
          <w:marRight w:val="0"/>
          <w:marTop w:val="0"/>
          <w:marBottom w:val="0"/>
          <w:divBdr>
            <w:top w:val="none" w:sz="0" w:space="0" w:color="auto"/>
            <w:left w:val="none" w:sz="0" w:space="0" w:color="auto"/>
            <w:bottom w:val="none" w:sz="0" w:space="0" w:color="auto"/>
            <w:right w:val="none" w:sz="0" w:space="0" w:color="auto"/>
          </w:divBdr>
          <w:divsChild>
            <w:div w:id="568728900">
              <w:marLeft w:val="0"/>
              <w:marRight w:val="0"/>
              <w:marTop w:val="0"/>
              <w:marBottom w:val="0"/>
              <w:divBdr>
                <w:top w:val="none" w:sz="0" w:space="0" w:color="auto"/>
                <w:left w:val="none" w:sz="0" w:space="0" w:color="auto"/>
                <w:bottom w:val="none" w:sz="0" w:space="0" w:color="auto"/>
                <w:right w:val="none" w:sz="0" w:space="0" w:color="auto"/>
              </w:divBdr>
            </w:div>
            <w:div w:id="992412215">
              <w:marLeft w:val="0"/>
              <w:marRight w:val="0"/>
              <w:marTop w:val="0"/>
              <w:marBottom w:val="0"/>
              <w:divBdr>
                <w:top w:val="none" w:sz="0" w:space="0" w:color="auto"/>
                <w:left w:val="none" w:sz="0" w:space="0" w:color="auto"/>
                <w:bottom w:val="none" w:sz="0" w:space="0" w:color="auto"/>
                <w:right w:val="none" w:sz="0" w:space="0" w:color="auto"/>
              </w:divBdr>
            </w:div>
            <w:div w:id="2046252658">
              <w:marLeft w:val="0"/>
              <w:marRight w:val="0"/>
              <w:marTop w:val="0"/>
              <w:marBottom w:val="0"/>
              <w:divBdr>
                <w:top w:val="none" w:sz="0" w:space="0" w:color="auto"/>
                <w:left w:val="none" w:sz="0" w:space="0" w:color="auto"/>
                <w:bottom w:val="none" w:sz="0" w:space="0" w:color="auto"/>
                <w:right w:val="none" w:sz="0" w:space="0" w:color="auto"/>
              </w:divBdr>
            </w:div>
            <w:div w:id="1901861918">
              <w:marLeft w:val="0"/>
              <w:marRight w:val="0"/>
              <w:marTop w:val="0"/>
              <w:marBottom w:val="0"/>
              <w:divBdr>
                <w:top w:val="none" w:sz="0" w:space="0" w:color="auto"/>
                <w:left w:val="none" w:sz="0" w:space="0" w:color="auto"/>
                <w:bottom w:val="none" w:sz="0" w:space="0" w:color="auto"/>
                <w:right w:val="none" w:sz="0" w:space="0" w:color="auto"/>
              </w:divBdr>
            </w:div>
            <w:div w:id="1000889817">
              <w:marLeft w:val="0"/>
              <w:marRight w:val="0"/>
              <w:marTop w:val="0"/>
              <w:marBottom w:val="0"/>
              <w:divBdr>
                <w:top w:val="none" w:sz="0" w:space="0" w:color="auto"/>
                <w:left w:val="none" w:sz="0" w:space="0" w:color="auto"/>
                <w:bottom w:val="none" w:sz="0" w:space="0" w:color="auto"/>
                <w:right w:val="none" w:sz="0" w:space="0" w:color="auto"/>
              </w:divBdr>
            </w:div>
            <w:div w:id="1995406546">
              <w:marLeft w:val="0"/>
              <w:marRight w:val="0"/>
              <w:marTop w:val="0"/>
              <w:marBottom w:val="0"/>
              <w:divBdr>
                <w:top w:val="none" w:sz="0" w:space="0" w:color="auto"/>
                <w:left w:val="none" w:sz="0" w:space="0" w:color="auto"/>
                <w:bottom w:val="none" w:sz="0" w:space="0" w:color="auto"/>
                <w:right w:val="none" w:sz="0" w:space="0" w:color="auto"/>
              </w:divBdr>
            </w:div>
            <w:div w:id="632369135">
              <w:marLeft w:val="0"/>
              <w:marRight w:val="0"/>
              <w:marTop w:val="0"/>
              <w:marBottom w:val="0"/>
              <w:divBdr>
                <w:top w:val="none" w:sz="0" w:space="0" w:color="auto"/>
                <w:left w:val="none" w:sz="0" w:space="0" w:color="auto"/>
                <w:bottom w:val="none" w:sz="0" w:space="0" w:color="auto"/>
                <w:right w:val="none" w:sz="0" w:space="0" w:color="auto"/>
              </w:divBdr>
            </w:div>
            <w:div w:id="2008749168">
              <w:marLeft w:val="0"/>
              <w:marRight w:val="0"/>
              <w:marTop w:val="0"/>
              <w:marBottom w:val="0"/>
              <w:divBdr>
                <w:top w:val="none" w:sz="0" w:space="0" w:color="auto"/>
                <w:left w:val="none" w:sz="0" w:space="0" w:color="auto"/>
                <w:bottom w:val="none" w:sz="0" w:space="0" w:color="auto"/>
                <w:right w:val="none" w:sz="0" w:space="0" w:color="auto"/>
              </w:divBdr>
            </w:div>
            <w:div w:id="6946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435">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6">
          <w:marLeft w:val="0"/>
          <w:marRight w:val="0"/>
          <w:marTop w:val="0"/>
          <w:marBottom w:val="0"/>
          <w:divBdr>
            <w:top w:val="none" w:sz="0" w:space="0" w:color="auto"/>
            <w:left w:val="none" w:sz="0" w:space="0" w:color="auto"/>
            <w:bottom w:val="none" w:sz="0" w:space="0" w:color="auto"/>
            <w:right w:val="none" w:sz="0" w:space="0" w:color="auto"/>
          </w:divBdr>
          <w:divsChild>
            <w:div w:id="445006529">
              <w:marLeft w:val="0"/>
              <w:marRight w:val="0"/>
              <w:marTop w:val="0"/>
              <w:marBottom w:val="0"/>
              <w:divBdr>
                <w:top w:val="none" w:sz="0" w:space="0" w:color="auto"/>
                <w:left w:val="none" w:sz="0" w:space="0" w:color="auto"/>
                <w:bottom w:val="none" w:sz="0" w:space="0" w:color="auto"/>
                <w:right w:val="none" w:sz="0" w:space="0" w:color="auto"/>
              </w:divBdr>
            </w:div>
            <w:div w:id="3206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594">
      <w:bodyDiv w:val="1"/>
      <w:marLeft w:val="0"/>
      <w:marRight w:val="0"/>
      <w:marTop w:val="0"/>
      <w:marBottom w:val="0"/>
      <w:divBdr>
        <w:top w:val="none" w:sz="0" w:space="0" w:color="auto"/>
        <w:left w:val="none" w:sz="0" w:space="0" w:color="auto"/>
        <w:bottom w:val="none" w:sz="0" w:space="0" w:color="auto"/>
        <w:right w:val="none" w:sz="0" w:space="0" w:color="auto"/>
      </w:divBdr>
      <w:divsChild>
        <w:div w:id="1472672515">
          <w:marLeft w:val="0"/>
          <w:marRight w:val="0"/>
          <w:marTop w:val="0"/>
          <w:marBottom w:val="0"/>
          <w:divBdr>
            <w:top w:val="none" w:sz="0" w:space="0" w:color="auto"/>
            <w:left w:val="none" w:sz="0" w:space="0" w:color="auto"/>
            <w:bottom w:val="none" w:sz="0" w:space="0" w:color="auto"/>
            <w:right w:val="none" w:sz="0" w:space="0" w:color="auto"/>
          </w:divBdr>
          <w:divsChild>
            <w:div w:id="1988435939">
              <w:marLeft w:val="0"/>
              <w:marRight w:val="0"/>
              <w:marTop w:val="0"/>
              <w:marBottom w:val="0"/>
              <w:divBdr>
                <w:top w:val="none" w:sz="0" w:space="0" w:color="auto"/>
                <w:left w:val="none" w:sz="0" w:space="0" w:color="auto"/>
                <w:bottom w:val="none" w:sz="0" w:space="0" w:color="auto"/>
                <w:right w:val="none" w:sz="0" w:space="0" w:color="auto"/>
              </w:divBdr>
            </w:div>
            <w:div w:id="1406604761">
              <w:marLeft w:val="0"/>
              <w:marRight w:val="0"/>
              <w:marTop w:val="0"/>
              <w:marBottom w:val="0"/>
              <w:divBdr>
                <w:top w:val="none" w:sz="0" w:space="0" w:color="auto"/>
                <w:left w:val="none" w:sz="0" w:space="0" w:color="auto"/>
                <w:bottom w:val="none" w:sz="0" w:space="0" w:color="auto"/>
                <w:right w:val="none" w:sz="0" w:space="0" w:color="auto"/>
              </w:divBdr>
            </w:div>
            <w:div w:id="1044403724">
              <w:marLeft w:val="0"/>
              <w:marRight w:val="0"/>
              <w:marTop w:val="0"/>
              <w:marBottom w:val="0"/>
              <w:divBdr>
                <w:top w:val="none" w:sz="0" w:space="0" w:color="auto"/>
                <w:left w:val="none" w:sz="0" w:space="0" w:color="auto"/>
                <w:bottom w:val="none" w:sz="0" w:space="0" w:color="auto"/>
                <w:right w:val="none" w:sz="0" w:space="0" w:color="auto"/>
              </w:divBdr>
            </w:div>
            <w:div w:id="8498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422">
      <w:bodyDiv w:val="1"/>
      <w:marLeft w:val="0"/>
      <w:marRight w:val="0"/>
      <w:marTop w:val="0"/>
      <w:marBottom w:val="0"/>
      <w:divBdr>
        <w:top w:val="none" w:sz="0" w:space="0" w:color="auto"/>
        <w:left w:val="none" w:sz="0" w:space="0" w:color="auto"/>
        <w:bottom w:val="none" w:sz="0" w:space="0" w:color="auto"/>
        <w:right w:val="none" w:sz="0" w:space="0" w:color="auto"/>
      </w:divBdr>
      <w:divsChild>
        <w:div w:id="2047944410">
          <w:marLeft w:val="0"/>
          <w:marRight w:val="0"/>
          <w:marTop w:val="0"/>
          <w:marBottom w:val="0"/>
          <w:divBdr>
            <w:top w:val="none" w:sz="0" w:space="0" w:color="auto"/>
            <w:left w:val="none" w:sz="0" w:space="0" w:color="auto"/>
            <w:bottom w:val="none" w:sz="0" w:space="0" w:color="auto"/>
            <w:right w:val="none" w:sz="0" w:space="0" w:color="auto"/>
          </w:divBdr>
          <w:divsChild>
            <w:div w:id="5361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8061">
      <w:bodyDiv w:val="1"/>
      <w:marLeft w:val="0"/>
      <w:marRight w:val="0"/>
      <w:marTop w:val="0"/>
      <w:marBottom w:val="0"/>
      <w:divBdr>
        <w:top w:val="none" w:sz="0" w:space="0" w:color="auto"/>
        <w:left w:val="none" w:sz="0" w:space="0" w:color="auto"/>
        <w:bottom w:val="none" w:sz="0" w:space="0" w:color="auto"/>
        <w:right w:val="none" w:sz="0" w:space="0" w:color="auto"/>
      </w:divBdr>
      <w:divsChild>
        <w:div w:id="572855598">
          <w:marLeft w:val="0"/>
          <w:marRight w:val="0"/>
          <w:marTop w:val="0"/>
          <w:marBottom w:val="0"/>
          <w:divBdr>
            <w:top w:val="none" w:sz="0" w:space="0" w:color="auto"/>
            <w:left w:val="none" w:sz="0" w:space="0" w:color="auto"/>
            <w:bottom w:val="none" w:sz="0" w:space="0" w:color="auto"/>
            <w:right w:val="none" w:sz="0" w:space="0" w:color="auto"/>
          </w:divBdr>
          <w:divsChild>
            <w:div w:id="9987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438528164">
      <w:bodyDiv w:val="1"/>
      <w:marLeft w:val="0"/>
      <w:marRight w:val="0"/>
      <w:marTop w:val="0"/>
      <w:marBottom w:val="0"/>
      <w:divBdr>
        <w:top w:val="none" w:sz="0" w:space="0" w:color="auto"/>
        <w:left w:val="none" w:sz="0" w:space="0" w:color="auto"/>
        <w:bottom w:val="none" w:sz="0" w:space="0" w:color="auto"/>
        <w:right w:val="none" w:sz="0" w:space="0" w:color="auto"/>
      </w:divBdr>
    </w:div>
    <w:div w:id="450779919">
      <w:bodyDiv w:val="1"/>
      <w:marLeft w:val="0"/>
      <w:marRight w:val="0"/>
      <w:marTop w:val="0"/>
      <w:marBottom w:val="0"/>
      <w:divBdr>
        <w:top w:val="none" w:sz="0" w:space="0" w:color="auto"/>
        <w:left w:val="none" w:sz="0" w:space="0" w:color="auto"/>
        <w:bottom w:val="none" w:sz="0" w:space="0" w:color="auto"/>
        <w:right w:val="none" w:sz="0" w:space="0" w:color="auto"/>
      </w:divBdr>
      <w:divsChild>
        <w:div w:id="363143201">
          <w:marLeft w:val="0"/>
          <w:marRight w:val="0"/>
          <w:marTop w:val="0"/>
          <w:marBottom w:val="0"/>
          <w:divBdr>
            <w:top w:val="none" w:sz="0" w:space="0" w:color="auto"/>
            <w:left w:val="none" w:sz="0" w:space="0" w:color="auto"/>
            <w:bottom w:val="none" w:sz="0" w:space="0" w:color="auto"/>
            <w:right w:val="none" w:sz="0" w:space="0" w:color="auto"/>
          </w:divBdr>
          <w:divsChild>
            <w:div w:id="1161773426">
              <w:marLeft w:val="0"/>
              <w:marRight w:val="0"/>
              <w:marTop w:val="0"/>
              <w:marBottom w:val="0"/>
              <w:divBdr>
                <w:top w:val="none" w:sz="0" w:space="0" w:color="auto"/>
                <w:left w:val="none" w:sz="0" w:space="0" w:color="auto"/>
                <w:bottom w:val="none" w:sz="0" w:space="0" w:color="auto"/>
                <w:right w:val="none" w:sz="0" w:space="0" w:color="auto"/>
              </w:divBdr>
            </w:div>
            <w:div w:id="1471360882">
              <w:marLeft w:val="0"/>
              <w:marRight w:val="0"/>
              <w:marTop w:val="0"/>
              <w:marBottom w:val="0"/>
              <w:divBdr>
                <w:top w:val="none" w:sz="0" w:space="0" w:color="auto"/>
                <w:left w:val="none" w:sz="0" w:space="0" w:color="auto"/>
                <w:bottom w:val="none" w:sz="0" w:space="0" w:color="auto"/>
                <w:right w:val="none" w:sz="0" w:space="0" w:color="auto"/>
              </w:divBdr>
            </w:div>
            <w:div w:id="748307590">
              <w:marLeft w:val="0"/>
              <w:marRight w:val="0"/>
              <w:marTop w:val="0"/>
              <w:marBottom w:val="0"/>
              <w:divBdr>
                <w:top w:val="none" w:sz="0" w:space="0" w:color="auto"/>
                <w:left w:val="none" w:sz="0" w:space="0" w:color="auto"/>
                <w:bottom w:val="none" w:sz="0" w:space="0" w:color="auto"/>
                <w:right w:val="none" w:sz="0" w:space="0" w:color="auto"/>
              </w:divBdr>
            </w:div>
            <w:div w:id="1731002610">
              <w:marLeft w:val="0"/>
              <w:marRight w:val="0"/>
              <w:marTop w:val="0"/>
              <w:marBottom w:val="0"/>
              <w:divBdr>
                <w:top w:val="none" w:sz="0" w:space="0" w:color="auto"/>
                <w:left w:val="none" w:sz="0" w:space="0" w:color="auto"/>
                <w:bottom w:val="none" w:sz="0" w:space="0" w:color="auto"/>
                <w:right w:val="none" w:sz="0" w:space="0" w:color="auto"/>
              </w:divBdr>
            </w:div>
            <w:div w:id="13910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5198">
      <w:bodyDiv w:val="1"/>
      <w:marLeft w:val="0"/>
      <w:marRight w:val="0"/>
      <w:marTop w:val="0"/>
      <w:marBottom w:val="0"/>
      <w:divBdr>
        <w:top w:val="none" w:sz="0" w:space="0" w:color="auto"/>
        <w:left w:val="none" w:sz="0" w:space="0" w:color="auto"/>
        <w:bottom w:val="none" w:sz="0" w:space="0" w:color="auto"/>
        <w:right w:val="none" w:sz="0" w:space="0" w:color="auto"/>
      </w:divBdr>
      <w:divsChild>
        <w:div w:id="1978949">
          <w:marLeft w:val="0"/>
          <w:marRight w:val="0"/>
          <w:marTop w:val="0"/>
          <w:marBottom w:val="0"/>
          <w:divBdr>
            <w:top w:val="none" w:sz="0" w:space="0" w:color="auto"/>
            <w:left w:val="none" w:sz="0" w:space="0" w:color="auto"/>
            <w:bottom w:val="none" w:sz="0" w:space="0" w:color="auto"/>
            <w:right w:val="none" w:sz="0" w:space="0" w:color="auto"/>
          </w:divBdr>
          <w:divsChild>
            <w:div w:id="61106041">
              <w:marLeft w:val="0"/>
              <w:marRight w:val="0"/>
              <w:marTop w:val="0"/>
              <w:marBottom w:val="0"/>
              <w:divBdr>
                <w:top w:val="none" w:sz="0" w:space="0" w:color="auto"/>
                <w:left w:val="none" w:sz="0" w:space="0" w:color="auto"/>
                <w:bottom w:val="none" w:sz="0" w:space="0" w:color="auto"/>
                <w:right w:val="none" w:sz="0" w:space="0" w:color="auto"/>
              </w:divBdr>
            </w:div>
            <w:div w:id="1014457428">
              <w:marLeft w:val="0"/>
              <w:marRight w:val="0"/>
              <w:marTop w:val="0"/>
              <w:marBottom w:val="0"/>
              <w:divBdr>
                <w:top w:val="none" w:sz="0" w:space="0" w:color="auto"/>
                <w:left w:val="none" w:sz="0" w:space="0" w:color="auto"/>
                <w:bottom w:val="none" w:sz="0" w:space="0" w:color="auto"/>
                <w:right w:val="none" w:sz="0" w:space="0" w:color="auto"/>
              </w:divBdr>
            </w:div>
            <w:div w:id="2695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65141954">
      <w:bodyDiv w:val="1"/>
      <w:marLeft w:val="0"/>
      <w:marRight w:val="0"/>
      <w:marTop w:val="0"/>
      <w:marBottom w:val="0"/>
      <w:divBdr>
        <w:top w:val="none" w:sz="0" w:space="0" w:color="auto"/>
        <w:left w:val="none" w:sz="0" w:space="0" w:color="auto"/>
        <w:bottom w:val="none" w:sz="0" w:space="0" w:color="auto"/>
        <w:right w:val="none" w:sz="0" w:space="0" w:color="auto"/>
      </w:divBdr>
      <w:divsChild>
        <w:div w:id="2009744249">
          <w:marLeft w:val="0"/>
          <w:marRight w:val="0"/>
          <w:marTop w:val="0"/>
          <w:marBottom w:val="0"/>
          <w:divBdr>
            <w:top w:val="none" w:sz="0" w:space="0" w:color="auto"/>
            <w:left w:val="none" w:sz="0" w:space="0" w:color="auto"/>
            <w:bottom w:val="none" w:sz="0" w:space="0" w:color="auto"/>
            <w:right w:val="none" w:sz="0" w:space="0" w:color="auto"/>
          </w:divBdr>
          <w:divsChild>
            <w:div w:id="1298684238">
              <w:marLeft w:val="0"/>
              <w:marRight w:val="0"/>
              <w:marTop w:val="0"/>
              <w:marBottom w:val="0"/>
              <w:divBdr>
                <w:top w:val="none" w:sz="0" w:space="0" w:color="auto"/>
                <w:left w:val="none" w:sz="0" w:space="0" w:color="auto"/>
                <w:bottom w:val="none" w:sz="0" w:space="0" w:color="auto"/>
                <w:right w:val="none" w:sz="0" w:space="0" w:color="auto"/>
              </w:divBdr>
            </w:div>
            <w:div w:id="439104328">
              <w:marLeft w:val="0"/>
              <w:marRight w:val="0"/>
              <w:marTop w:val="0"/>
              <w:marBottom w:val="0"/>
              <w:divBdr>
                <w:top w:val="none" w:sz="0" w:space="0" w:color="auto"/>
                <w:left w:val="none" w:sz="0" w:space="0" w:color="auto"/>
                <w:bottom w:val="none" w:sz="0" w:space="0" w:color="auto"/>
                <w:right w:val="none" w:sz="0" w:space="0" w:color="auto"/>
              </w:divBdr>
            </w:div>
            <w:div w:id="1915361485">
              <w:marLeft w:val="0"/>
              <w:marRight w:val="0"/>
              <w:marTop w:val="0"/>
              <w:marBottom w:val="0"/>
              <w:divBdr>
                <w:top w:val="none" w:sz="0" w:space="0" w:color="auto"/>
                <w:left w:val="none" w:sz="0" w:space="0" w:color="auto"/>
                <w:bottom w:val="none" w:sz="0" w:space="0" w:color="auto"/>
                <w:right w:val="none" w:sz="0" w:space="0" w:color="auto"/>
              </w:divBdr>
            </w:div>
            <w:div w:id="2470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603193482">
      <w:bodyDiv w:val="1"/>
      <w:marLeft w:val="0"/>
      <w:marRight w:val="0"/>
      <w:marTop w:val="0"/>
      <w:marBottom w:val="0"/>
      <w:divBdr>
        <w:top w:val="none" w:sz="0" w:space="0" w:color="auto"/>
        <w:left w:val="none" w:sz="0" w:space="0" w:color="auto"/>
        <w:bottom w:val="none" w:sz="0" w:space="0" w:color="auto"/>
        <w:right w:val="none" w:sz="0" w:space="0" w:color="auto"/>
      </w:divBdr>
      <w:divsChild>
        <w:div w:id="435755978">
          <w:marLeft w:val="0"/>
          <w:marRight w:val="0"/>
          <w:marTop w:val="0"/>
          <w:marBottom w:val="0"/>
          <w:divBdr>
            <w:top w:val="none" w:sz="0" w:space="0" w:color="auto"/>
            <w:left w:val="none" w:sz="0" w:space="0" w:color="auto"/>
            <w:bottom w:val="none" w:sz="0" w:space="0" w:color="auto"/>
            <w:right w:val="none" w:sz="0" w:space="0" w:color="auto"/>
          </w:divBdr>
          <w:divsChild>
            <w:div w:id="1892186689">
              <w:marLeft w:val="0"/>
              <w:marRight w:val="0"/>
              <w:marTop w:val="0"/>
              <w:marBottom w:val="0"/>
              <w:divBdr>
                <w:top w:val="none" w:sz="0" w:space="0" w:color="auto"/>
                <w:left w:val="none" w:sz="0" w:space="0" w:color="auto"/>
                <w:bottom w:val="none" w:sz="0" w:space="0" w:color="auto"/>
                <w:right w:val="none" w:sz="0" w:space="0" w:color="auto"/>
              </w:divBdr>
            </w:div>
            <w:div w:id="1158500051">
              <w:marLeft w:val="0"/>
              <w:marRight w:val="0"/>
              <w:marTop w:val="0"/>
              <w:marBottom w:val="0"/>
              <w:divBdr>
                <w:top w:val="none" w:sz="0" w:space="0" w:color="auto"/>
                <w:left w:val="none" w:sz="0" w:space="0" w:color="auto"/>
                <w:bottom w:val="none" w:sz="0" w:space="0" w:color="auto"/>
                <w:right w:val="none" w:sz="0" w:space="0" w:color="auto"/>
              </w:divBdr>
            </w:div>
            <w:div w:id="168833572">
              <w:marLeft w:val="0"/>
              <w:marRight w:val="0"/>
              <w:marTop w:val="0"/>
              <w:marBottom w:val="0"/>
              <w:divBdr>
                <w:top w:val="none" w:sz="0" w:space="0" w:color="auto"/>
                <w:left w:val="none" w:sz="0" w:space="0" w:color="auto"/>
                <w:bottom w:val="none" w:sz="0" w:space="0" w:color="auto"/>
                <w:right w:val="none" w:sz="0" w:space="0" w:color="auto"/>
              </w:divBdr>
            </w:div>
            <w:div w:id="634532339">
              <w:marLeft w:val="0"/>
              <w:marRight w:val="0"/>
              <w:marTop w:val="0"/>
              <w:marBottom w:val="0"/>
              <w:divBdr>
                <w:top w:val="none" w:sz="0" w:space="0" w:color="auto"/>
                <w:left w:val="none" w:sz="0" w:space="0" w:color="auto"/>
                <w:bottom w:val="none" w:sz="0" w:space="0" w:color="auto"/>
                <w:right w:val="none" w:sz="0" w:space="0" w:color="auto"/>
              </w:divBdr>
            </w:div>
            <w:div w:id="11937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6993">
      <w:bodyDiv w:val="1"/>
      <w:marLeft w:val="0"/>
      <w:marRight w:val="0"/>
      <w:marTop w:val="0"/>
      <w:marBottom w:val="0"/>
      <w:divBdr>
        <w:top w:val="none" w:sz="0" w:space="0" w:color="auto"/>
        <w:left w:val="none" w:sz="0" w:space="0" w:color="auto"/>
        <w:bottom w:val="none" w:sz="0" w:space="0" w:color="auto"/>
        <w:right w:val="none" w:sz="0" w:space="0" w:color="auto"/>
      </w:divBdr>
      <w:divsChild>
        <w:div w:id="1749812719">
          <w:marLeft w:val="0"/>
          <w:marRight w:val="0"/>
          <w:marTop w:val="0"/>
          <w:marBottom w:val="0"/>
          <w:divBdr>
            <w:top w:val="none" w:sz="0" w:space="0" w:color="auto"/>
            <w:left w:val="none" w:sz="0" w:space="0" w:color="auto"/>
            <w:bottom w:val="none" w:sz="0" w:space="0" w:color="auto"/>
            <w:right w:val="none" w:sz="0" w:space="0" w:color="auto"/>
          </w:divBdr>
          <w:divsChild>
            <w:div w:id="215169678">
              <w:marLeft w:val="0"/>
              <w:marRight w:val="0"/>
              <w:marTop w:val="0"/>
              <w:marBottom w:val="0"/>
              <w:divBdr>
                <w:top w:val="none" w:sz="0" w:space="0" w:color="auto"/>
                <w:left w:val="none" w:sz="0" w:space="0" w:color="auto"/>
                <w:bottom w:val="none" w:sz="0" w:space="0" w:color="auto"/>
                <w:right w:val="none" w:sz="0" w:space="0" w:color="auto"/>
              </w:divBdr>
            </w:div>
            <w:div w:id="1941137778">
              <w:marLeft w:val="0"/>
              <w:marRight w:val="0"/>
              <w:marTop w:val="0"/>
              <w:marBottom w:val="0"/>
              <w:divBdr>
                <w:top w:val="none" w:sz="0" w:space="0" w:color="auto"/>
                <w:left w:val="none" w:sz="0" w:space="0" w:color="auto"/>
                <w:bottom w:val="none" w:sz="0" w:space="0" w:color="auto"/>
                <w:right w:val="none" w:sz="0" w:space="0" w:color="auto"/>
              </w:divBdr>
            </w:div>
            <w:div w:id="1350637718">
              <w:marLeft w:val="0"/>
              <w:marRight w:val="0"/>
              <w:marTop w:val="0"/>
              <w:marBottom w:val="0"/>
              <w:divBdr>
                <w:top w:val="none" w:sz="0" w:space="0" w:color="auto"/>
                <w:left w:val="none" w:sz="0" w:space="0" w:color="auto"/>
                <w:bottom w:val="none" w:sz="0" w:space="0" w:color="auto"/>
                <w:right w:val="none" w:sz="0" w:space="0" w:color="auto"/>
              </w:divBdr>
            </w:div>
            <w:div w:id="990058349">
              <w:marLeft w:val="0"/>
              <w:marRight w:val="0"/>
              <w:marTop w:val="0"/>
              <w:marBottom w:val="0"/>
              <w:divBdr>
                <w:top w:val="none" w:sz="0" w:space="0" w:color="auto"/>
                <w:left w:val="none" w:sz="0" w:space="0" w:color="auto"/>
                <w:bottom w:val="none" w:sz="0" w:space="0" w:color="auto"/>
                <w:right w:val="none" w:sz="0" w:space="0" w:color="auto"/>
              </w:divBdr>
            </w:div>
            <w:div w:id="8200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962">
      <w:bodyDiv w:val="1"/>
      <w:marLeft w:val="0"/>
      <w:marRight w:val="0"/>
      <w:marTop w:val="0"/>
      <w:marBottom w:val="0"/>
      <w:divBdr>
        <w:top w:val="none" w:sz="0" w:space="0" w:color="auto"/>
        <w:left w:val="none" w:sz="0" w:space="0" w:color="auto"/>
        <w:bottom w:val="none" w:sz="0" w:space="0" w:color="auto"/>
        <w:right w:val="none" w:sz="0" w:space="0" w:color="auto"/>
      </w:divBdr>
    </w:div>
    <w:div w:id="738021000">
      <w:bodyDiv w:val="1"/>
      <w:marLeft w:val="0"/>
      <w:marRight w:val="0"/>
      <w:marTop w:val="0"/>
      <w:marBottom w:val="0"/>
      <w:divBdr>
        <w:top w:val="none" w:sz="0" w:space="0" w:color="auto"/>
        <w:left w:val="none" w:sz="0" w:space="0" w:color="auto"/>
        <w:bottom w:val="none" w:sz="0" w:space="0" w:color="auto"/>
        <w:right w:val="none" w:sz="0" w:space="0" w:color="auto"/>
      </w:divBdr>
    </w:div>
    <w:div w:id="744573394">
      <w:bodyDiv w:val="1"/>
      <w:marLeft w:val="0"/>
      <w:marRight w:val="0"/>
      <w:marTop w:val="0"/>
      <w:marBottom w:val="0"/>
      <w:divBdr>
        <w:top w:val="none" w:sz="0" w:space="0" w:color="auto"/>
        <w:left w:val="none" w:sz="0" w:space="0" w:color="auto"/>
        <w:bottom w:val="none" w:sz="0" w:space="0" w:color="auto"/>
        <w:right w:val="none" w:sz="0" w:space="0" w:color="auto"/>
      </w:divBdr>
    </w:div>
    <w:div w:id="779036179">
      <w:bodyDiv w:val="1"/>
      <w:marLeft w:val="0"/>
      <w:marRight w:val="0"/>
      <w:marTop w:val="0"/>
      <w:marBottom w:val="0"/>
      <w:divBdr>
        <w:top w:val="none" w:sz="0" w:space="0" w:color="auto"/>
        <w:left w:val="none" w:sz="0" w:space="0" w:color="auto"/>
        <w:bottom w:val="none" w:sz="0" w:space="0" w:color="auto"/>
        <w:right w:val="none" w:sz="0" w:space="0" w:color="auto"/>
      </w:divBdr>
    </w:div>
    <w:div w:id="805200751">
      <w:bodyDiv w:val="1"/>
      <w:marLeft w:val="0"/>
      <w:marRight w:val="0"/>
      <w:marTop w:val="0"/>
      <w:marBottom w:val="0"/>
      <w:divBdr>
        <w:top w:val="none" w:sz="0" w:space="0" w:color="auto"/>
        <w:left w:val="none" w:sz="0" w:space="0" w:color="auto"/>
        <w:bottom w:val="none" w:sz="0" w:space="0" w:color="auto"/>
        <w:right w:val="none" w:sz="0" w:space="0" w:color="auto"/>
      </w:divBdr>
    </w:div>
    <w:div w:id="823350648">
      <w:bodyDiv w:val="1"/>
      <w:marLeft w:val="0"/>
      <w:marRight w:val="0"/>
      <w:marTop w:val="0"/>
      <w:marBottom w:val="0"/>
      <w:divBdr>
        <w:top w:val="none" w:sz="0" w:space="0" w:color="auto"/>
        <w:left w:val="none" w:sz="0" w:space="0" w:color="auto"/>
        <w:bottom w:val="none" w:sz="0" w:space="0" w:color="auto"/>
        <w:right w:val="none" w:sz="0" w:space="0" w:color="auto"/>
      </w:divBdr>
    </w:div>
    <w:div w:id="873081841">
      <w:bodyDiv w:val="1"/>
      <w:marLeft w:val="0"/>
      <w:marRight w:val="0"/>
      <w:marTop w:val="0"/>
      <w:marBottom w:val="0"/>
      <w:divBdr>
        <w:top w:val="none" w:sz="0" w:space="0" w:color="auto"/>
        <w:left w:val="none" w:sz="0" w:space="0" w:color="auto"/>
        <w:bottom w:val="none" w:sz="0" w:space="0" w:color="auto"/>
        <w:right w:val="none" w:sz="0" w:space="0" w:color="auto"/>
      </w:divBdr>
      <w:divsChild>
        <w:div w:id="704519655">
          <w:marLeft w:val="0"/>
          <w:marRight w:val="0"/>
          <w:marTop w:val="0"/>
          <w:marBottom w:val="0"/>
          <w:divBdr>
            <w:top w:val="none" w:sz="0" w:space="0" w:color="auto"/>
            <w:left w:val="none" w:sz="0" w:space="0" w:color="auto"/>
            <w:bottom w:val="none" w:sz="0" w:space="0" w:color="auto"/>
            <w:right w:val="none" w:sz="0" w:space="0" w:color="auto"/>
          </w:divBdr>
          <w:divsChild>
            <w:div w:id="230431846">
              <w:marLeft w:val="0"/>
              <w:marRight w:val="0"/>
              <w:marTop w:val="0"/>
              <w:marBottom w:val="0"/>
              <w:divBdr>
                <w:top w:val="none" w:sz="0" w:space="0" w:color="auto"/>
                <w:left w:val="none" w:sz="0" w:space="0" w:color="auto"/>
                <w:bottom w:val="none" w:sz="0" w:space="0" w:color="auto"/>
                <w:right w:val="none" w:sz="0" w:space="0" w:color="auto"/>
              </w:divBdr>
            </w:div>
            <w:div w:id="32511414">
              <w:marLeft w:val="0"/>
              <w:marRight w:val="0"/>
              <w:marTop w:val="0"/>
              <w:marBottom w:val="0"/>
              <w:divBdr>
                <w:top w:val="none" w:sz="0" w:space="0" w:color="auto"/>
                <w:left w:val="none" w:sz="0" w:space="0" w:color="auto"/>
                <w:bottom w:val="none" w:sz="0" w:space="0" w:color="auto"/>
                <w:right w:val="none" w:sz="0" w:space="0" w:color="auto"/>
              </w:divBdr>
            </w:div>
            <w:div w:id="1744256291">
              <w:marLeft w:val="0"/>
              <w:marRight w:val="0"/>
              <w:marTop w:val="0"/>
              <w:marBottom w:val="0"/>
              <w:divBdr>
                <w:top w:val="none" w:sz="0" w:space="0" w:color="auto"/>
                <w:left w:val="none" w:sz="0" w:space="0" w:color="auto"/>
                <w:bottom w:val="none" w:sz="0" w:space="0" w:color="auto"/>
                <w:right w:val="none" w:sz="0" w:space="0" w:color="auto"/>
              </w:divBdr>
            </w:div>
            <w:div w:id="2837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8751">
      <w:bodyDiv w:val="1"/>
      <w:marLeft w:val="0"/>
      <w:marRight w:val="0"/>
      <w:marTop w:val="0"/>
      <w:marBottom w:val="0"/>
      <w:divBdr>
        <w:top w:val="none" w:sz="0" w:space="0" w:color="auto"/>
        <w:left w:val="none" w:sz="0" w:space="0" w:color="auto"/>
        <w:bottom w:val="none" w:sz="0" w:space="0" w:color="auto"/>
        <w:right w:val="none" w:sz="0" w:space="0" w:color="auto"/>
      </w:divBdr>
      <w:divsChild>
        <w:div w:id="1329406960">
          <w:marLeft w:val="0"/>
          <w:marRight w:val="0"/>
          <w:marTop w:val="0"/>
          <w:marBottom w:val="0"/>
          <w:divBdr>
            <w:top w:val="none" w:sz="0" w:space="0" w:color="auto"/>
            <w:left w:val="none" w:sz="0" w:space="0" w:color="auto"/>
            <w:bottom w:val="none" w:sz="0" w:space="0" w:color="auto"/>
            <w:right w:val="none" w:sz="0" w:space="0" w:color="auto"/>
          </w:divBdr>
          <w:divsChild>
            <w:div w:id="379672537">
              <w:marLeft w:val="0"/>
              <w:marRight w:val="0"/>
              <w:marTop w:val="0"/>
              <w:marBottom w:val="0"/>
              <w:divBdr>
                <w:top w:val="none" w:sz="0" w:space="0" w:color="auto"/>
                <w:left w:val="none" w:sz="0" w:space="0" w:color="auto"/>
                <w:bottom w:val="none" w:sz="0" w:space="0" w:color="auto"/>
                <w:right w:val="none" w:sz="0" w:space="0" w:color="auto"/>
              </w:divBdr>
            </w:div>
            <w:div w:id="859439494">
              <w:marLeft w:val="0"/>
              <w:marRight w:val="0"/>
              <w:marTop w:val="0"/>
              <w:marBottom w:val="0"/>
              <w:divBdr>
                <w:top w:val="none" w:sz="0" w:space="0" w:color="auto"/>
                <w:left w:val="none" w:sz="0" w:space="0" w:color="auto"/>
                <w:bottom w:val="none" w:sz="0" w:space="0" w:color="auto"/>
                <w:right w:val="none" w:sz="0" w:space="0" w:color="auto"/>
              </w:divBdr>
            </w:div>
            <w:div w:id="1943342114">
              <w:marLeft w:val="0"/>
              <w:marRight w:val="0"/>
              <w:marTop w:val="0"/>
              <w:marBottom w:val="0"/>
              <w:divBdr>
                <w:top w:val="none" w:sz="0" w:space="0" w:color="auto"/>
                <w:left w:val="none" w:sz="0" w:space="0" w:color="auto"/>
                <w:bottom w:val="none" w:sz="0" w:space="0" w:color="auto"/>
                <w:right w:val="none" w:sz="0" w:space="0" w:color="auto"/>
              </w:divBdr>
            </w:div>
            <w:div w:id="201097101">
              <w:marLeft w:val="0"/>
              <w:marRight w:val="0"/>
              <w:marTop w:val="0"/>
              <w:marBottom w:val="0"/>
              <w:divBdr>
                <w:top w:val="none" w:sz="0" w:space="0" w:color="auto"/>
                <w:left w:val="none" w:sz="0" w:space="0" w:color="auto"/>
                <w:bottom w:val="none" w:sz="0" w:space="0" w:color="auto"/>
                <w:right w:val="none" w:sz="0" w:space="0" w:color="auto"/>
              </w:divBdr>
            </w:div>
            <w:div w:id="1811512564">
              <w:marLeft w:val="0"/>
              <w:marRight w:val="0"/>
              <w:marTop w:val="0"/>
              <w:marBottom w:val="0"/>
              <w:divBdr>
                <w:top w:val="none" w:sz="0" w:space="0" w:color="auto"/>
                <w:left w:val="none" w:sz="0" w:space="0" w:color="auto"/>
                <w:bottom w:val="none" w:sz="0" w:space="0" w:color="auto"/>
                <w:right w:val="none" w:sz="0" w:space="0" w:color="auto"/>
              </w:divBdr>
            </w:div>
            <w:div w:id="1502425434">
              <w:marLeft w:val="0"/>
              <w:marRight w:val="0"/>
              <w:marTop w:val="0"/>
              <w:marBottom w:val="0"/>
              <w:divBdr>
                <w:top w:val="none" w:sz="0" w:space="0" w:color="auto"/>
                <w:left w:val="none" w:sz="0" w:space="0" w:color="auto"/>
                <w:bottom w:val="none" w:sz="0" w:space="0" w:color="auto"/>
                <w:right w:val="none" w:sz="0" w:space="0" w:color="auto"/>
              </w:divBdr>
            </w:div>
            <w:div w:id="1685396993">
              <w:marLeft w:val="0"/>
              <w:marRight w:val="0"/>
              <w:marTop w:val="0"/>
              <w:marBottom w:val="0"/>
              <w:divBdr>
                <w:top w:val="none" w:sz="0" w:space="0" w:color="auto"/>
                <w:left w:val="none" w:sz="0" w:space="0" w:color="auto"/>
                <w:bottom w:val="none" w:sz="0" w:space="0" w:color="auto"/>
                <w:right w:val="none" w:sz="0" w:space="0" w:color="auto"/>
              </w:divBdr>
            </w:div>
            <w:div w:id="327710719">
              <w:marLeft w:val="0"/>
              <w:marRight w:val="0"/>
              <w:marTop w:val="0"/>
              <w:marBottom w:val="0"/>
              <w:divBdr>
                <w:top w:val="none" w:sz="0" w:space="0" w:color="auto"/>
                <w:left w:val="none" w:sz="0" w:space="0" w:color="auto"/>
                <w:bottom w:val="none" w:sz="0" w:space="0" w:color="auto"/>
                <w:right w:val="none" w:sz="0" w:space="0" w:color="auto"/>
              </w:divBdr>
            </w:div>
            <w:div w:id="618224116">
              <w:marLeft w:val="0"/>
              <w:marRight w:val="0"/>
              <w:marTop w:val="0"/>
              <w:marBottom w:val="0"/>
              <w:divBdr>
                <w:top w:val="none" w:sz="0" w:space="0" w:color="auto"/>
                <w:left w:val="none" w:sz="0" w:space="0" w:color="auto"/>
                <w:bottom w:val="none" w:sz="0" w:space="0" w:color="auto"/>
                <w:right w:val="none" w:sz="0" w:space="0" w:color="auto"/>
              </w:divBdr>
            </w:div>
            <w:div w:id="7757796">
              <w:marLeft w:val="0"/>
              <w:marRight w:val="0"/>
              <w:marTop w:val="0"/>
              <w:marBottom w:val="0"/>
              <w:divBdr>
                <w:top w:val="none" w:sz="0" w:space="0" w:color="auto"/>
                <w:left w:val="none" w:sz="0" w:space="0" w:color="auto"/>
                <w:bottom w:val="none" w:sz="0" w:space="0" w:color="auto"/>
                <w:right w:val="none" w:sz="0" w:space="0" w:color="auto"/>
              </w:divBdr>
            </w:div>
            <w:div w:id="1597861294">
              <w:marLeft w:val="0"/>
              <w:marRight w:val="0"/>
              <w:marTop w:val="0"/>
              <w:marBottom w:val="0"/>
              <w:divBdr>
                <w:top w:val="none" w:sz="0" w:space="0" w:color="auto"/>
                <w:left w:val="none" w:sz="0" w:space="0" w:color="auto"/>
                <w:bottom w:val="none" w:sz="0" w:space="0" w:color="auto"/>
                <w:right w:val="none" w:sz="0" w:space="0" w:color="auto"/>
              </w:divBdr>
            </w:div>
            <w:div w:id="1182545642">
              <w:marLeft w:val="0"/>
              <w:marRight w:val="0"/>
              <w:marTop w:val="0"/>
              <w:marBottom w:val="0"/>
              <w:divBdr>
                <w:top w:val="none" w:sz="0" w:space="0" w:color="auto"/>
                <w:left w:val="none" w:sz="0" w:space="0" w:color="auto"/>
                <w:bottom w:val="none" w:sz="0" w:space="0" w:color="auto"/>
                <w:right w:val="none" w:sz="0" w:space="0" w:color="auto"/>
              </w:divBdr>
            </w:div>
            <w:div w:id="1222981483">
              <w:marLeft w:val="0"/>
              <w:marRight w:val="0"/>
              <w:marTop w:val="0"/>
              <w:marBottom w:val="0"/>
              <w:divBdr>
                <w:top w:val="none" w:sz="0" w:space="0" w:color="auto"/>
                <w:left w:val="none" w:sz="0" w:space="0" w:color="auto"/>
                <w:bottom w:val="none" w:sz="0" w:space="0" w:color="auto"/>
                <w:right w:val="none" w:sz="0" w:space="0" w:color="auto"/>
              </w:divBdr>
            </w:div>
            <w:div w:id="198275364">
              <w:marLeft w:val="0"/>
              <w:marRight w:val="0"/>
              <w:marTop w:val="0"/>
              <w:marBottom w:val="0"/>
              <w:divBdr>
                <w:top w:val="none" w:sz="0" w:space="0" w:color="auto"/>
                <w:left w:val="none" w:sz="0" w:space="0" w:color="auto"/>
                <w:bottom w:val="none" w:sz="0" w:space="0" w:color="auto"/>
                <w:right w:val="none" w:sz="0" w:space="0" w:color="auto"/>
              </w:divBdr>
            </w:div>
            <w:div w:id="283733929">
              <w:marLeft w:val="0"/>
              <w:marRight w:val="0"/>
              <w:marTop w:val="0"/>
              <w:marBottom w:val="0"/>
              <w:divBdr>
                <w:top w:val="none" w:sz="0" w:space="0" w:color="auto"/>
                <w:left w:val="none" w:sz="0" w:space="0" w:color="auto"/>
                <w:bottom w:val="none" w:sz="0" w:space="0" w:color="auto"/>
                <w:right w:val="none" w:sz="0" w:space="0" w:color="auto"/>
              </w:divBdr>
            </w:div>
            <w:div w:id="1295404520">
              <w:marLeft w:val="0"/>
              <w:marRight w:val="0"/>
              <w:marTop w:val="0"/>
              <w:marBottom w:val="0"/>
              <w:divBdr>
                <w:top w:val="none" w:sz="0" w:space="0" w:color="auto"/>
                <w:left w:val="none" w:sz="0" w:space="0" w:color="auto"/>
                <w:bottom w:val="none" w:sz="0" w:space="0" w:color="auto"/>
                <w:right w:val="none" w:sz="0" w:space="0" w:color="auto"/>
              </w:divBdr>
            </w:div>
            <w:div w:id="1803768161">
              <w:marLeft w:val="0"/>
              <w:marRight w:val="0"/>
              <w:marTop w:val="0"/>
              <w:marBottom w:val="0"/>
              <w:divBdr>
                <w:top w:val="none" w:sz="0" w:space="0" w:color="auto"/>
                <w:left w:val="none" w:sz="0" w:space="0" w:color="auto"/>
                <w:bottom w:val="none" w:sz="0" w:space="0" w:color="auto"/>
                <w:right w:val="none" w:sz="0" w:space="0" w:color="auto"/>
              </w:divBdr>
            </w:div>
            <w:div w:id="407921773">
              <w:marLeft w:val="0"/>
              <w:marRight w:val="0"/>
              <w:marTop w:val="0"/>
              <w:marBottom w:val="0"/>
              <w:divBdr>
                <w:top w:val="none" w:sz="0" w:space="0" w:color="auto"/>
                <w:left w:val="none" w:sz="0" w:space="0" w:color="auto"/>
                <w:bottom w:val="none" w:sz="0" w:space="0" w:color="auto"/>
                <w:right w:val="none" w:sz="0" w:space="0" w:color="auto"/>
              </w:divBdr>
            </w:div>
            <w:div w:id="1543862073">
              <w:marLeft w:val="0"/>
              <w:marRight w:val="0"/>
              <w:marTop w:val="0"/>
              <w:marBottom w:val="0"/>
              <w:divBdr>
                <w:top w:val="none" w:sz="0" w:space="0" w:color="auto"/>
                <w:left w:val="none" w:sz="0" w:space="0" w:color="auto"/>
                <w:bottom w:val="none" w:sz="0" w:space="0" w:color="auto"/>
                <w:right w:val="none" w:sz="0" w:space="0" w:color="auto"/>
              </w:divBdr>
            </w:div>
            <w:div w:id="2142770170">
              <w:marLeft w:val="0"/>
              <w:marRight w:val="0"/>
              <w:marTop w:val="0"/>
              <w:marBottom w:val="0"/>
              <w:divBdr>
                <w:top w:val="none" w:sz="0" w:space="0" w:color="auto"/>
                <w:left w:val="none" w:sz="0" w:space="0" w:color="auto"/>
                <w:bottom w:val="none" w:sz="0" w:space="0" w:color="auto"/>
                <w:right w:val="none" w:sz="0" w:space="0" w:color="auto"/>
              </w:divBdr>
            </w:div>
            <w:div w:id="2096197936">
              <w:marLeft w:val="0"/>
              <w:marRight w:val="0"/>
              <w:marTop w:val="0"/>
              <w:marBottom w:val="0"/>
              <w:divBdr>
                <w:top w:val="none" w:sz="0" w:space="0" w:color="auto"/>
                <w:left w:val="none" w:sz="0" w:space="0" w:color="auto"/>
                <w:bottom w:val="none" w:sz="0" w:space="0" w:color="auto"/>
                <w:right w:val="none" w:sz="0" w:space="0" w:color="auto"/>
              </w:divBdr>
            </w:div>
            <w:div w:id="2061047639">
              <w:marLeft w:val="0"/>
              <w:marRight w:val="0"/>
              <w:marTop w:val="0"/>
              <w:marBottom w:val="0"/>
              <w:divBdr>
                <w:top w:val="none" w:sz="0" w:space="0" w:color="auto"/>
                <w:left w:val="none" w:sz="0" w:space="0" w:color="auto"/>
                <w:bottom w:val="none" w:sz="0" w:space="0" w:color="auto"/>
                <w:right w:val="none" w:sz="0" w:space="0" w:color="auto"/>
              </w:divBdr>
            </w:div>
            <w:div w:id="1773546939">
              <w:marLeft w:val="0"/>
              <w:marRight w:val="0"/>
              <w:marTop w:val="0"/>
              <w:marBottom w:val="0"/>
              <w:divBdr>
                <w:top w:val="none" w:sz="0" w:space="0" w:color="auto"/>
                <w:left w:val="none" w:sz="0" w:space="0" w:color="auto"/>
                <w:bottom w:val="none" w:sz="0" w:space="0" w:color="auto"/>
                <w:right w:val="none" w:sz="0" w:space="0" w:color="auto"/>
              </w:divBdr>
            </w:div>
            <w:div w:id="2030141272">
              <w:marLeft w:val="0"/>
              <w:marRight w:val="0"/>
              <w:marTop w:val="0"/>
              <w:marBottom w:val="0"/>
              <w:divBdr>
                <w:top w:val="none" w:sz="0" w:space="0" w:color="auto"/>
                <w:left w:val="none" w:sz="0" w:space="0" w:color="auto"/>
                <w:bottom w:val="none" w:sz="0" w:space="0" w:color="auto"/>
                <w:right w:val="none" w:sz="0" w:space="0" w:color="auto"/>
              </w:divBdr>
            </w:div>
            <w:div w:id="217326843">
              <w:marLeft w:val="0"/>
              <w:marRight w:val="0"/>
              <w:marTop w:val="0"/>
              <w:marBottom w:val="0"/>
              <w:divBdr>
                <w:top w:val="none" w:sz="0" w:space="0" w:color="auto"/>
                <w:left w:val="none" w:sz="0" w:space="0" w:color="auto"/>
                <w:bottom w:val="none" w:sz="0" w:space="0" w:color="auto"/>
                <w:right w:val="none" w:sz="0" w:space="0" w:color="auto"/>
              </w:divBdr>
            </w:div>
            <w:div w:id="1368068290">
              <w:marLeft w:val="0"/>
              <w:marRight w:val="0"/>
              <w:marTop w:val="0"/>
              <w:marBottom w:val="0"/>
              <w:divBdr>
                <w:top w:val="none" w:sz="0" w:space="0" w:color="auto"/>
                <w:left w:val="none" w:sz="0" w:space="0" w:color="auto"/>
                <w:bottom w:val="none" w:sz="0" w:space="0" w:color="auto"/>
                <w:right w:val="none" w:sz="0" w:space="0" w:color="auto"/>
              </w:divBdr>
            </w:div>
            <w:div w:id="1952279819">
              <w:marLeft w:val="0"/>
              <w:marRight w:val="0"/>
              <w:marTop w:val="0"/>
              <w:marBottom w:val="0"/>
              <w:divBdr>
                <w:top w:val="none" w:sz="0" w:space="0" w:color="auto"/>
                <w:left w:val="none" w:sz="0" w:space="0" w:color="auto"/>
                <w:bottom w:val="none" w:sz="0" w:space="0" w:color="auto"/>
                <w:right w:val="none" w:sz="0" w:space="0" w:color="auto"/>
              </w:divBdr>
            </w:div>
            <w:div w:id="1429696002">
              <w:marLeft w:val="0"/>
              <w:marRight w:val="0"/>
              <w:marTop w:val="0"/>
              <w:marBottom w:val="0"/>
              <w:divBdr>
                <w:top w:val="none" w:sz="0" w:space="0" w:color="auto"/>
                <w:left w:val="none" w:sz="0" w:space="0" w:color="auto"/>
                <w:bottom w:val="none" w:sz="0" w:space="0" w:color="auto"/>
                <w:right w:val="none" w:sz="0" w:space="0" w:color="auto"/>
              </w:divBdr>
            </w:div>
            <w:div w:id="2107991968">
              <w:marLeft w:val="0"/>
              <w:marRight w:val="0"/>
              <w:marTop w:val="0"/>
              <w:marBottom w:val="0"/>
              <w:divBdr>
                <w:top w:val="none" w:sz="0" w:space="0" w:color="auto"/>
                <w:left w:val="none" w:sz="0" w:space="0" w:color="auto"/>
                <w:bottom w:val="none" w:sz="0" w:space="0" w:color="auto"/>
                <w:right w:val="none" w:sz="0" w:space="0" w:color="auto"/>
              </w:divBdr>
            </w:div>
            <w:div w:id="450586721">
              <w:marLeft w:val="0"/>
              <w:marRight w:val="0"/>
              <w:marTop w:val="0"/>
              <w:marBottom w:val="0"/>
              <w:divBdr>
                <w:top w:val="none" w:sz="0" w:space="0" w:color="auto"/>
                <w:left w:val="none" w:sz="0" w:space="0" w:color="auto"/>
                <w:bottom w:val="none" w:sz="0" w:space="0" w:color="auto"/>
                <w:right w:val="none" w:sz="0" w:space="0" w:color="auto"/>
              </w:divBdr>
            </w:div>
            <w:div w:id="71703944">
              <w:marLeft w:val="0"/>
              <w:marRight w:val="0"/>
              <w:marTop w:val="0"/>
              <w:marBottom w:val="0"/>
              <w:divBdr>
                <w:top w:val="none" w:sz="0" w:space="0" w:color="auto"/>
                <w:left w:val="none" w:sz="0" w:space="0" w:color="auto"/>
                <w:bottom w:val="none" w:sz="0" w:space="0" w:color="auto"/>
                <w:right w:val="none" w:sz="0" w:space="0" w:color="auto"/>
              </w:divBdr>
            </w:div>
            <w:div w:id="81604369">
              <w:marLeft w:val="0"/>
              <w:marRight w:val="0"/>
              <w:marTop w:val="0"/>
              <w:marBottom w:val="0"/>
              <w:divBdr>
                <w:top w:val="none" w:sz="0" w:space="0" w:color="auto"/>
                <w:left w:val="none" w:sz="0" w:space="0" w:color="auto"/>
                <w:bottom w:val="none" w:sz="0" w:space="0" w:color="auto"/>
                <w:right w:val="none" w:sz="0" w:space="0" w:color="auto"/>
              </w:divBdr>
            </w:div>
            <w:div w:id="581917678">
              <w:marLeft w:val="0"/>
              <w:marRight w:val="0"/>
              <w:marTop w:val="0"/>
              <w:marBottom w:val="0"/>
              <w:divBdr>
                <w:top w:val="none" w:sz="0" w:space="0" w:color="auto"/>
                <w:left w:val="none" w:sz="0" w:space="0" w:color="auto"/>
                <w:bottom w:val="none" w:sz="0" w:space="0" w:color="auto"/>
                <w:right w:val="none" w:sz="0" w:space="0" w:color="auto"/>
              </w:divBdr>
            </w:div>
            <w:div w:id="1674146444">
              <w:marLeft w:val="0"/>
              <w:marRight w:val="0"/>
              <w:marTop w:val="0"/>
              <w:marBottom w:val="0"/>
              <w:divBdr>
                <w:top w:val="none" w:sz="0" w:space="0" w:color="auto"/>
                <w:left w:val="none" w:sz="0" w:space="0" w:color="auto"/>
                <w:bottom w:val="none" w:sz="0" w:space="0" w:color="auto"/>
                <w:right w:val="none" w:sz="0" w:space="0" w:color="auto"/>
              </w:divBdr>
            </w:div>
            <w:div w:id="14842746">
              <w:marLeft w:val="0"/>
              <w:marRight w:val="0"/>
              <w:marTop w:val="0"/>
              <w:marBottom w:val="0"/>
              <w:divBdr>
                <w:top w:val="none" w:sz="0" w:space="0" w:color="auto"/>
                <w:left w:val="none" w:sz="0" w:space="0" w:color="auto"/>
                <w:bottom w:val="none" w:sz="0" w:space="0" w:color="auto"/>
                <w:right w:val="none" w:sz="0" w:space="0" w:color="auto"/>
              </w:divBdr>
            </w:div>
            <w:div w:id="620770462">
              <w:marLeft w:val="0"/>
              <w:marRight w:val="0"/>
              <w:marTop w:val="0"/>
              <w:marBottom w:val="0"/>
              <w:divBdr>
                <w:top w:val="none" w:sz="0" w:space="0" w:color="auto"/>
                <w:left w:val="none" w:sz="0" w:space="0" w:color="auto"/>
                <w:bottom w:val="none" w:sz="0" w:space="0" w:color="auto"/>
                <w:right w:val="none" w:sz="0" w:space="0" w:color="auto"/>
              </w:divBdr>
            </w:div>
            <w:div w:id="382874339">
              <w:marLeft w:val="0"/>
              <w:marRight w:val="0"/>
              <w:marTop w:val="0"/>
              <w:marBottom w:val="0"/>
              <w:divBdr>
                <w:top w:val="none" w:sz="0" w:space="0" w:color="auto"/>
                <w:left w:val="none" w:sz="0" w:space="0" w:color="auto"/>
                <w:bottom w:val="none" w:sz="0" w:space="0" w:color="auto"/>
                <w:right w:val="none" w:sz="0" w:space="0" w:color="auto"/>
              </w:divBdr>
            </w:div>
            <w:div w:id="1435855842">
              <w:marLeft w:val="0"/>
              <w:marRight w:val="0"/>
              <w:marTop w:val="0"/>
              <w:marBottom w:val="0"/>
              <w:divBdr>
                <w:top w:val="none" w:sz="0" w:space="0" w:color="auto"/>
                <w:left w:val="none" w:sz="0" w:space="0" w:color="auto"/>
                <w:bottom w:val="none" w:sz="0" w:space="0" w:color="auto"/>
                <w:right w:val="none" w:sz="0" w:space="0" w:color="auto"/>
              </w:divBdr>
            </w:div>
            <w:div w:id="1409382124">
              <w:marLeft w:val="0"/>
              <w:marRight w:val="0"/>
              <w:marTop w:val="0"/>
              <w:marBottom w:val="0"/>
              <w:divBdr>
                <w:top w:val="none" w:sz="0" w:space="0" w:color="auto"/>
                <w:left w:val="none" w:sz="0" w:space="0" w:color="auto"/>
                <w:bottom w:val="none" w:sz="0" w:space="0" w:color="auto"/>
                <w:right w:val="none" w:sz="0" w:space="0" w:color="auto"/>
              </w:divBdr>
            </w:div>
            <w:div w:id="1628119055">
              <w:marLeft w:val="0"/>
              <w:marRight w:val="0"/>
              <w:marTop w:val="0"/>
              <w:marBottom w:val="0"/>
              <w:divBdr>
                <w:top w:val="none" w:sz="0" w:space="0" w:color="auto"/>
                <w:left w:val="none" w:sz="0" w:space="0" w:color="auto"/>
                <w:bottom w:val="none" w:sz="0" w:space="0" w:color="auto"/>
                <w:right w:val="none" w:sz="0" w:space="0" w:color="auto"/>
              </w:divBdr>
            </w:div>
            <w:div w:id="65108745">
              <w:marLeft w:val="0"/>
              <w:marRight w:val="0"/>
              <w:marTop w:val="0"/>
              <w:marBottom w:val="0"/>
              <w:divBdr>
                <w:top w:val="none" w:sz="0" w:space="0" w:color="auto"/>
                <w:left w:val="none" w:sz="0" w:space="0" w:color="auto"/>
                <w:bottom w:val="none" w:sz="0" w:space="0" w:color="auto"/>
                <w:right w:val="none" w:sz="0" w:space="0" w:color="auto"/>
              </w:divBdr>
            </w:div>
            <w:div w:id="1137723654">
              <w:marLeft w:val="0"/>
              <w:marRight w:val="0"/>
              <w:marTop w:val="0"/>
              <w:marBottom w:val="0"/>
              <w:divBdr>
                <w:top w:val="none" w:sz="0" w:space="0" w:color="auto"/>
                <w:left w:val="none" w:sz="0" w:space="0" w:color="auto"/>
                <w:bottom w:val="none" w:sz="0" w:space="0" w:color="auto"/>
                <w:right w:val="none" w:sz="0" w:space="0" w:color="auto"/>
              </w:divBdr>
            </w:div>
            <w:div w:id="2062628385">
              <w:marLeft w:val="0"/>
              <w:marRight w:val="0"/>
              <w:marTop w:val="0"/>
              <w:marBottom w:val="0"/>
              <w:divBdr>
                <w:top w:val="none" w:sz="0" w:space="0" w:color="auto"/>
                <w:left w:val="none" w:sz="0" w:space="0" w:color="auto"/>
                <w:bottom w:val="none" w:sz="0" w:space="0" w:color="auto"/>
                <w:right w:val="none" w:sz="0" w:space="0" w:color="auto"/>
              </w:divBdr>
            </w:div>
            <w:div w:id="983314464">
              <w:marLeft w:val="0"/>
              <w:marRight w:val="0"/>
              <w:marTop w:val="0"/>
              <w:marBottom w:val="0"/>
              <w:divBdr>
                <w:top w:val="none" w:sz="0" w:space="0" w:color="auto"/>
                <w:left w:val="none" w:sz="0" w:space="0" w:color="auto"/>
                <w:bottom w:val="none" w:sz="0" w:space="0" w:color="auto"/>
                <w:right w:val="none" w:sz="0" w:space="0" w:color="auto"/>
              </w:divBdr>
            </w:div>
            <w:div w:id="1130906088">
              <w:marLeft w:val="0"/>
              <w:marRight w:val="0"/>
              <w:marTop w:val="0"/>
              <w:marBottom w:val="0"/>
              <w:divBdr>
                <w:top w:val="none" w:sz="0" w:space="0" w:color="auto"/>
                <w:left w:val="none" w:sz="0" w:space="0" w:color="auto"/>
                <w:bottom w:val="none" w:sz="0" w:space="0" w:color="auto"/>
                <w:right w:val="none" w:sz="0" w:space="0" w:color="auto"/>
              </w:divBdr>
            </w:div>
            <w:div w:id="154030026">
              <w:marLeft w:val="0"/>
              <w:marRight w:val="0"/>
              <w:marTop w:val="0"/>
              <w:marBottom w:val="0"/>
              <w:divBdr>
                <w:top w:val="none" w:sz="0" w:space="0" w:color="auto"/>
                <w:left w:val="none" w:sz="0" w:space="0" w:color="auto"/>
                <w:bottom w:val="none" w:sz="0" w:space="0" w:color="auto"/>
                <w:right w:val="none" w:sz="0" w:space="0" w:color="auto"/>
              </w:divBdr>
            </w:div>
            <w:div w:id="369914930">
              <w:marLeft w:val="0"/>
              <w:marRight w:val="0"/>
              <w:marTop w:val="0"/>
              <w:marBottom w:val="0"/>
              <w:divBdr>
                <w:top w:val="none" w:sz="0" w:space="0" w:color="auto"/>
                <w:left w:val="none" w:sz="0" w:space="0" w:color="auto"/>
                <w:bottom w:val="none" w:sz="0" w:space="0" w:color="auto"/>
                <w:right w:val="none" w:sz="0" w:space="0" w:color="auto"/>
              </w:divBdr>
            </w:div>
            <w:div w:id="1513958470">
              <w:marLeft w:val="0"/>
              <w:marRight w:val="0"/>
              <w:marTop w:val="0"/>
              <w:marBottom w:val="0"/>
              <w:divBdr>
                <w:top w:val="none" w:sz="0" w:space="0" w:color="auto"/>
                <w:left w:val="none" w:sz="0" w:space="0" w:color="auto"/>
                <w:bottom w:val="none" w:sz="0" w:space="0" w:color="auto"/>
                <w:right w:val="none" w:sz="0" w:space="0" w:color="auto"/>
              </w:divBdr>
            </w:div>
            <w:div w:id="382674500">
              <w:marLeft w:val="0"/>
              <w:marRight w:val="0"/>
              <w:marTop w:val="0"/>
              <w:marBottom w:val="0"/>
              <w:divBdr>
                <w:top w:val="none" w:sz="0" w:space="0" w:color="auto"/>
                <w:left w:val="none" w:sz="0" w:space="0" w:color="auto"/>
                <w:bottom w:val="none" w:sz="0" w:space="0" w:color="auto"/>
                <w:right w:val="none" w:sz="0" w:space="0" w:color="auto"/>
              </w:divBdr>
            </w:div>
            <w:div w:id="389616471">
              <w:marLeft w:val="0"/>
              <w:marRight w:val="0"/>
              <w:marTop w:val="0"/>
              <w:marBottom w:val="0"/>
              <w:divBdr>
                <w:top w:val="none" w:sz="0" w:space="0" w:color="auto"/>
                <w:left w:val="none" w:sz="0" w:space="0" w:color="auto"/>
                <w:bottom w:val="none" w:sz="0" w:space="0" w:color="auto"/>
                <w:right w:val="none" w:sz="0" w:space="0" w:color="auto"/>
              </w:divBdr>
            </w:div>
            <w:div w:id="1922640257">
              <w:marLeft w:val="0"/>
              <w:marRight w:val="0"/>
              <w:marTop w:val="0"/>
              <w:marBottom w:val="0"/>
              <w:divBdr>
                <w:top w:val="none" w:sz="0" w:space="0" w:color="auto"/>
                <w:left w:val="none" w:sz="0" w:space="0" w:color="auto"/>
                <w:bottom w:val="none" w:sz="0" w:space="0" w:color="auto"/>
                <w:right w:val="none" w:sz="0" w:space="0" w:color="auto"/>
              </w:divBdr>
            </w:div>
            <w:div w:id="1604220083">
              <w:marLeft w:val="0"/>
              <w:marRight w:val="0"/>
              <w:marTop w:val="0"/>
              <w:marBottom w:val="0"/>
              <w:divBdr>
                <w:top w:val="none" w:sz="0" w:space="0" w:color="auto"/>
                <w:left w:val="none" w:sz="0" w:space="0" w:color="auto"/>
                <w:bottom w:val="none" w:sz="0" w:space="0" w:color="auto"/>
                <w:right w:val="none" w:sz="0" w:space="0" w:color="auto"/>
              </w:divBdr>
            </w:div>
            <w:div w:id="322507649">
              <w:marLeft w:val="0"/>
              <w:marRight w:val="0"/>
              <w:marTop w:val="0"/>
              <w:marBottom w:val="0"/>
              <w:divBdr>
                <w:top w:val="none" w:sz="0" w:space="0" w:color="auto"/>
                <w:left w:val="none" w:sz="0" w:space="0" w:color="auto"/>
                <w:bottom w:val="none" w:sz="0" w:space="0" w:color="auto"/>
                <w:right w:val="none" w:sz="0" w:space="0" w:color="auto"/>
              </w:divBdr>
            </w:div>
            <w:div w:id="1357149721">
              <w:marLeft w:val="0"/>
              <w:marRight w:val="0"/>
              <w:marTop w:val="0"/>
              <w:marBottom w:val="0"/>
              <w:divBdr>
                <w:top w:val="none" w:sz="0" w:space="0" w:color="auto"/>
                <w:left w:val="none" w:sz="0" w:space="0" w:color="auto"/>
                <w:bottom w:val="none" w:sz="0" w:space="0" w:color="auto"/>
                <w:right w:val="none" w:sz="0" w:space="0" w:color="auto"/>
              </w:divBdr>
            </w:div>
            <w:div w:id="956568143">
              <w:marLeft w:val="0"/>
              <w:marRight w:val="0"/>
              <w:marTop w:val="0"/>
              <w:marBottom w:val="0"/>
              <w:divBdr>
                <w:top w:val="none" w:sz="0" w:space="0" w:color="auto"/>
                <w:left w:val="none" w:sz="0" w:space="0" w:color="auto"/>
                <w:bottom w:val="none" w:sz="0" w:space="0" w:color="auto"/>
                <w:right w:val="none" w:sz="0" w:space="0" w:color="auto"/>
              </w:divBdr>
            </w:div>
            <w:div w:id="1965229924">
              <w:marLeft w:val="0"/>
              <w:marRight w:val="0"/>
              <w:marTop w:val="0"/>
              <w:marBottom w:val="0"/>
              <w:divBdr>
                <w:top w:val="none" w:sz="0" w:space="0" w:color="auto"/>
                <w:left w:val="none" w:sz="0" w:space="0" w:color="auto"/>
                <w:bottom w:val="none" w:sz="0" w:space="0" w:color="auto"/>
                <w:right w:val="none" w:sz="0" w:space="0" w:color="auto"/>
              </w:divBdr>
            </w:div>
            <w:div w:id="152186532">
              <w:marLeft w:val="0"/>
              <w:marRight w:val="0"/>
              <w:marTop w:val="0"/>
              <w:marBottom w:val="0"/>
              <w:divBdr>
                <w:top w:val="none" w:sz="0" w:space="0" w:color="auto"/>
                <w:left w:val="none" w:sz="0" w:space="0" w:color="auto"/>
                <w:bottom w:val="none" w:sz="0" w:space="0" w:color="auto"/>
                <w:right w:val="none" w:sz="0" w:space="0" w:color="auto"/>
              </w:divBdr>
            </w:div>
            <w:div w:id="1897010756">
              <w:marLeft w:val="0"/>
              <w:marRight w:val="0"/>
              <w:marTop w:val="0"/>
              <w:marBottom w:val="0"/>
              <w:divBdr>
                <w:top w:val="none" w:sz="0" w:space="0" w:color="auto"/>
                <w:left w:val="none" w:sz="0" w:space="0" w:color="auto"/>
                <w:bottom w:val="none" w:sz="0" w:space="0" w:color="auto"/>
                <w:right w:val="none" w:sz="0" w:space="0" w:color="auto"/>
              </w:divBdr>
            </w:div>
            <w:div w:id="1001156816">
              <w:marLeft w:val="0"/>
              <w:marRight w:val="0"/>
              <w:marTop w:val="0"/>
              <w:marBottom w:val="0"/>
              <w:divBdr>
                <w:top w:val="none" w:sz="0" w:space="0" w:color="auto"/>
                <w:left w:val="none" w:sz="0" w:space="0" w:color="auto"/>
                <w:bottom w:val="none" w:sz="0" w:space="0" w:color="auto"/>
                <w:right w:val="none" w:sz="0" w:space="0" w:color="auto"/>
              </w:divBdr>
            </w:div>
            <w:div w:id="404836793">
              <w:marLeft w:val="0"/>
              <w:marRight w:val="0"/>
              <w:marTop w:val="0"/>
              <w:marBottom w:val="0"/>
              <w:divBdr>
                <w:top w:val="none" w:sz="0" w:space="0" w:color="auto"/>
                <w:left w:val="none" w:sz="0" w:space="0" w:color="auto"/>
                <w:bottom w:val="none" w:sz="0" w:space="0" w:color="auto"/>
                <w:right w:val="none" w:sz="0" w:space="0" w:color="auto"/>
              </w:divBdr>
            </w:div>
            <w:div w:id="1257471772">
              <w:marLeft w:val="0"/>
              <w:marRight w:val="0"/>
              <w:marTop w:val="0"/>
              <w:marBottom w:val="0"/>
              <w:divBdr>
                <w:top w:val="none" w:sz="0" w:space="0" w:color="auto"/>
                <w:left w:val="none" w:sz="0" w:space="0" w:color="auto"/>
                <w:bottom w:val="none" w:sz="0" w:space="0" w:color="auto"/>
                <w:right w:val="none" w:sz="0" w:space="0" w:color="auto"/>
              </w:divBdr>
            </w:div>
            <w:div w:id="2008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2918">
      <w:bodyDiv w:val="1"/>
      <w:marLeft w:val="0"/>
      <w:marRight w:val="0"/>
      <w:marTop w:val="0"/>
      <w:marBottom w:val="0"/>
      <w:divBdr>
        <w:top w:val="none" w:sz="0" w:space="0" w:color="auto"/>
        <w:left w:val="none" w:sz="0" w:space="0" w:color="auto"/>
        <w:bottom w:val="none" w:sz="0" w:space="0" w:color="auto"/>
        <w:right w:val="none" w:sz="0" w:space="0" w:color="auto"/>
      </w:divBdr>
      <w:divsChild>
        <w:div w:id="186600752">
          <w:marLeft w:val="0"/>
          <w:marRight w:val="0"/>
          <w:marTop w:val="0"/>
          <w:marBottom w:val="0"/>
          <w:divBdr>
            <w:top w:val="none" w:sz="0" w:space="0" w:color="auto"/>
            <w:left w:val="none" w:sz="0" w:space="0" w:color="auto"/>
            <w:bottom w:val="none" w:sz="0" w:space="0" w:color="auto"/>
            <w:right w:val="none" w:sz="0" w:space="0" w:color="auto"/>
          </w:divBdr>
          <w:divsChild>
            <w:div w:id="1634746525">
              <w:marLeft w:val="0"/>
              <w:marRight w:val="0"/>
              <w:marTop w:val="0"/>
              <w:marBottom w:val="0"/>
              <w:divBdr>
                <w:top w:val="none" w:sz="0" w:space="0" w:color="auto"/>
                <w:left w:val="none" w:sz="0" w:space="0" w:color="auto"/>
                <w:bottom w:val="none" w:sz="0" w:space="0" w:color="auto"/>
                <w:right w:val="none" w:sz="0" w:space="0" w:color="auto"/>
              </w:divBdr>
            </w:div>
            <w:div w:id="19488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179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95771585">
      <w:bodyDiv w:val="1"/>
      <w:marLeft w:val="0"/>
      <w:marRight w:val="0"/>
      <w:marTop w:val="0"/>
      <w:marBottom w:val="0"/>
      <w:divBdr>
        <w:top w:val="none" w:sz="0" w:space="0" w:color="auto"/>
        <w:left w:val="none" w:sz="0" w:space="0" w:color="auto"/>
        <w:bottom w:val="none" w:sz="0" w:space="0" w:color="auto"/>
        <w:right w:val="none" w:sz="0" w:space="0" w:color="auto"/>
      </w:divBdr>
    </w:div>
    <w:div w:id="1236012142">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91616554">
      <w:bodyDiv w:val="1"/>
      <w:marLeft w:val="0"/>
      <w:marRight w:val="0"/>
      <w:marTop w:val="0"/>
      <w:marBottom w:val="0"/>
      <w:divBdr>
        <w:top w:val="none" w:sz="0" w:space="0" w:color="auto"/>
        <w:left w:val="none" w:sz="0" w:space="0" w:color="auto"/>
        <w:bottom w:val="none" w:sz="0" w:space="0" w:color="auto"/>
        <w:right w:val="none" w:sz="0" w:space="0" w:color="auto"/>
      </w:divBdr>
      <w:divsChild>
        <w:div w:id="1917545738">
          <w:marLeft w:val="0"/>
          <w:marRight w:val="0"/>
          <w:marTop w:val="0"/>
          <w:marBottom w:val="0"/>
          <w:divBdr>
            <w:top w:val="none" w:sz="0" w:space="0" w:color="auto"/>
            <w:left w:val="none" w:sz="0" w:space="0" w:color="auto"/>
            <w:bottom w:val="none" w:sz="0" w:space="0" w:color="auto"/>
            <w:right w:val="none" w:sz="0" w:space="0" w:color="auto"/>
          </w:divBdr>
          <w:divsChild>
            <w:div w:id="1359504938">
              <w:marLeft w:val="0"/>
              <w:marRight w:val="0"/>
              <w:marTop w:val="0"/>
              <w:marBottom w:val="0"/>
              <w:divBdr>
                <w:top w:val="none" w:sz="0" w:space="0" w:color="auto"/>
                <w:left w:val="none" w:sz="0" w:space="0" w:color="auto"/>
                <w:bottom w:val="none" w:sz="0" w:space="0" w:color="auto"/>
                <w:right w:val="none" w:sz="0" w:space="0" w:color="auto"/>
              </w:divBdr>
            </w:div>
            <w:div w:id="1971982367">
              <w:marLeft w:val="0"/>
              <w:marRight w:val="0"/>
              <w:marTop w:val="0"/>
              <w:marBottom w:val="0"/>
              <w:divBdr>
                <w:top w:val="none" w:sz="0" w:space="0" w:color="auto"/>
                <w:left w:val="none" w:sz="0" w:space="0" w:color="auto"/>
                <w:bottom w:val="none" w:sz="0" w:space="0" w:color="auto"/>
                <w:right w:val="none" w:sz="0" w:space="0" w:color="auto"/>
              </w:divBdr>
            </w:div>
            <w:div w:id="2111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284">
      <w:bodyDiv w:val="1"/>
      <w:marLeft w:val="0"/>
      <w:marRight w:val="0"/>
      <w:marTop w:val="0"/>
      <w:marBottom w:val="0"/>
      <w:divBdr>
        <w:top w:val="none" w:sz="0" w:space="0" w:color="auto"/>
        <w:left w:val="none" w:sz="0" w:space="0" w:color="auto"/>
        <w:bottom w:val="none" w:sz="0" w:space="0" w:color="auto"/>
        <w:right w:val="none" w:sz="0" w:space="0" w:color="auto"/>
      </w:divBdr>
      <w:divsChild>
        <w:div w:id="63337909">
          <w:marLeft w:val="0"/>
          <w:marRight w:val="0"/>
          <w:marTop w:val="0"/>
          <w:marBottom w:val="0"/>
          <w:divBdr>
            <w:top w:val="none" w:sz="0" w:space="0" w:color="auto"/>
            <w:left w:val="none" w:sz="0" w:space="0" w:color="auto"/>
            <w:bottom w:val="none" w:sz="0" w:space="0" w:color="auto"/>
            <w:right w:val="none" w:sz="0" w:space="0" w:color="auto"/>
          </w:divBdr>
          <w:divsChild>
            <w:div w:id="1304122307">
              <w:marLeft w:val="0"/>
              <w:marRight w:val="0"/>
              <w:marTop w:val="0"/>
              <w:marBottom w:val="0"/>
              <w:divBdr>
                <w:top w:val="none" w:sz="0" w:space="0" w:color="auto"/>
                <w:left w:val="none" w:sz="0" w:space="0" w:color="auto"/>
                <w:bottom w:val="none" w:sz="0" w:space="0" w:color="auto"/>
                <w:right w:val="none" w:sz="0" w:space="0" w:color="auto"/>
              </w:divBdr>
            </w:div>
            <w:div w:id="2118400169">
              <w:marLeft w:val="0"/>
              <w:marRight w:val="0"/>
              <w:marTop w:val="0"/>
              <w:marBottom w:val="0"/>
              <w:divBdr>
                <w:top w:val="none" w:sz="0" w:space="0" w:color="auto"/>
                <w:left w:val="none" w:sz="0" w:space="0" w:color="auto"/>
                <w:bottom w:val="none" w:sz="0" w:space="0" w:color="auto"/>
                <w:right w:val="none" w:sz="0" w:space="0" w:color="auto"/>
              </w:divBdr>
            </w:div>
            <w:div w:id="1167329622">
              <w:marLeft w:val="0"/>
              <w:marRight w:val="0"/>
              <w:marTop w:val="0"/>
              <w:marBottom w:val="0"/>
              <w:divBdr>
                <w:top w:val="none" w:sz="0" w:space="0" w:color="auto"/>
                <w:left w:val="none" w:sz="0" w:space="0" w:color="auto"/>
                <w:bottom w:val="none" w:sz="0" w:space="0" w:color="auto"/>
                <w:right w:val="none" w:sz="0" w:space="0" w:color="auto"/>
              </w:divBdr>
            </w:div>
            <w:div w:id="901064350">
              <w:marLeft w:val="0"/>
              <w:marRight w:val="0"/>
              <w:marTop w:val="0"/>
              <w:marBottom w:val="0"/>
              <w:divBdr>
                <w:top w:val="none" w:sz="0" w:space="0" w:color="auto"/>
                <w:left w:val="none" w:sz="0" w:space="0" w:color="auto"/>
                <w:bottom w:val="none" w:sz="0" w:space="0" w:color="auto"/>
                <w:right w:val="none" w:sz="0" w:space="0" w:color="auto"/>
              </w:divBdr>
            </w:div>
            <w:div w:id="21706365">
              <w:marLeft w:val="0"/>
              <w:marRight w:val="0"/>
              <w:marTop w:val="0"/>
              <w:marBottom w:val="0"/>
              <w:divBdr>
                <w:top w:val="none" w:sz="0" w:space="0" w:color="auto"/>
                <w:left w:val="none" w:sz="0" w:space="0" w:color="auto"/>
                <w:bottom w:val="none" w:sz="0" w:space="0" w:color="auto"/>
                <w:right w:val="none" w:sz="0" w:space="0" w:color="auto"/>
              </w:divBdr>
            </w:div>
            <w:div w:id="1985963132">
              <w:marLeft w:val="0"/>
              <w:marRight w:val="0"/>
              <w:marTop w:val="0"/>
              <w:marBottom w:val="0"/>
              <w:divBdr>
                <w:top w:val="none" w:sz="0" w:space="0" w:color="auto"/>
                <w:left w:val="none" w:sz="0" w:space="0" w:color="auto"/>
                <w:bottom w:val="none" w:sz="0" w:space="0" w:color="auto"/>
                <w:right w:val="none" w:sz="0" w:space="0" w:color="auto"/>
              </w:divBdr>
            </w:div>
            <w:div w:id="573853051">
              <w:marLeft w:val="0"/>
              <w:marRight w:val="0"/>
              <w:marTop w:val="0"/>
              <w:marBottom w:val="0"/>
              <w:divBdr>
                <w:top w:val="none" w:sz="0" w:space="0" w:color="auto"/>
                <w:left w:val="none" w:sz="0" w:space="0" w:color="auto"/>
                <w:bottom w:val="none" w:sz="0" w:space="0" w:color="auto"/>
                <w:right w:val="none" w:sz="0" w:space="0" w:color="auto"/>
              </w:divBdr>
            </w:div>
            <w:div w:id="50926085">
              <w:marLeft w:val="0"/>
              <w:marRight w:val="0"/>
              <w:marTop w:val="0"/>
              <w:marBottom w:val="0"/>
              <w:divBdr>
                <w:top w:val="none" w:sz="0" w:space="0" w:color="auto"/>
                <w:left w:val="none" w:sz="0" w:space="0" w:color="auto"/>
                <w:bottom w:val="none" w:sz="0" w:space="0" w:color="auto"/>
                <w:right w:val="none" w:sz="0" w:space="0" w:color="auto"/>
              </w:divBdr>
            </w:div>
            <w:div w:id="1312444204">
              <w:marLeft w:val="0"/>
              <w:marRight w:val="0"/>
              <w:marTop w:val="0"/>
              <w:marBottom w:val="0"/>
              <w:divBdr>
                <w:top w:val="none" w:sz="0" w:space="0" w:color="auto"/>
                <w:left w:val="none" w:sz="0" w:space="0" w:color="auto"/>
                <w:bottom w:val="none" w:sz="0" w:space="0" w:color="auto"/>
                <w:right w:val="none" w:sz="0" w:space="0" w:color="auto"/>
              </w:divBdr>
            </w:div>
            <w:div w:id="1901476183">
              <w:marLeft w:val="0"/>
              <w:marRight w:val="0"/>
              <w:marTop w:val="0"/>
              <w:marBottom w:val="0"/>
              <w:divBdr>
                <w:top w:val="none" w:sz="0" w:space="0" w:color="auto"/>
                <w:left w:val="none" w:sz="0" w:space="0" w:color="auto"/>
                <w:bottom w:val="none" w:sz="0" w:space="0" w:color="auto"/>
                <w:right w:val="none" w:sz="0" w:space="0" w:color="auto"/>
              </w:divBdr>
            </w:div>
            <w:div w:id="1415131539">
              <w:marLeft w:val="0"/>
              <w:marRight w:val="0"/>
              <w:marTop w:val="0"/>
              <w:marBottom w:val="0"/>
              <w:divBdr>
                <w:top w:val="none" w:sz="0" w:space="0" w:color="auto"/>
                <w:left w:val="none" w:sz="0" w:space="0" w:color="auto"/>
                <w:bottom w:val="none" w:sz="0" w:space="0" w:color="auto"/>
                <w:right w:val="none" w:sz="0" w:space="0" w:color="auto"/>
              </w:divBdr>
            </w:div>
            <w:div w:id="1729837127">
              <w:marLeft w:val="0"/>
              <w:marRight w:val="0"/>
              <w:marTop w:val="0"/>
              <w:marBottom w:val="0"/>
              <w:divBdr>
                <w:top w:val="none" w:sz="0" w:space="0" w:color="auto"/>
                <w:left w:val="none" w:sz="0" w:space="0" w:color="auto"/>
                <w:bottom w:val="none" w:sz="0" w:space="0" w:color="auto"/>
                <w:right w:val="none" w:sz="0" w:space="0" w:color="auto"/>
              </w:divBdr>
            </w:div>
            <w:div w:id="599721054">
              <w:marLeft w:val="0"/>
              <w:marRight w:val="0"/>
              <w:marTop w:val="0"/>
              <w:marBottom w:val="0"/>
              <w:divBdr>
                <w:top w:val="none" w:sz="0" w:space="0" w:color="auto"/>
                <w:left w:val="none" w:sz="0" w:space="0" w:color="auto"/>
                <w:bottom w:val="none" w:sz="0" w:space="0" w:color="auto"/>
                <w:right w:val="none" w:sz="0" w:space="0" w:color="auto"/>
              </w:divBdr>
            </w:div>
            <w:div w:id="333651272">
              <w:marLeft w:val="0"/>
              <w:marRight w:val="0"/>
              <w:marTop w:val="0"/>
              <w:marBottom w:val="0"/>
              <w:divBdr>
                <w:top w:val="none" w:sz="0" w:space="0" w:color="auto"/>
                <w:left w:val="none" w:sz="0" w:space="0" w:color="auto"/>
                <w:bottom w:val="none" w:sz="0" w:space="0" w:color="auto"/>
                <w:right w:val="none" w:sz="0" w:space="0" w:color="auto"/>
              </w:divBdr>
            </w:div>
            <w:div w:id="16557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4160">
      <w:bodyDiv w:val="1"/>
      <w:marLeft w:val="0"/>
      <w:marRight w:val="0"/>
      <w:marTop w:val="0"/>
      <w:marBottom w:val="0"/>
      <w:divBdr>
        <w:top w:val="none" w:sz="0" w:space="0" w:color="auto"/>
        <w:left w:val="none" w:sz="0" w:space="0" w:color="auto"/>
        <w:bottom w:val="none" w:sz="0" w:space="0" w:color="auto"/>
        <w:right w:val="none" w:sz="0" w:space="0" w:color="auto"/>
      </w:divBdr>
    </w:div>
    <w:div w:id="1488091826">
      <w:bodyDiv w:val="1"/>
      <w:marLeft w:val="0"/>
      <w:marRight w:val="0"/>
      <w:marTop w:val="0"/>
      <w:marBottom w:val="0"/>
      <w:divBdr>
        <w:top w:val="none" w:sz="0" w:space="0" w:color="auto"/>
        <w:left w:val="none" w:sz="0" w:space="0" w:color="auto"/>
        <w:bottom w:val="none" w:sz="0" w:space="0" w:color="auto"/>
        <w:right w:val="none" w:sz="0" w:space="0" w:color="auto"/>
      </w:divBdr>
    </w:div>
    <w:div w:id="1544442950">
      <w:bodyDiv w:val="1"/>
      <w:marLeft w:val="0"/>
      <w:marRight w:val="0"/>
      <w:marTop w:val="0"/>
      <w:marBottom w:val="0"/>
      <w:divBdr>
        <w:top w:val="none" w:sz="0" w:space="0" w:color="auto"/>
        <w:left w:val="none" w:sz="0" w:space="0" w:color="auto"/>
        <w:bottom w:val="none" w:sz="0" w:space="0" w:color="auto"/>
        <w:right w:val="none" w:sz="0" w:space="0" w:color="auto"/>
      </w:divBdr>
      <w:divsChild>
        <w:div w:id="470514692">
          <w:marLeft w:val="0"/>
          <w:marRight w:val="0"/>
          <w:marTop w:val="0"/>
          <w:marBottom w:val="0"/>
          <w:divBdr>
            <w:top w:val="none" w:sz="0" w:space="0" w:color="auto"/>
            <w:left w:val="none" w:sz="0" w:space="0" w:color="auto"/>
            <w:bottom w:val="none" w:sz="0" w:space="0" w:color="auto"/>
            <w:right w:val="none" w:sz="0" w:space="0" w:color="auto"/>
          </w:divBdr>
          <w:divsChild>
            <w:div w:id="1111047123">
              <w:marLeft w:val="0"/>
              <w:marRight w:val="0"/>
              <w:marTop w:val="0"/>
              <w:marBottom w:val="0"/>
              <w:divBdr>
                <w:top w:val="none" w:sz="0" w:space="0" w:color="auto"/>
                <w:left w:val="none" w:sz="0" w:space="0" w:color="auto"/>
                <w:bottom w:val="none" w:sz="0" w:space="0" w:color="auto"/>
                <w:right w:val="none" w:sz="0" w:space="0" w:color="auto"/>
              </w:divBdr>
            </w:div>
            <w:div w:id="694383852">
              <w:marLeft w:val="0"/>
              <w:marRight w:val="0"/>
              <w:marTop w:val="0"/>
              <w:marBottom w:val="0"/>
              <w:divBdr>
                <w:top w:val="none" w:sz="0" w:space="0" w:color="auto"/>
                <w:left w:val="none" w:sz="0" w:space="0" w:color="auto"/>
                <w:bottom w:val="none" w:sz="0" w:space="0" w:color="auto"/>
                <w:right w:val="none" w:sz="0" w:space="0" w:color="auto"/>
              </w:divBdr>
            </w:div>
            <w:div w:id="674773054">
              <w:marLeft w:val="0"/>
              <w:marRight w:val="0"/>
              <w:marTop w:val="0"/>
              <w:marBottom w:val="0"/>
              <w:divBdr>
                <w:top w:val="none" w:sz="0" w:space="0" w:color="auto"/>
                <w:left w:val="none" w:sz="0" w:space="0" w:color="auto"/>
                <w:bottom w:val="none" w:sz="0" w:space="0" w:color="auto"/>
                <w:right w:val="none" w:sz="0" w:space="0" w:color="auto"/>
              </w:divBdr>
            </w:div>
            <w:div w:id="1227230256">
              <w:marLeft w:val="0"/>
              <w:marRight w:val="0"/>
              <w:marTop w:val="0"/>
              <w:marBottom w:val="0"/>
              <w:divBdr>
                <w:top w:val="none" w:sz="0" w:space="0" w:color="auto"/>
                <w:left w:val="none" w:sz="0" w:space="0" w:color="auto"/>
                <w:bottom w:val="none" w:sz="0" w:space="0" w:color="auto"/>
                <w:right w:val="none" w:sz="0" w:space="0" w:color="auto"/>
              </w:divBdr>
            </w:div>
            <w:div w:id="35064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14670">
      <w:bodyDiv w:val="1"/>
      <w:marLeft w:val="0"/>
      <w:marRight w:val="0"/>
      <w:marTop w:val="0"/>
      <w:marBottom w:val="0"/>
      <w:divBdr>
        <w:top w:val="none" w:sz="0" w:space="0" w:color="auto"/>
        <w:left w:val="none" w:sz="0" w:space="0" w:color="auto"/>
        <w:bottom w:val="none" w:sz="0" w:space="0" w:color="auto"/>
        <w:right w:val="none" w:sz="0" w:space="0" w:color="auto"/>
      </w:divBdr>
      <w:divsChild>
        <w:div w:id="1657418601">
          <w:marLeft w:val="0"/>
          <w:marRight w:val="0"/>
          <w:marTop w:val="0"/>
          <w:marBottom w:val="0"/>
          <w:divBdr>
            <w:top w:val="none" w:sz="0" w:space="0" w:color="auto"/>
            <w:left w:val="none" w:sz="0" w:space="0" w:color="auto"/>
            <w:bottom w:val="none" w:sz="0" w:space="0" w:color="auto"/>
            <w:right w:val="none" w:sz="0" w:space="0" w:color="auto"/>
          </w:divBdr>
          <w:divsChild>
            <w:div w:id="1614556416">
              <w:marLeft w:val="0"/>
              <w:marRight w:val="0"/>
              <w:marTop w:val="0"/>
              <w:marBottom w:val="0"/>
              <w:divBdr>
                <w:top w:val="none" w:sz="0" w:space="0" w:color="auto"/>
                <w:left w:val="none" w:sz="0" w:space="0" w:color="auto"/>
                <w:bottom w:val="none" w:sz="0" w:space="0" w:color="auto"/>
                <w:right w:val="none" w:sz="0" w:space="0" w:color="auto"/>
              </w:divBdr>
            </w:div>
            <w:div w:id="1647666605">
              <w:marLeft w:val="0"/>
              <w:marRight w:val="0"/>
              <w:marTop w:val="0"/>
              <w:marBottom w:val="0"/>
              <w:divBdr>
                <w:top w:val="none" w:sz="0" w:space="0" w:color="auto"/>
                <w:left w:val="none" w:sz="0" w:space="0" w:color="auto"/>
                <w:bottom w:val="none" w:sz="0" w:space="0" w:color="auto"/>
                <w:right w:val="none" w:sz="0" w:space="0" w:color="auto"/>
              </w:divBdr>
            </w:div>
            <w:div w:id="1426461480">
              <w:marLeft w:val="0"/>
              <w:marRight w:val="0"/>
              <w:marTop w:val="0"/>
              <w:marBottom w:val="0"/>
              <w:divBdr>
                <w:top w:val="none" w:sz="0" w:space="0" w:color="auto"/>
                <w:left w:val="none" w:sz="0" w:space="0" w:color="auto"/>
                <w:bottom w:val="none" w:sz="0" w:space="0" w:color="auto"/>
                <w:right w:val="none" w:sz="0" w:space="0" w:color="auto"/>
              </w:divBdr>
            </w:div>
            <w:div w:id="19128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9415">
      <w:bodyDiv w:val="1"/>
      <w:marLeft w:val="0"/>
      <w:marRight w:val="0"/>
      <w:marTop w:val="0"/>
      <w:marBottom w:val="0"/>
      <w:divBdr>
        <w:top w:val="none" w:sz="0" w:space="0" w:color="auto"/>
        <w:left w:val="none" w:sz="0" w:space="0" w:color="auto"/>
        <w:bottom w:val="none" w:sz="0" w:space="0" w:color="auto"/>
        <w:right w:val="none" w:sz="0" w:space="0" w:color="auto"/>
      </w:divBdr>
      <w:divsChild>
        <w:div w:id="575670315">
          <w:marLeft w:val="0"/>
          <w:marRight w:val="0"/>
          <w:marTop w:val="0"/>
          <w:marBottom w:val="0"/>
          <w:divBdr>
            <w:top w:val="none" w:sz="0" w:space="0" w:color="auto"/>
            <w:left w:val="none" w:sz="0" w:space="0" w:color="auto"/>
            <w:bottom w:val="none" w:sz="0" w:space="0" w:color="auto"/>
            <w:right w:val="none" w:sz="0" w:space="0" w:color="auto"/>
          </w:divBdr>
          <w:divsChild>
            <w:div w:id="1546940654">
              <w:marLeft w:val="0"/>
              <w:marRight w:val="0"/>
              <w:marTop w:val="0"/>
              <w:marBottom w:val="0"/>
              <w:divBdr>
                <w:top w:val="none" w:sz="0" w:space="0" w:color="auto"/>
                <w:left w:val="none" w:sz="0" w:space="0" w:color="auto"/>
                <w:bottom w:val="none" w:sz="0" w:space="0" w:color="auto"/>
                <w:right w:val="none" w:sz="0" w:space="0" w:color="auto"/>
              </w:divBdr>
            </w:div>
            <w:div w:id="1993678157">
              <w:marLeft w:val="0"/>
              <w:marRight w:val="0"/>
              <w:marTop w:val="0"/>
              <w:marBottom w:val="0"/>
              <w:divBdr>
                <w:top w:val="none" w:sz="0" w:space="0" w:color="auto"/>
                <w:left w:val="none" w:sz="0" w:space="0" w:color="auto"/>
                <w:bottom w:val="none" w:sz="0" w:space="0" w:color="auto"/>
                <w:right w:val="none" w:sz="0" w:space="0" w:color="auto"/>
              </w:divBdr>
            </w:div>
            <w:div w:id="477918338">
              <w:marLeft w:val="0"/>
              <w:marRight w:val="0"/>
              <w:marTop w:val="0"/>
              <w:marBottom w:val="0"/>
              <w:divBdr>
                <w:top w:val="none" w:sz="0" w:space="0" w:color="auto"/>
                <w:left w:val="none" w:sz="0" w:space="0" w:color="auto"/>
                <w:bottom w:val="none" w:sz="0" w:space="0" w:color="auto"/>
                <w:right w:val="none" w:sz="0" w:space="0" w:color="auto"/>
              </w:divBdr>
            </w:div>
            <w:div w:id="14498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1340">
      <w:bodyDiv w:val="1"/>
      <w:marLeft w:val="0"/>
      <w:marRight w:val="0"/>
      <w:marTop w:val="0"/>
      <w:marBottom w:val="0"/>
      <w:divBdr>
        <w:top w:val="none" w:sz="0" w:space="0" w:color="auto"/>
        <w:left w:val="none" w:sz="0" w:space="0" w:color="auto"/>
        <w:bottom w:val="none" w:sz="0" w:space="0" w:color="auto"/>
        <w:right w:val="none" w:sz="0" w:space="0" w:color="auto"/>
      </w:divBdr>
      <w:divsChild>
        <w:div w:id="812336846">
          <w:marLeft w:val="0"/>
          <w:marRight w:val="0"/>
          <w:marTop w:val="0"/>
          <w:marBottom w:val="0"/>
          <w:divBdr>
            <w:top w:val="none" w:sz="0" w:space="0" w:color="auto"/>
            <w:left w:val="none" w:sz="0" w:space="0" w:color="auto"/>
            <w:bottom w:val="none" w:sz="0" w:space="0" w:color="auto"/>
            <w:right w:val="none" w:sz="0" w:space="0" w:color="auto"/>
          </w:divBdr>
          <w:divsChild>
            <w:div w:id="1476869483">
              <w:marLeft w:val="0"/>
              <w:marRight w:val="0"/>
              <w:marTop w:val="0"/>
              <w:marBottom w:val="0"/>
              <w:divBdr>
                <w:top w:val="none" w:sz="0" w:space="0" w:color="auto"/>
                <w:left w:val="none" w:sz="0" w:space="0" w:color="auto"/>
                <w:bottom w:val="none" w:sz="0" w:space="0" w:color="auto"/>
                <w:right w:val="none" w:sz="0" w:space="0" w:color="auto"/>
              </w:divBdr>
            </w:div>
            <w:div w:id="1340039078">
              <w:marLeft w:val="0"/>
              <w:marRight w:val="0"/>
              <w:marTop w:val="0"/>
              <w:marBottom w:val="0"/>
              <w:divBdr>
                <w:top w:val="none" w:sz="0" w:space="0" w:color="auto"/>
                <w:left w:val="none" w:sz="0" w:space="0" w:color="auto"/>
                <w:bottom w:val="none" w:sz="0" w:space="0" w:color="auto"/>
                <w:right w:val="none" w:sz="0" w:space="0" w:color="auto"/>
              </w:divBdr>
            </w:div>
            <w:div w:id="2039624233">
              <w:marLeft w:val="0"/>
              <w:marRight w:val="0"/>
              <w:marTop w:val="0"/>
              <w:marBottom w:val="0"/>
              <w:divBdr>
                <w:top w:val="none" w:sz="0" w:space="0" w:color="auto"/>
                <w:left w:val="none" w:sz="0" w:space="0" w:color="auto"/>
                <w:bottom w:val="none" w:sz="0" w:space="0" w:color="auto"/>
                <w:right w:val="none" w:sz="0" w:space="0" w:color="auto"/>
              </w:divBdr>
            </w:div>
            <w:div w:id="1716002622">
              <w:marLeft w:val="0"/>
              <w:marRight w:val="0"/>
              <w:marTop w:val="0"/>
              <w:marBottom w:val="0"/>
              <w:divBdr>
                <w:top w:val="none" w:sz="0" w:space="0" w:color="auto"/>
                <w:left w:val="none" w:sz="0" w:space="0" w:color="auto"/>
                <w:bottom w:val="none" w:sz="0" w:space="0" w:color="auto"/>
                <w:right w:val="none" w:sz="0" w:space="0" w:color="auto"/>
              </w:divBdr>
            </w:div>
            <w:div w:id="754932938">
              <w:marLeft w:val="0"/>
              <w:marRight w:val="0"/>
              <w:marTop w:val="0"/>
              <w:marBottom w:val="0"/>
              <w:divBdr>
                <w:top w:val="none" w:sz="0" w:space="0" w:color="auto"/>
                <w:left w:val="none" w:sz="0" w:space="0" w:color="auto"/>
                <w:bottom w:val="none" w:sz="0" w:space="0" w:color="auto"/>
                <w:right w:val="none" w:sz="0" w:space="0" w:color="auto"/>
              </w:divBdr>
            </w:div>
            <w:div w:id="1511871139">
              <w:marLeft w:val="0"/>
              <w:marRight w:val="0"/>
              <w:marTop w:val="0"/>
              <w:marBottom w:val="0"/>
              <w:divBdr>
                <w:top w:val="none" w:sz="0" w:space="0" w:color="auto"/>
                <w:left w:val="none" w:sz="0" w:space="0" w:color="auto"/>
                <w:bottom w:val="none" w:sz="0" w:space="0" w:color="auto"/>
                <w:right w:val="none" w:sz="0" w:space="0" w:color="auto"/>
              </w:divBdr>
            </w:div>
            <w:div w:id="1476947756">
              <w:marLeft w:val="0"/>
              <w:marRight w:val="0"/>
              <w:marTop w:val="0"/>
              <w:marBottom w:val="0"/>
              <w:divBdr>
                <w:top w:val="none" w:sz="0" w:space="0" w:color="auto"/>
                <w:left w:val="none" w:sz="0" w:space="0" w:color="auto"/>
                <w:bottom w:val="none" w:sz="0" w:space="0" w:color="auto"/>
                <w:right w:val="none" w:sz="0" w:space="0" w:color="auto"/>
              </w:divBdr>
            </w:div>
            <w:div w:id="62333688">
              <w:marLeft w:val="0"/>
              <w:marRight w:val="0"/>
              <w:marTop w:val="0"/>
              <w:marBottom w:val="0"/>
              <w:divBdr>
                <w:top w:val="none" w:sz="0" w:space="0" w:color="auto"/>
                <w:left w:val="none" w:sz="0" w:space="0" w:color="auto"/>
                <w:bottom w:val="none" w:sz="0" w:space="0" w:color="auto"/>
                <w:right w:val="none" w:sz="0" w:space="0" w:color="auto"/>
              </w:divBdr>
            </w:div>
            <w:div w:id="622076651">
              <w:marLeft w:val="0"/>
              <w:marRight w:val="0"/>
              <w:marTop w:val="0"/>
              <w:marBottom w:val="0"/>
              <w:divBdr>
                <w:top w:val="none" w:sz="0" w:space="0" w:color="auto"/>
                <w:left w:val="none" w:sz="0" w:space="0" w:color="auto"/>
                <w:bottom w:val="none" w:sz="0" w:space="0" w:color="auto"/>
                <w:right w:val="none" w:sz="0" w:space="0" w:color="auto"/>
              </w:divBdr>
            </w:div>
            <w:div w:id="352152968">
              <w:marLeft w:val="0"/>
              <w:marRight w:val="0"/>
              <w:marTop w:val="0"/>
              <w:marBottom w:val="0"/>
              <w:divBdr>
                <w:top w:val="none" w:sz="0" w:space="0" w:color="auto"/>
                <w:left w:val="none" w:sz="0" w:space="0" w:color="auto"/>
                <w:bottom w:val="none" w:sz="0" w:space="0" w:color="auto"/>
                <w:right w:val="none" w:sz="0" w:space="0" w:color="auto"/>
              </w:divBdr>
            </w:div>
            <w:div w:id="738603065">
              <w:marLeft w:val="0"/>
              <w:marRight w:val="0"/>
              <w:marTop w:val="0"/>
              <w:marBottom w:val="0"/>
              <w:divBdr>
                <w:top w:val="none" w:sz="0" w:space="0" w:color="auto"/>
                <w:left w:val="none" w:sz="0" w:space="0" w:color="auto"/>
                <w:bottom w:val="none" w:sz="0" w:space="0" w:color="auto"/>
                <w:right w:val="none" w:sz="0" w:space="0" w:color="auto"/>
              </w:divBdr>
            </w:div>
            <w:div w:id="602689466">
              <w:marLeft w:val="0"/>
              <w:marRight w:val="0"/>
              <w:marTop w:val="0"/>
              <w:marBottom w:val="0"/>
              <w:divBdr>
                <w:top w:val="none" w:sz="0" w:space="0" w:color="auto"/>
                <w:left w:val="none" w:sz="0" w:space="0" w:color="auto"/>
                <w:bottom w:val="none" w:sz="0" w:space="0" w:color="auto"/>
                <w:right w:val="none" w:sz="0" w:space="0" w:color="auto"/>
              </w:divBdr>
            </w:div>
            <w:div w:id="985284314">
              <w:marLeft w:val="0"/>
              <w:marRight w:val="0"/>
              <w:marTop w:val="0"/>
              <w:marBottom w:val="0"/>
              <w:divBdr>
                <w:top w:val="none" w:sz="0" w:space="0" w:color="auto"/>
                <w:left w:val="none" w:sz="0" w:space="0" w:color="auto"/>
                <w:bottom w:val="none" w:sz="0" w:space="0" w:color="auto"/>
                <w:right w:val="none" w:sz="0" w:space="0" w:color="auto"/>
              </w:divBdr>
            </w:div>
            <w:div w:id="1287934052">
              <w:marLeft w:val="0"/>
              <w:marRight w:val="0"/>
              <w:marTop w:val="0"/>
              <w:marBottom w:val="0"/>
              <w:divBdr>
                <w:top w:val="none" w:sz="0" w:space="0" w:color="auto"/>
                <w:left w:val="none" w:sz="0" w:space="0" w:color="auto"/>
                <w:bottom w:val="none" w:sz="0" w:space="0" w:color="auto"/>
                <w:right w:val="none" w:sz="0" w:space="0" w:color="auto"/>
              </w:divBdr>
            </w:div>
            <w:div w:id="1024134289">
              <w:marLeft w:val="0"/>
              <w:marRight w:val="0"/>
              <w:marTop w:val="0"/>
              <w:marBottom w:val="0"/>
              <w:divBdr>
                <w:top w:val="none" w:sz="0" w:space="0" w:color="auto"/>
                <w:left w:val="none" w:sz="0" w:space="0" w:color="auto"/>
                <w:bottom w:val="none" w:sz="0" w:space="0" w:color="auto"/>
                <w:right w:val="none" w:sz="0" w:space="0" w:color="auto"/>
              </w:divBdr>
            </w:div>
            <w:div w:id="554198905">
              <w:marLeft w:val="0"/>
              <w:marRight w:val="0"/>
              <w:marTop w:val="0"/>
              <w:marBottom w:val="0"/>
              <w:divBdr>
                <w:top w:val="none" w:sz="0" w:space="0" w:color="auto"/>
                <w:left w:val="none" w:sz="0" w:space="0" w:color="auto"/>
                <w:bottom w:val="none" w:sz="0" w:space="0" w:color="auto"/>
                <w:right w:val="none" w:sz="0" w:space="0" w:color="auto"/>
              </w:divBdr>
            </w:div>
            <w:div w:id="580410500">
              <w:marLeft w:val="0"/>
              <w:marRight w:val="0"/>
              <w:marTop w:val="0"/>
              <w:marBottom w:val="0"/>
              <w:divBdr>
                <w:top w:val="none" w:sz="0" w:space="0" w:color="auto"/>
                <w:left w:val="none" w:sz="0" w:space="0" w:color="auto"/>
                <w:bottom w:val="none" w:sz="0" w:space="0" w:color="auto"/>
                <w:right w:val="none" w:sz="0" w:space="0" w:color="auto"/>
              </w:divBdr>
            </w:div>
            <w:div w:id="1175194637">
              <w:marLeft w:val="0"/>
              <w:marRight w:val="0"/>
              <w:marTop w:val="0"/>
              <w:marBottom w:val="0"/>
              <w:divBdr>
                <w:top w:val="none" w:sz="0" w:space="0" w:color="auto"/>
                <w:left w:val="none" w:sz="0" w:space="0" w:color="auto"/>
                <w:bottom w:val="none" w:sz="0" w:space="0" w:color="auto"/>
                <w:right w:val="none" w:sz="0" w:space="0" w:color="auto"/>
              </w:divBdr>
            </w:div>
            <w:div w:id="1766001202">
              <w:marLeft w:val="0"/>
              <w:marRight w:val="0"/>
              <w:marTop w:val="0"/>
              <w:marBottom w:val="0"/>
              <w:divBdr>
                <w:top w:val="none" w:sz="0" w:space="0" w:color="auto"/>
                <w:left w:val="none" w:sz="0" w:space="0" w:color="auto"/>
                <w:bottom w:val="none" w:sz="0" w:space="0" w:color="auto"/>
                <w:right w:val="none" w:sz="0" w:space="0" w:color="auto"/>
              </w:divBdr>
            </w:div>
            <w:div w:id="814951602">
              <w:marLeft w:val="0"/>
              <w:marRight w:val="0"/>
              <w:marTop w:val="0"/>
              <w:marBottom w:val="0"/>
              <w:divBdr>
                <w:top w:val="none" w:sz="0" w:space="0" w:color="auto"/>
                <w:left w:val="none" w:sz="0" w:space="0" w:color="auto"/>
                <w:bottom w:val="none" w:sz="0" w:space="0" w:color="auto"/>
                <w:right w:val="none" w:sz="0" w:space="0" w:color="auto"/>
              </w:divBdr>
            </w:div>
            <w:div w:id="922684028">
              <w:marLeft w:val="0"/>
              <w:marRight w:val="0"/>
              <w:marTop w:val="0"/>
              <w:marBottom w:val="0"/>
              <w:divBdr>
                <w:top w:val="none" w:sz="0" w:space="0" w:color="auto"/>
                <w:left w:val="none" w:sz="0" w:space="0" w:color="auto"/>
                <w:bottom w:val="none" w:sz="0" w:space="0" w:color="auto"/>
                <w:right w:val="none" w:sz="0" w:space="0" w:color="auto"/>
              </w:divBdr>
            </w:div>
            <w:div w:id="1134718969">
              <w:marLeft w:val="0"/>
              <w:marRight w:val="0"/>
              <w:marTop w:val="0"/>
              <w:marBottom w:val="0"/>
              <w:divBdr>
                <w:top w:val="none" w:sz="0" w:space="0" w:color="auto"/>
                <w:left w:val="none" w:sz="0" w:space="0" w:color="auto"/>
                <w:bottom w:val="none" w:sz="0" w:space="0" w:color="auto"/>
                <w:right w:val="none" w:sz="0" w:space="0" w:color="auto"/>
              </w:divBdr>
            </w:div>
            <w:div w:id="1448230415">
              <w:marLeft w:val="0"/>
              <w:marRight w:val="0"/>
              <w:marTop w:val="0"/>
              <w:marBottom w:val="0"/>
              <w:divBdr>
                <w:top w:val="none" w:sz="0" w:space="0" w:color="auto"/>
                <w:left w:val="none" w:sz="0" w:space="0" w:color="auto"/>
                <w:bottom w:val="none" w:sz="0" w:space="0" w:color="auto"/>
                <w:right w:val="none" w:sz="0" w:space="0" w:color="auto"/>
              </w:divBdr>
            </w:div>
            <w:div w:id="1358854078">
              <w:marLeft w:val="0"/>
              <w:marRight w:val="0"/>
              <w:marTop w:val="0"/>
              <w:marBottom w:val="0"/>
              <w:divBdr>
                <w:top w:val="none" w:sz="0" w:space="0" w:color="auto"/>
                <w:left w:val="none" w:sz="0" w:space="0" w:color="auto"/>
                <w:bottom w:val="none" w:sz="0" w:space="0" w:color="auto"/>
                <w:right w:val="none" w:sz="0" w:space="0" w:color="auto"/>
              </w:divBdr>
            </w:div>
            <w:div w:id="1790585012">
              <w:marLeft w:val="0"/>
              <w:marRight w:val="0"/>
              <w:marTop w:val="0"/>
              <w:marBottom w:val="0"/>
              <w:divBdr>
                <w:top w:val="none" w:sz="0" w:space="0" w:color="auto"/>
                <w:left w:val="none" w:sz="0" w:space="0" w:color="auto"/>
                <w:bottom w:val="none" w:sz="0" w:space="0" w:color="auto"/>
                <w:right w:val="none" w:sz="0" w:space="0" w:color="auto"/>
              </w:divBdr>
            </w:div>
            <w:div w:id="273637503">
              <w:marLeft w:val="0"/>
              <w:marRight w:val="0"/>
              <w:marTop w:val="0"/>
              <w:marBottom w:val="0"/>
              <w:divBdr>
                <w:top w:val="none" w:sz="0" w:space="0" w:color="auto"/>
                <w:left w:val="none" w:sz="0" w:space="0" w:color="auto"/>
                <w:bottom w:val="none" w:sz="0" w:space="0" w:color="auto"/>
                <w:right w:val="none" w:sz="0" w:space="0" w:color="auto"/>
              </w:divBdr>
            </w:div>
            <w:div w:id="243926833">
              <w:marLeft w:val="0"/>
              <w:marRight w:val="0"/>
              <w:marTop w:val="0"/>
              <w:marBottom w:val="0"/>
              <w:divBdr>
                <w:top w:val="none" w:sz="0" w:space="0" w:color="auto"/>
                <w:left w:val="none" w:sz="0" w:space="0" w:color="auto"/>
                <w:bottom w:val="none" w:sz="0" w:space="0" w:color="auto"/>
                <w:right w:val="none" w:sz="0" w:space="0" w:color="auto"/>
              </w:divBdr>
            </w:div>
            <w:div w:id="2076312910">
              <w:marLeft w:val="0"/>
              <w:marRight w:val="0"/>
              <w:marTop w:val="0"/>
              <w:marBottom w:val="0"/>
              <w:divBdr>
                <w:top w:val="none" w:sz="0" w:space="0" w:color="auto"/>
                <w:left w:val="none" w:sz="0" w:space="0" w:color="auto"/>
                <w:bottom w:val="none" w:sz="0" w:space="0" w:color="auto"/>
                <w:right w:val="none" w:sz="0" w:space="0" w:color="auto"/>
              </w:divBdr>
            </w:div>
            <w:div w:id="178158984">
              <w:marLeft w:val="0"/>
              <w:marRight w:val="0"/>
              <w:marTop w:val="0"/>
              <w:marBottom w:val="0"/>
              <w:divBdr>
                <w:top w:val="none" w:sz="0" w:space="0" w:color="auto"/>
                <w:left w:val="none" w:sz="0" w:space="0" w:color="auto"/>
                <w:bottom w:val="none" w:sz="0" w:space="0" w:color="auto"/>
                <w:right w:val="none" w:sz="0" w:space="0" w:color="auto"/>
              </w:divBdr>
            </w:div>
            <w:div w:id="2060586296">
              <w:marLeft w:val="0"/>
              <w:marRight w:val="0"/>
              <w:marTop w:val="0"/>
              <w:marBottom w:val="0"/>
              <w:divBdr>
                <w:top w:val="none" w:sz="0" w:space="0" w:color="auto"/>
                <w:left w:val="none" w:sz="0" w:space="0" w:color="auto"/>
                <w:bottom w:val="none" w:sz="0" w:space="0" w:color="auto"/>
                <w:right w:val="none" w:sz="0" w:space="0" w:color="auto"/>
              </w:divBdr>
            </w:div>
            <w:div w:id="528222236">
              <w:marLeft w:val="0"/>
              <w:marRight w:val="0"/>
              <w:marTop w:val="0"/>
              <w:marBottom w:val="0"/>
              <w:divBdr>
                <w:top w:val="none" w:sz="0" w:space="0" w:color="auto"/>
                <w:left w:val="none" w:sz="0" w:space="0" w:color="auto"/>
                <w:bottom w:val="none" w:sz="0" w:space="0" w:color="auto"/>
                <w:right w:val="none" w:sz="0" w:space="0" w:color="auto"/>
              </w:divBdr>
            </w:div>
            <w:div w:id="468010183">
              <w:marLeft w:val="0"/>
              <w:marRight w:val="0"/>
              <w:marTop w:val="0"/>
              <w:marBottom w:val="0"/>
              <w:divBdr>
                <w:top w:val="none" w:sz="0" w:space="0" w:color="auto"/>
                <w:left w:val="none" w:sz="0" w:space="0" w:color="auto"/>
                <w:bottom w:val="none" w:sz="0" w:space="0" w:color="auto"/>
                <w:right w:val="none" w:sz="0" w:space="0" w:color="auto"/>
              </w:divBdr>
            </w:div>
            <w:div w:id="744382591">
              <w:marLeft w:val="0"/>
              <w:marRight w:val="0"/>
              <w:marTop w:val="0"/>
              <w:marBottom w:val="0"/>
              <w:divBdr>
                <w:top w:val="none" w:sz="0" w:space="0" w:color="auto"/>
                <w:left w:val="none" w:sz="0" w:space="0" w:color="auto"/>
                <w:bottom w:val="none" w:sz="0" w:space="0" w:color="auto"/>
                <w:right w:val="none" w:sz="0" w:space="0" w:color="auto"/>
              </w:divBdr>
            </w:div>
            <w:div w:id="83191835">
              <w:marLeft w:val="0"/>
              <w:marRight w:val="0"/>
              <w:marTop w:val="0"/>
              <w:marBottom w:val="0"/>
              <w:divBdr>
                <w:top w:val="none" w:sz="0" w:space="0" w:color="auto"/>
                <w:left w:val="none" w:sz="0" w:space="0" w:color="auto"/>
                <w:bottom w:val="none" w:sz="0" w:space="0" w:color="auto"/>
                <w:right w:val="none" w:sz="0" w:space="0" w:color="auto"/>
              </w:divBdr>
            </w:div>
            <w:div w:id="5251032">
              <w:marLeft w:val="0"/>
              <w:marRight w:val="0"/>
              <w:marTop w:val="0"/>
              <w:marBottom w:val="0"/>
              <w:divBdr>
                <w:top w:val="none" w:sz="0" w:space="0" w:color="auto"/>
                <w:left w:val="none" w:sz="0" w:space="0" w:color="auto"/>
                <w:bottom w:val="none" w:sz="0" w:space="0" w:color="auto"/>
                <w:right w:val="none" w:sz="0" w:space="0" w:color="auto"/>
              </w:divBdr>
            </w:div>
            <w:div w:id="705109100">
              <w:marLeft w:val="0"/>
              <w:marRight w:val="0"/>
              <w:marTop w:val="0"/>
              <w:marBottom w:val="0"/>
              <w:divBdr>
                <w:top w:val="none" w:sz="0" w:space="0" w:color="auto"/>
                <w:left w:val="none" w:sz="0" w:space="0" w:color="auto"/>
                <w:bottom w:val="none" w:sz="0" w:space="0" w:color="auto"/>
                <w:right w:val="none" w:sz="0" w:space="0" w:color="auto"/>
              </w:divBdr>
            </w:div>
            <w:div w:id="1980646864">
              <w:marLeft w:val="0"/>
              <w:marRight w:val="0"/>
              <w:marTop w:val="0"/>
              <w:marBottom w:val="0"/>
              <w:divBdr>
                <w:top w:val="none" w:sz="0" w:space="0" w:color="auto"/>
                <w:left w:val="none" w:sz="0" w:space="0" w:color="auto"/>
                <w:bottom w:val="none" w:sz="0" w:space="0" w:color="auto"/>
                <w:right w:val="none" w:sz="0" w:space="0" w:color="auto"/>
              </w:divBdr>
            </w:div>
            <w:div w:id="1226378533">
              <w:marLeft w:val="0"/>
              <w:marRight w:val="0"/>
              <w:marTop w:val="0"/>
              <w:marBottom w:val="0"/>
              <w:divBdr>
                <w:top w:val="none" w:sz="0" w:space="0" w:color="auto"/>
                <w:left w:val="none" w:sz="0" w:space="0" w:color="auto"/>
                <w:bottom w:val="none" w:sz="0" w:space="0" w:color="auto"/>
                <w:right w:val="none" w:sz="0" w:space="0" w:color="auto"/>
              </w:divBdr>
            </w:div>
            <w:div w:id="1178229686">
              <w:marLeft w:val="0"/>
              <w:marRight w:val="0"/>
              <w:marTop w:val="0"/>
              <w:marBottom w:val="0"/>
              <w:divBdr>
                <w:top w:val="none" w:sz="0" w:space="0" w:color="auto"/>
                <w:left w:val="none" w:sz="0" w:space="0" w:color="auto"/>
                <w:bottom w:val="none" w:sz="0" w:space="0" w:color="auto"/>
                <w:right w:val="none" w:sz="0" w:space="0" w:color="auto"/>
              </w:divBdr>
            </w:div>
            <w:div w:id="113670717">
              <w:marLeft w:val="0"/>
              <w:marRight w:val="0"/>
              <w:marTop w:val="0"/>
              <w:marBottom w:val="0"/>
              <w:divBdr>
                <w:top w:val="none" w:sz="0" w:space="0" w:color="auto"/>
                <w:left w:val="none" w:sz="0" w:space="0" w:color="auto"/>
                <w:bottom w:val="none" w:sz="0" w:space="0" w:color="auto"/>
                <w:right w:val="none" w:sz="0" w:space="0" w:color="auto"/>
              </w:divBdr>
            </w:div>
            <w:div w:id="637147756">
              <w:marLeft w:val="0"/>
              <w:marRight w:val="0"/>
              <w:marTop w:val="0"/>
              <w:marBottom w:val="0"/>
              <w:divBdr>
                <w:top w:val="none" w:sz="0" w:space="0" w:color="auto"/>
                <w:left w:val="none" w:sz="0" w:space="0" w:color="auto"/>
                <w:bottom w:val="none" w:sz="0" w:space="0" w:color="auto"/>
                <w:right w:val="none" w:sz="0" w:space="0" w:color="auto"/>
              </w:divBdr>
            </w:div>
            <w:div w:id="633364291">
              <w:marLeft w:val="0"/>
              <w:marRight w:val="0"/>
              <w:marTop w:val="0"/>
              <w:marBottom w:val="0"/>
              <w:divBdr>
                <w:top w:val="none" w:sz="0" w:space="0" w:color="auto"/>
                <w:left w:val="none" w:sz="0" w:space="0" w:color="auto"/>
                <w:bottom w:val="none" w:sz="0" w:space="0" w:color="auto"/>
                <w:right w:val="none" w:sz="0" w:space="0" w:color="auto"/>
              </w:divBdr>
            </w:div>
            <w:div w:id="1095400820">
              <w:marLeft w:val="0"/>
              <w:marRight w:val="0"/>
              <w:marTop w:val="0"/>
              <w:marBottom w:val="0"/>
              <w:divBdr>
                <w:top w:val="none" w:sz="0" w:space="0" w:color="auto"/>
                <w:left w:val="none" w:sz="0" w:space="0" w:color="auto"/>
                <w:bottom w:val="none" w:sz="0" w:space="0" w:color="auto"/>
                <w:right w:val="none" w:sz="0" w:space="0" w:color="auto"/>
              </w:divBdr>
            </w:div>
            <w:div w:id="1811441228">
              <w:marLeft w:val="0"/>
              <w:marRight w:val="0"/>
              <w:marTop w:val="0"/>
              <w:marBottom w:val="0"/>
              <w:divBdr>
                <w:top w:val="none" w:sz="0" w:space="0" w:color="auto"/>
                <w:left w:val="none" w:sz="0" w:space="0" w:color="auto"/>
                <w:bottom w:val="none" w:sz="0" w:space="0" w:color="auto"/>
                <w:right w:val="none" w:sz="0" w:space="0" w:color="auto"/>
              </w:divBdr>
            </w:div>
            <w:div w:id="704403763">
              <w:marLeft w:val="0"/>
              <w:marRight w:val="0"/>
              <w:marTop w:val="0"/>
              <w:marBottom w:val="0"/>
              <w:divBdr>
                <w:top w:val="none" w:sz="0" w:space="0" w:color="auto"/>
                <w:left w:val="none" w:sz="0" w:space="0" w:color="auto"/>
                <w:bottom w:val="none" w:sz="0" w:space="0" w:color="auto"/>
                <w:right w:val="none" w:sz="0" w:space="0" w:color="auto"/>
              </w:divBdr>
            </w:div>
            <w:div w:id="405808127">
              <w:marLeft w:val="0"/>
              <w:marRight w:val="0"/>
              <w:marTop w:val="0"/>
              <w:marBottom w:val="0"/>
              <w:divBdr>
                <w:top w:val="none" w:sz="0" w:space="0" w:color="auto"/>
                <w:left w:val="none" w:sz="0" w:space="0" w:color="auto"/>
                <w:bottom w:val="none" w:sz="0" w:space="0" w:color="auto"/>
                <w:right w:val="none" w:sz="0" w:space="0" w:color="auto"/>
              </w:divBdr>
            </w:div>
            <w:div w:id="2052263264">
              <w:marLeft w:val="0"/>
              <w:marRight w:val="0"/>
              <w:marTop w:val="0"/>
              <w:marBottom w:val="0"/>
              <w:divBdr>
                <w:top w:val="none" w:sz="0" w:space="0" w:color="auto"/>
                <w:left w:val="none" w:sz="0" w:space="0" w:color="auto"/>
                <w:bottom w:val="none" w:sz="0" w:space="0" w:color="auto"/>
                <w:right w:val="none" w:sz="0" w:space="0" w:color="auto"/>
              </w:divBdr>
            </w:div>
            <w:div w:id="876628841">
              <w:marLeft w:val="0"/>
              <w:marRight w:val="0"/>
              <w:marTop w:val="0"/>
              <w:marBottom w:val="0"/>
              <w:divBdr>
                <w:top w:val="none" w:sz="0" w:space="0" w:color="auto"/>
                <w:left w:val="none" w:sz="0" w:space="0" w:color="auto"/>
                <w:bottom w:val="none" w:sz="0" w:space="0" w:color="auto"/>
                <w:right w:val="none" w:sz="0" w:space="0" w:color="auto"/>
              </w:divBdr>
            </w:div>
            <w:div w:id="391781160">
              <w:marLeft w:val="0"/>
              <w:marRight w:val="0"/>
              <w:marTop w:val="0"/>
              <w:marBottom w:val="0"/>
              <w:divBdr>
                <w:top w:val="none" w:sz="0" w:space="0" w:color="auto"/>
                <w:left w:val="none" w:sz="0" w:space="0" w:color="auto"/>
                <w:bottom w:val="none" w:sz="0" w:space="0" w:color="auto"/>
                <w:right w:val="none" w:sz="0" w:space="0" w:color="auto"/>
              </w:divBdr>
            </w:div>
            <w:div w:id="1851144607">
              <w:marLeft w:val="0"/>
              <w:marRight w:val="0"/>
              <w:marTop w:val="0"/>
              <w:marBottom w:val="0"/>
              <w:divBdr>
                <w:top w:val="none" w:sz="0" w:space="0" w:color="auto"/>
                <w:left w:val="none" w:sz="0" w:space="0" w:color="auto"/>
                <w:bottom w:val="none" w:sz="0" w:space="0" w:color="auto"/>
                <w:right w:val="none" w:sz="0" w:space="0" w:color="auto"/>
              </w:divBdr>
            </w:div>
            <w:div w:id="666832769">
              <w:marLeft w:val="0"/>
              <w:marRight w:val="0"/>
              <w:marTop w:val="0"/>
              <w:marBottom w:val="0"/>
              <w:divBdr>
                <w:top w:val="none" w:sz="0" w:space="0" w:color="auto"/>
                <w:left w:val="none" w:sz="0" w:space="0" w:color="auto"/>
                <w:bottom w:val="none" w:sz="0" w:space="0" w:color="auto"/>
                <w:right w:val="none" w:sz="0" w:space="0" w:color="auto"/>
              </w:divBdr>
            </w:div>
            <w:div w:id="1107966469">
              <w:marLeft w:val="0"/>
              <w:marRight w:val="0"/>
              <w:marTop w:val="0"/>
              <w:marBottom w:val="0"/>
              <w:divBdr>
                <w:top w:val="none" w:sz="0" w:space="0" w:color="auto"/>
                <w:left w:val="none" w:sz="0" w:space="0" w:color="auto"/>
                <w:bottom w:val="none" w:sz="0" w:space="0" w:color="auto"/>
                <w:right w:val="none" w:sz="0" w:space="0" w:color="auto"/>
              </w:divBdr>
            </w:div>
            <w:div w:id="1929190155">
              <w:marLeft w:val="0"/>
              <w:marRight w:val="0"/>
              <w:marTop w:val="0"/>
              <w:marBottom w:val="0"/>
              <w:divBdr>
                <w:top w:val="none" w:sz="0" w:space="0" w:color="auto"/>
                <w:left w:val="none" w:sz="0" w:space="0" w:color="auto"/>
                <w:bottom w:val="none" w:sz="0" w:space="0" w:color="auto"/>
                <w:right w:val="none" w:sz="0" w:space="0" w:color="auto"/>
              </w:divBdr>
            </w:div>
            <w:div w:id="265963574">
              <w:marLeft w:val="0"/>
              <w:marRight w:val="0"/>
              <w:marTop w:val="0"/>
              <w:marBottom w:val="0"/>
              <w:divBdr>
                <w:top w:val="none" w:sz="0" w:space="0" w:color="auto"/>
                <w:left w:val="none" w:sz="0" w:space="0" w:color="auto"/>
                <w:bottom w:val="none" w:sz="0" w:space="0" w:color="auto"/>
                <w:right w:val="none" w:sz="0" w:space="0" w:color="auto"/>
              </w:divBdr>
            </w:div>
            <w:div w:id="1353412015">
              <w:marLeft w:val="0"/>
              <w:marRight w:val="0"/>
              <w:marTop w:val="0"/>
              <w:marBottom w:val="0"/>
              <w:divBdr>
                <w:top w:val="none" w:sz="0" w:space="0" w:color="auto"/>
                <w:left w:val="none" w:sz="0" w:space="0" w:color="auto"/>
                <w:bottom w:val="none" w:sz="0" w:space="0" w:color="auto"/>
                <w:right w:val="none" w:sz="0" w:space="0" w:color="auto"/>
              </w:divBdr>
            </w:div>
            <w:div w:id="1747846083">
              <w:marLeft w:val="0"/>
              <w:marRight w:val="0"/>
              <w:marTop w:val="0"/>
              <w:marBottom w:val="0"/>
              <w:divBdr>
                <w:top w:val="none" w:sz="0" w:space="0" w:color="auto"/>
                <w:left w:val="none" w:sz="0" w:space="0" w:color="auto"/>
                <w:bottom w:val="none" w:sz="0" w:space="0" w:color="auto"/>
                <w:right w:val="none" w:sz="0" w:space="0" w:color="auto"/>
              </w:divBdr>
            </w:div>
            <w:div w:id="1761901664">
              <w:marLeft w:val="0"/>
              <w:marRight w:val="0"/>
              <w:marTop w:val="0"/>
              <w:marBottom w:val="0"/>
              <w:divBdr>
                <w:top w:val="none" w:sz="0" w:space="0" w:color="auto"/>
                <w:left w:val="none" w:sz="0" w:space="0" w:color="auto"/>
                <w:bottom w:val="none" w:sz="0" w:space="0" w:color="auto"/>
                <w:right w:val="none" w:sz="0" w:space="0" w:color="auto"/>
              </w:divBdr>
            </w:div>
            <w:div w:id="582687017">
              <w:marLeft w:val="0"/>
              <w:marRight w:val="0"/>
              <w:marTop w:val="0"/>
              <w:marBottom w:val="0"/>
              <w:divBdr>
                <w:top w:val="none" w:sz="0" w:space="0" w:color="auto"/>
                <w:left w:val="none" w:sz="0" w:space="0" w:color="auto"/>
                <w:bottom w:val="none" w:sz="0" w:space="0" w:color="auto"/>
                <w:right w:val="none" w:sz="0" w:space="0" w:color="auto"/>
              </w:divBdr>
            </w:div>
            <w:div w:id="1463692912">
              <w:marLeft w:val="0"/>
              <w:marRight w:val="0"/>
              <w:marTop w:val="0"/>
              <w:marBottom w:val="0"/>
              <w:divBdr>
                <w:top w:val="none" w:sz="0" w:space="0" w:color="auto"/>
                <w:left w:val="none" w:sz="0" w:space="0" w:color="auto"/>
                <w:bottom w:val="none" w:sz="0" w:space="0" w:color="auto"/>
                <w:right w:val="none" w:sz="0" w:space="0" w:color="auto"/>
              </w:divBdr>
            </w:div>
            <w:div w:id="617879711">
              <w:marLeft w:val="0"/>
              <w:marRight w:val="0"/>
              <w:marTop w:val="0"/>
              <w:marBottom w:val="0"/>
              <w:divBdr>
                <w:top w:val="none" w:sz="0" w:space="0" w:color="auto"/>
                <w:left w:val="none" w:sz="0" w:space="0" w:color="auto"/>
                <w:bottom w:val="none" w:sz="0" w:space="0" w:color="auto"/>
                <w:right w:val="none" w:sz="0" w:space="0" w:color="auto"/>
              </w:divBdr>
            </w:div>
            <w:div w:id="163710938">
              <w:marLeft w:val="0"/>
              <w:marRight w:val="0"/>
              <w:marTop w:val="0"/>
              <w:marBottom w:val="0"/>
              <w:divBdr>
                <w:top w:val="none" w:sz="0" w:space="0" w:color="auto"/>
                <w:left w:val="none" w:sz="0" w:space="0" w:color="auto"/>
                <w:bottom w:val="none" w:sz="0" w:space="0" w:color="auto"/>
                <w:right w:val="none" w:sz="0" w:space="0" w:color="auto"/>
              </w:divBdr>
            </w:div>
            <w:div w:id="11903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3249">
      <w:bodyDiv w:val="1"/>
      <w:marLeft w:val="0"/>
      <w:marRight w:val="0"/>
      <w:marTop w:val="0"/>
      <w:marBottom w:val="0"/>
      <w:divBdr>
        <w:top w:val="none" w:sz="0" w:space="0" w:color="auto"/>
        <w:left w:val="none" w:sz="0" w:space="0" w:color="auto"/>
        <w:bottom w:val="none" w:sz="0" w:space="0" w:color="auto"/>
        <w:right w:val="none" w:sz="0" w:space="0" w:color="auto"/>
      </w:divBdr>
      <w:divsChild>
        <w:div w:id="364602091">
          <w:marLeft w:val="0"/>
          <w:marRight w:val="0"/>
          <w:marTop w:val="0"/>
          <w:marBottom w:val="0"/>
          <w:divBdr>
            <w:top w:val="none" w:sz="0" w:space="0" w:color="auto"/>
            <w:left w:val="none" w:sz="0" w:space="0" w:color="auto"/>
            <w:bottom w:val="none" w:sz="0" w:space="0" w:color="auto"/>
            <w:right w:val="none" w:sz="0" w:space="0" w:color="auto"/>
          </w:divBdr>
          <w:divsChild>
            <w:div w:id="1856454382">
              <w:marLeft w:val="0"/>
              <w:marRight w:val="0"/>
              <w:marTop w:val="0"/>
              <w:marBottom w:val="0"/>
              <w:divBdr>
                <w:top w:val="none" w:sz="0" w:space="0" w:color="auto"/>
                <w:left w:val="none" w:sz="0" w:space="0" w:color="auto"/>
                <w:bottom w:val="none" w:sz="0" w:space="0" w:color="auto"/>
                <w:right w:val="none" w:sz="0" w:space="0" w:color="auto"/>
              </w:divBdr>
            </w:div>
            <w:div w:id="1482579377">
              <w:marLeft w:val="0"/>
              <w:marRight w:val="0"/>
              <w:marTop w:val="0"/>
              <w:marBottom w:val="0"/>
              <w:divBdr>
                <w:top w:val="none" w:sz="0" w:space="0" w:color="auto"/>
                <w:left w:val="none" w:sz="0" w:space="0" w:color="auto"/>
                <w:bottom w:val="none" w:sz="0" w:space="0" w:color="auto"/>
                <w:right w:val="none" w:sz="0" w:space="0" w:color="auto"/>
              </w:divBdr>
            </w:div>
            <w:div w:id="1784613859">
              <w:marLeft w:val="0"/>
              <w:marRight w:val="0"/>
              <w:marTop w:val="0"/>
              <w:marBottom w:val="0"/>
              <w:divBdr>
                <w:top w:val="none" w:sz="0" w:space="0" w:color="auto"/>
                <w:left w:val="none" w:sz="0" w:space="0" w:color="auto"/>
                <w:bottom w:val="none" w:sz="0" w:space="0" w:color="auto"/>
                <w:right w:val="none" w:sz="0" w:space="0" w:color="auto"/>
              </w:divBdr>
            </w:div>
            <w:div w:id="170073743">
              <w:marLeft w:val="0"/>
              <w:marRight w:val="0"/>
              <w:marTop w:val="0"/>
              <w:marBottom w:val="0"/>
              <w:divBdr>
                <w:top w:val="none" w:sz="0" w:space="0" w:color="auto"/>
                <w:left w:val="none" w:sz="0" w:space="0" w:color="auto"/>
                <w:bottom w:val="none" w:sz="0" w:space="0" w:color="auto"/>
                <w:right w:val="none" w:sz="0" w:space="0" w:color="auto"/>
              </w:divBdr>
            </w:div>
            <w:div w:id="1904097100">
              <w:marLeft w:val="0"/>
              <w:marRight w:val="0"/>
              <w:marTop w:val="0"/>
              <w:marBottom w:val="0"/>
              <w:divBdr>
                <w:top w:val="none" w:sz="0" w:space="0" w:color="auto"/>
                <w:left w:val="none" w:sz="0" w:space="0" w:color="auto"/>
                <w:bottom w:val="none" w:sz="0" w:space="0" w:color="auto"/>
                <w:right w:val="none" w:sz="0" w:space="0" w:color="auto"/>
              </w:divBdr>
            </w:div>
            <w:div w:id="1804234157">
              <w:marLeft w:val="0"/>
              <w:marRight w:val="0"/>
              <w:marTop w:val="0"/>
              <w:marBottom w:val="0"/>
              <w:divBdr>
                <w:top w:val="none" w:sz="0" w:space="0" w:color="auto"/>
                <w:left w:val="none" w:sz="0" w:space="0" w:color="auto"/>
                <w:bottom w:val="none" w:sz="0" w:space="0" w:color="auto"/>
                <w:right w:val="none" w:sz="0" w:space="0" w:color="auto"/>
              </w:divBdr>
            </w:div>
            <w:div w:id="525797462">
              <w:marLeft w:val="0"/>
              <w:marRight w:val="0"/>
              <w:marTop w:val="0"/>
              <w:marBottom w:val="0"/>
              <w:divBdr>
                <w:top w:val="none" w:sz="0" w:space="0" w:color="auto"/>
                <w:left w:val="none" w:sz="0" w:space="0" w:color="auto"/>
                <w:bottom w:val="none" w:sz="0" w:space="0" w:color="auto"/>
                <w:right w:val="none" w:sz="0" w:space="0" w:color="auto"/>
              </w:divBdr>
            </w:div>
            <w:div w:id="1275362150">
              <w:marLeft w:val="0"/>
              <w:marRight w:val="0"/>
              <w:marTop w:val="0"/>
              <w:marBottom w:val="0"/>
              <w:divBdr>
                <w:top w:val="none" w:sz="0" w:space="0" w:color="auto"/>
                <w:left w:val="none" w:sz="0" w:space="0" w:color="auto"/>
                <w:bottom w:val="none" w:sz="0" w:space="0" w:color="auto"/>
                <w:right w:val="none" w:sz="0" w:space="0" w:color="auto"/>
              </w:divBdr>
            </w:div>
            <w:div w:id="371006142">
              <w:marLeft w:val="0"/>
              <w:marRight w:val="0"/>
              <w:marTop w:val="0"/>
              <w:marBottom w:val="0"/>
              <w:divBdr>
                <w:top w:val="none" w:sz="0" w:space="0" w:color="auto"/>
                <w:left w:val="none" w:sz="0" w:space="0" w:color="auto"/>
                <w:bottom w:val="none" w:sz="0" w:space="0" w:color="auto"/>
                <w:right w:val="none" w:sz="0" w:space="0" w:color="auto"/>
              </w:divBdr>
            </w:div>
            <w:div w:id="179010715">
              <w:marLeft w:val="0"/>
              <w:marRight w:val="0"/>
              <w:marTop w:val="0"/>
              <w:marBottom w:val="0"/>
              <w:divBdr>
                <w:top w:val="none" w:sz="0" w:space="0" w:color="auto"/>
                <w:left w:val="none" w:sz="0" w:space="0" w:color="auto"/>
                <w:bottom w:val="none" w:sz="0" w:space="0" w:color="auto"/>
                <w:right w:val="none" w:sz="0" w:space="0" w:color="auto"/>
              </w:divBdr>
            </w:div>
            <w:div w:id="1989287952">
              <w:marLeft w:val="0"/>
              <w:marRight w:val="0"/>
              <w:marTop w:val="0"/>
              <w:marBottom w:val="0"/>
              <w:divBdr>
                <w:top w:val="none" w:sz="0" w:space="0" w:color="auto"/>
                <w:left w:val="none" w:sz="0" w:space="0" w:color="auto"/>
                <w:bottom w:val="none" w:sz="0" w:space="0" w:color="auto"/>
                <w:right w:val="none" w:sz="0" w:space="0" w:color="auto"/>
              </w:divBdr>
            </w:div>
            <w:div w:id="6705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s://github.com/iOsnaaente/Medicao-de-consumo-de-agua" TargetMode="External"/><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arduino.cc/" TargetMode="Externa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www.pjrc.com/teensy/td_libs_LiquidCrystal.html"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github.com/iOsnaaente/Medicao-de-consumo-de-agua" TargetMode="External"/><Relationship Id="rId28" Type="http://schemas.openxmlformats.org/officeDocument/2006/relationships/hyperlink" Target="http://br.blogthinkbig.com/" TargetMode="External"/><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carlosdelfino.eti.br/helloworldarduino/VirtualWire/" TargetMode="Externa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runo\Desktop\Microcontroladores.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diaadiaeducacao.pr.gov.br" TargetMode="External"/><Relationship Id="rId30" Type="http://schemas.openxmlformats.org/officeDocument/2006/relationships/hyperlink" Target="https://www.aneel.gov.br/ranking-das-tarifas"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file:///C:\Users\Bruno\Desktop\Microcontroladores.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1B8D7-218F-4ED3-8DA7-0A2C00D20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113</TotalTime>
  <Pages>1</Pages>
  <Words>8135</Words>
  <Characters>43933</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1) Conceitue a Administração em função da ênfase em cada uma das variáveis, a saber: tarefas, estrutura, pessoas, tecnologia e ambiente</vt:lpstr>
    </vt:vector>
  </TitlesOfParts>
  <Company>GEPOC</Company>
  <LinksUpToDate>false</LinksUpToDate>
  <CharactersWithSpaces>51965</CharactersWithSpaces>
  <SharedDoc>false</SharedDoc>
  <HLinks>
    <vt:vector size="84" baseType="variant">
      <vt:variant>
        <vt:i4>6619165</vt:i4>
      </vt:variant>
      <vt:variant>
        <vt:i4>66</vt:i4>
      </vt:variant>
      <vt:variant>
        <vt:i4>0</vt:i4>
      </vt:variant>
      <vt:variant>
        <vt:i4>5</vt:i4>
      </vt:variant>
      <vt:variant>
        <vt:lpwstr>https://www.unitins.br/Cursos/EAD/cienciascontabeis/arquivos/Referencias_Bibiligraficas.pdf</vt:lpwstr>
      </vt:variant>
      <vt:variant>
        <vt:lpwstr/>
      </vt:variant>
      <vt:variant>
        <vt:i4>7077920</vt:i4>
      </vt:variant>
      <vt:variant>
        <vt:i4>63</vt:i4>
      </vt:variant>
      <vt:variant>
        <vt:i4>0</vt:i4>
      </vt:variant>
      <vt:variant>
        <vt:i4>5</vt:i4>
      </vt:variant>
      <vt:variant>
        <vt:lpwstr>https://www.arduino.cc/</vt:lpwstr>
      </vt:variant>
      <vt:variant>
        <vt:lpwstr/>
      </vt:variant>
      <vt:variant>
        <vt:i4>5046286</vt:i4>
      </vt:variant>
      <vt:variant>
        <vt:i4>60</vt:i4>
      </vt:variant>
      <vt:variant>
        <vt:i4>0</vt:i4>
      </vt:variant>
      <vt:variant>
        <vt:i4>5</vt:i4>
      </vt:variant>
      <vt:variant>
        <vt:lpwstr>http://www.diaadiaeducacao.pr.gov.br/</vt:lpwstr>
      </vt:variant>
      <vt:variant>
        <vt:lpwstr/>
      </vt:variant>
      <vt:variant>
        <vt:i4>2818064</vt:i4>
      </vt:variant>
      <vt:variant>
        <vt:i4>57</vt:i4>
      </vt:variant>
      <vt:variant>
        <vt:i4>0</vt:i4>
      </vt:variant>
      <vt:variant>
        <vt:i4>5</vt:i4>
      </vt:variant>
      <vt:variant>
        <vt:lpwstr>https://www.danomsk.ru/upload/iblock/d73/187334_b821d13f70f358987fd787fea18ec13d.pdf</vt:lpwstr>
      </vt:variant>
      <vt:variant>
        <vt:lpwstr/>
      </vt:variant>
      <vt:variant>
        <vt:i4>7143467</vt:i4>
      </vt:variant>
      <vt:variant>
        <vt:i4>54</vt:i4>
      </vt:variant>
      <vt:variant>
        <vt:i4>0</vt:i4>
      </vt:variant>
      <vt:variant>
        <vt:i4>5</vt:i4>
      </vt:variant>
      <vt:variant>
        <vt:lpwstr>https://forum.hobbycomponents.com/viewtopic.php?t=1324</vt:lpwstr>
      </vt:variant>
      <vt:variant>
        <vt:lpwstr/>
      </vt:variant>
      <vt:variant>
        <vt:i4>7077920</vt:i4>
      </vt:variant>
      <vt:variant>
        <vt:i4>51</vt:i4>
      </vt:variant>
      <vt:variant>
        <vt:i4>0</vt:i4>
      </vt:variant>
      <vt:variant>
        <vt:i4>5</vt:i4>
      </vt:variant>
      <vt:variant>
        <vt:lpwstr>https://www.arduino.cc/</vt:lpwstr>
      </vt:variant>
      <vt:variant>
        <vt:lpwstr/>
      </vt:variant>
      <vt:variant>
        <vt:i4>1114171</vt:i4>
      </vt:variant>
      <vt:variant>
        <vt:i4>44</vt:i4>
      </vt:variant>
      <vt:variant>
        <vt:i4>0</vt:i4>
      </vt:variant>
      <vt:variant>
        <vt:i4>5</vt:i4>
      </vt:variant>
      <vt:variant>
        <vt:lpwstr/>
      </vt:variant>
      <vt:variant>
        <vt:lpwstr>_Toc40522387</vt:lpwstr>
      </vt:variant>
      <vt:variant>
        <vt:i4>1048635</vt:i4>
      </vt:variant>
      <vt:variant>
        <vt:i4>38</vt:i4>
      </vt:variant>
      <vt:variant>
        <vt:i4>0</vt:i4>
      </vt:variant>
      <vt:variant>
        <vt:i4>5</vt:i4>
      </vt:variant>
      <vt:variant>
        <vt:lpwstr/>
      </vt:variant>
      <vt:variant>
        <vt:lpwstr>_Toc40522386</vt:lpwstr>
      </vt:variant>
      <vt:variant>
        <vt:i4>1245243</vt:i4>
      </vt:variant>
      <vt:variant>
        <vt:i4>32</vt:i4>
      </vt:variant>
      <vt:variant>
        <vt:i4>0</vt:i4>
      </vt:variant>
      <vt:variant>
        <vt:i4>5</vt:i4>
      </vt:variant>
      <vt:variant>
        <vt:lpwstr/>
      </vt:variant>
      <vt:variant>
        <vt:lpwstr>_Toc40522385</vt:lpwstr>
      </vt:variant>
      <vt:variant>
        <vt:i4>1179707</vt:i4>
      </vt:variant>
      <vt:variant>
        <vt:i4>26</vt:i4>
      </vt:variant>
      <vt:variant>
        <vt:i4>0</vt:i4>
      </vt:variant>
      <vt:variant>
        <vt:i4>5</vt:i4>
      </vt:variant>
      <vt:variant>
        <vt:lpwstr/>
      </vt:variant>
      <vt:variant>
        <vt:lpwstr>_Toc40522384</vt:lpwstr>
      </vt:variant>
      <vt:variant>
        <vt:i4>1376315</vt:i4>
      </vt:variant>
      <vt:variant>
        <vt:i4>20</vt:i4>
      </vt:variant>
      <vt:variant>
        <vt:i4>0</vt:i4>
      </vt:variant>
      <vt:variant>
        <vt:i4>5</vt:i4>
      </vt:variant>
      <vt:variant>
        <vt:lpwstr/>
      </vt:variant>
      <vt:variant>
        <vt:lpwstr>_Toc40522383</vt:lpwstr>
      </vt:variant>
      <vt:variant>
        <vt:i4>1310779</vt:i4>
      </vt:variant>
      <vt:variant>
        <vt:i4>14</vt:i4>
      </vt:variant>
      <vt:variant>
        <vt:i4>0</vt:i4>
      </vt:variant>
      <vt:variant>
        <vt:i4>5</vt:i4>
      </vt:variant>
      <vt:variant>
        <vt:lpwstr/>
      </vt:variant>
      <vt:variant>
        <vt:lpwstr>_Toc40522382</vt:lpwstr>
      </vt:variant>
      <vt:variant>
        <vt:i4>1507387</vt:i4>
      </vt:variant>
      <vt:variant>
        <vt:i4>8</vt:i4>
      </vt:variant>
      <vt:variant>
        <vt:i4>0</vt:i4>
      </vt:variant>
      <vt:variant>
        <vt:i4>5</vt:i4>
      </vt:variant>
      <vt:variant>
        <vt:lpwstr/>
      </vt:variant>
      <vt:variant>
        <vt:lpwstr>_Toc40522381</vt:lpwstr>
      </vt:variant>
      <vt:variant>
        <vt:i4>1441851</vt:i4>
      </vt:variant>
      <vt:variant>
        <vt:i4>2</vt:i4>
      </vt:variant>
      <vt:variant>
        <vt:i4>0</vt:i4>
      </vt:variant>
      <vt:variant>
        <vt:i4>5</vt:i4>
      </vt:variant>
      <vt:variant>
        <vt:lpwstr/>
      </vt:variant>
      <vt:variant>
        <vt:lpwstr>_Toc40522380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cp:lastModifiedBy>
  <cp:revision>7</cp:revision>
  <cp:lastPrinted>2020-07-30T19:47:00Z</cp:lastPrinted>
  <dcterms:created xsi:type="dcterms:W3CDTF">2020-07-23T19:05:00Z</dcterms:created>
  <dcterms:modified xsi:type="dcterms:W3CDTF">2020-07-30T19:48:00Z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